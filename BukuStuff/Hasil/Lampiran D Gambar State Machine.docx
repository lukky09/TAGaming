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31452" w14:textId="2D1D4332" w:rsidR="001B2E3B" w:rsidRP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24CE">
        <w:rPr>
          <w:rFonts w:ascii="Times New Roman" w:hAnsi="Times New Roman" w:cs="Times New Roman"/>
          <w:b/>
          <w:bCs/>
          <w:sz w:val="32"/>
          <w:szCs w:val="32"/>
        </w:rPr>
        <w:t xml:space="preserve">LAMPIRAN </w:t>
      </w:r>
      <w:r w:rsidR="00360981">
        <w:rPr>
          <w:rFonts w:ascii="Times New Roman" w:hAnsi="Times New Roman" w:cs="Times New Roman"/>
          <w:b/>
          <w:bCs/>
          <w:sz w:val="32"/>
          <w:szCs w:val="32"/>
        </w:rPr>
        <w:t>D</w:t>
      </w:r>
    </w:p>
    <w:p w14:paraId="5E5F6A53" w14:textId="6E089B53" w:rsidR="005A24CE" w:rsidRDefault="00360981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GAMBAR-GAMBAR STATE MACHINE</w:t>
      </w:r>
    </w:p>
    <w:p w14:paraId="0D7ED882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44AB59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6E510C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27F96C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9889B0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E6FC87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72ADD9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841967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CF4767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F32318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96201F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5AF4EB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72A2ED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E149D9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DAC4F3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C2842E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55B3C0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D9AD3" w14:textId="77777777" w:rsidR="005A24CE" w:rsidRDefault="005A24CE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8974D5" w14:textId="77777777" w:rsidR="00693B91" w:rsidRDefault="00693B91" w:rsidP="005A24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693B91" w:rsidSect="005A24CE">
          <w:headerReference w:type="default" r:id="rId7"/>
          <w:footerReference w:type="first" r:id="rId8"/>
          <w:pgSz w:w="11906" w:h="16838" w:code="9"/>
          <w:pgMar w:top="2268" w:right="1701" w:bottom="1701" w:left="2268" w:header="720" w:footer="720" w:gutter="0"/>
          <w:pgNumType w:start="0"/>
          <w:cols w:space="720"/>
          <w:titlePg/>
          <w:docGrid w:linePitch="360"/>
        </w:sectPr>
      </w:pPr>
    </w:p>
    <w:p w14:paraId="31AFC9D0" w14:textId="77777777" w:rsidR="009631D5" w:rsidRDefault="009631D5" w:rsidP="009631D5">
      <w:pPr>
        <w:pStyle w:val="STTSGambar"/>
      </w:pPr>
      <w:r w:rsidRPr="00DD136B">
        <w:rPr>
          <w:noProof/>
        </w:rPr>
        <w:lastRenderedPageBreak/>
        <w:drawing>
          <wp:inline distT="0" distB="0" distL="0" distR="0" wp14:anchorId="0B1F796C" wp14:editId="4F5EB354">
            <wp:extent cx="8094443" cy="2933700"/>
            <wp:effectExtent l="0" t="0" r="1905" b="0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0045" cy="29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FDE0F6C" w14:textId="48367C07" w:rsidR="009631D5" w:rsidRDefault="009631D5" w:rsidP="009631D5">
      <w:pPr>
        <w:pStyle w:val="STTSGambar"/>
      </w:pPr>
      <w:r>
        <w:t>Gambar D.1</w:t>
      </w:r>
    </w:p>
    <w:p w14:paraId="1161C370" w14:textId="4507970B" w:rsidR="009631D5" w:rsidRDefault="009631D5" w:rsidP="009631D5">
      <w:pPr>
        <w:pStyle w:val="STTSGambar"/>
        <w:sectPr w:rsidR="009631D5" w:rsidSect="002B3C49">
          <w:headerReference w:type="default" r:id="rId10"/>
          <w:headerReference w:type="first" r:id="rId11"/>
          <w:footerReference w:type="first" r:id="rId12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>
        <w:t>Isi state Random Walking</w:t>
      </w:r>
    </w:p>
    <w:p w14:paraId="3B3D12AB" w14:textId="77777777" w:rsidR="009631D5" w:rsidRDefault="009631D5" w:rsidP="009631D5">
      <w:pPr>
        <w:pStyle w:val="STTSGambar"/>
        <w:jc w:val="left"/>
      </w:pPr>
    </w:p>
    <w:p w14:paraId="6C6D1ACD" w14:textId="77777777" w:rsidR="009631D5" w:rsidRDefault="009631D5" w:rsidP="009631D5">
      <w:pPr>
        <w:pStyle w:val="STTSGambar"/>
      </w:pPr>
      <w:r w:rsidRPr="00673243">
        <w:rPr>
          <w:noProof/>
        </w:rPr>
        <w:drawing>
          <wp:inline distT="0" distB="0" distL="0" distR="0" wp14:anchorId="6F288D4C" wp14:editId="6215C6BD">
            <wp:extent cx="6829425" cy="4501330"/>
            <wp:effectExtent l="0" t="0" r="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5051" cy="45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0AA1FD0" w14:textId="4F02A6DA" w:rsidR="009631D5" w:rsidRDefault="009631D5" w:rsidP="009631D5">
      <w:pPr>
        <w:pStyle w:val="STTSGambar"/>
      </w:pPr>
      <w:r>
        <w:t>Gambar D.2</w:t>
      </w:r>
    </w:p>
    <w:p w14:paraId="55EE424D" w14:textId="407577D5" w:rsidR="009631D5" w:rsidRDefault="009631D5" w:rsidP="009631D5">
      <w:pPr>
        <w:pStyle w:val="STTSGambar"/>
        <w:sectPr w:rsidR="009631D5" w:rsidSect="002B3C49">
          <w:headerReference w:type="default" r:id="rId14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0993336D" w14:textId="77777777" w:rsidR="009631D5" w:rsidRDefault="009631D5" w:rsidP="009631D5">
      <w:pPr>
        <w:pStyle w:val="STTSGambar"/>
        <w:jc w:val="left"/>
      </w:pPr>
    </w:p>
    <w:p w14:paraId="7812E066" w14:textId="77777777" w:rsidR="009631D5" w:rsidRDefault="009631D5" w:rsidP="009631D5">
      <w:pPr>
        <w:pStyle w:val="STTSGambar"/>
      </w:pPr>
      <w:r w:rsidRPr="00673243">
        <w:rPr>
          <w:noProof/>
        </w:rPr>
        <w:drawing>
          <wp:inline distT="0" distB="0" distL="0" distR="0" wp14:anchorId="38C9F6A7" wp14:editId="714A8AA6">
            <wp:extent cx="8173235" cy="3895107"/>
            <wp:effectExtent l="0" t="0" r="0" b="0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36512" cy="39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7379EEC" w14:textId="540AED0D" w:rsidR="009631D5" w:rsidRDefault="009631D5" w:rsidP="009631D5">
      <w:pPr>
        <w:pStyle w:val="STTSGambar"/>
      </w:pPr>
      <w:r>
        <w:t>Gambar D.3</w:t>
      </w:r>
    </w:p>
    <w:p w14:paraId="5B0FD0E3" w14:textId="2745D313" w:rsidR="009631D5" w:rsidRDefault="009631D5" w:rsidP="009631D5">
      <w:pPr>
        <w:pStyle w:val="STTSGambar"/>
        <w:sectPr w:rsidR="009631D5" w:rsidSect="002B3C49">
          <w:headerReference w:type="default" r:id="rId16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>
        <w:t>Isi state Ambil Bola</w:t>
      </w:r>
    </w:p>
    <w:p w14:paraId="160F57B5" w14:textId="77777777" w:rsidR="002B3C49" w:rsidRDefault="002B3C49" w:rsidP="009631D5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BBB0773" w14:textId="77777777" w:rsidR="009631D5" w:rsidRDefault="009631D5" w:rsidP="009631D5">
      <w:pPr>
        <w:pStyle w:val="STTSGambar"/>
      </w:pPr>
      <w:r w:rsidRPr="00673243">
        <w:rPr>
          <w:noProof/>
        </w:rPr>
        <w:drawing>
          <wp:inline distT="0" distB="0" distL="0" distR="0" wp14:anchorId="79C347F4" wp14:editId="6423E51F">
            <wp:extent cx="8078679" cy="3076575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82013" cy="311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1199D2C" w14:textId="68F96ADF" w:rsidR="009631D5" w:rsidRDefault="009631D5" w:rsidP="009631D5">
      <w:pPr>
        <w:pStyle w:val="STTSGambar"/>
      </w:pPr>
      <w:r>
        <w:t>Gambar D.4</w:t>
      </w:r>
    </w:p>
    <w:p w14:paraId="4B98B8EE" w14:textId="3CBF38EC" w:rsidR="009631D5" w:rsidRDefault="009631D5" w:rsidP="009631D5">
      <w:pPr>
        <w:pStyle w:val="STTSGambar"/>
        <w:sectPr w:rsidR="009631D5" w:rsidSect="002B3C49">
          <w:headerReference w:type="default" r:id="rId18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proofErr w:type="spellStart"/>
      <w:proofErr w:type="gramStart"/>
      <w:r>
        <w:t>Transisi</w:t>
      </w:r>
      <w:proofErr w:type="spellEnd"/>
      <w:r>
        <w:t xml:space="preserve">  Ambil</w:t>
      </w:r>
      <w:proofErr w:type="gramEnd"/>
      <w:r>
        <w:t xml:space="preserve"> bola ke </w:t>
      </w:r>
      <w:proofErr w:type="spellStart"/>
      <w:r>
        <w:t>berjalan</w:t>
      </w:r>
      <w:proofErr w:type="spellEnd"/>
    </w:p>
    <w:p w14:paraId="74255231" w14:textId="77777777" w:rsidR="009631D5" w:rsidRDefault="009631D5" w:rsidP="009631D5">
      <w:pPr>
        <w:pStyle w:val="STTSGambar"/>
        <w:jc w:val="left"/>
      </w:pPr>
    </w:p>
    <w:p w14:paraId="525EDEDF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025C9BB5" wp14:editId="5A27D8B9">
            <wp:extent cx="7429500" cy="4543060"/>
            <wp:effectExtent l="0" t="0" r="0" b="0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39064" cy="46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096" w14:textId="0F7EC7C3" w:rsidR="008730EF" w:rsidRDefault="009631D5" w:rsidP="009631D5">
      <w:pPr>
        <w:spacing w:line="240" w:lineRule="auto"/>
        <w:jc w:val="center"/>
        <w:rPr>
          <w:b/>
          <w:bCs/>
        </w:rPr>
        <w:sectPr w:rsidR="008730EF" w:rsidSect="002B3C49">
          <w:headerReference w:type="default" r:id="rId20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 w:rsidRPr="00C517F9">
        <w:rPr>
          <w:b/>
          <w:bCs/>
        </w:rPr>
        <w:t>(a</w:t>
      </w:r>
      <w:r w:rsidR="008730EF">
        <w:rPr>
          <w:b/>
          <w:bCs/>
        </w:rPr>
        <w:t>)</w:t>
      </w:r>
    </w:p>
    <w:p w14:paraId="52B7B321" w14:textId="0DC24E8C" w:rsidR="009631D5" w:rsidRPr="00C517F9" w:rsidRDefault="009631D5" w:rsidP="008730EF">
      <w:pPr>
        <w:spacing w:line="240" w:lineRule="auto"/>
        <w:rPr>
          <w:b/>
          <w:bCs/>
        </w:rPr>
      </w:pPr>
    </w:p>
    <w:p w14:paraId="3198FD51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3EB0D25E" wp14:editId="47264FA5">
            <wp:extent cx="7780020" cy="3994879"/>
            <wp:effectExtent l="0" t="0" r="0" b="5715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85653" cy="404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ABA" w14:textId="77777777" w:rsidR="009631D5" w:rsidRDefault="009631D5" w:rsidP="009631D5">
      <w:pPr>
        <w:spacing w:line="240" w:lineRule="auto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4DE5E44A" w14:textId="7A60B017" w:rsidR="009631D5" w:rsidRDefault="009631D5" w:rsidP="009631D5">
      <w:pPr>
        <w:pStyle w:val="STTSGambar"/>
      </w:pPr>
      <w:r>
        <w:t>Gambar D.5</w:t>
      </w:r>
    </w:p>
    <w:p w14:paraId="45B22199" w14:textId="77777777" w:rsidR="009631D5" w:rsidRDefault="009631D5" w:rsidP="009631D5">
      <w:pPr>
        <w:pStyle w:val="STTSGambar"/>
        <w:sectPr w:rsidR="009631D5" w:rsidSect="002B3C49">
          <w:headerReference w:type="default" r:id="rId22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bidik</w:t>
      </w:r>
      <w:proofErr w:type="spellEnd"/>
      <w:r>
        <w:t xml:space="preserve"> bola</w:t>
      </w:r>
    </w:p>
    <w:p w14:paraId="0773D91B" w14:textId="77777777" w:rsidR="009631D5" w:rsidRDefault="009631D5" w:rsidP="009631D5">
      <w:pPr>
        <w:pStyle w:val="STTSGambar"/>
      </w:pPr>
    </w:p>
    <w:p w14:paraId="448304D0" w14:textId="77777777" w:rsidR="009631D5" w:rsidRDefault="009631D5" w:rsidP="009631D5">
      <w:pPr>
        <w:pStyle w:val="STTSGambar"/>
      </w:pPr>
      <w:r w:rsidRPr="00673243">
        <w:rPr>
          <w:noProof/>
        </w:rPr>
        <w:drawing>
          <wp:inline distT="0" distB="0" distL="0" distR="0" wp14:anchorId="27C5E2B9" wp14:editId="0F04398B">
            <wp:extent cx="5753100" cy="4455063"/>
            <wp:effectExtent l="0" t="0" r="0" b="3175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515" cy="44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15C8670" w14:textId="6D7398FB" w:rsidR="009631D5" w:rsidRDefault="009631D5" w:rsidP="009631D5">
      <w:pPr>
        <w:pStyle w:val="STTSGambar"/>
      </w:pPr>
      <w:r>
        <w:t>Gambar D.6</w:t>
      </w:r>
    </w:p>
    <w:p w14:paraId="30205447" w14:textId="77777777" w:rsidR="009631D5" w:rsidRDefault="009631D5" w:rsidP="009631D5">
      <w:pPr>
        <w:pStyle w:val="STTSGambar"/>
        <w:sectPr w:rsidR="009631D5" w:rsidSect="002B3C49">
          <w:headerReference w:type="default" r:id="rId24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>
        <w:t>Isi state Aim &amp; Throw</w:t>
      </w:r>
    </w:p>
    <w:p w14:paraId="059E5F97" w14:textId="77777777" w:rsidR="009631D5" w:rsidRDefault="009631D5" w:rsidP="009631D5">
      <w:pPr>
        <w:pStyle w:val="STTSGambar"/>
      </w:pPr>
    </w:p>
    <w:p w14:paraId="077B0A60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A9DD896" wp14:editId="4FC63480">
            <wp:extent cx="5400675" cy="4576083"/>
            <wp:effectExtent l="0" t="0" r="0" b="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4633" cy="45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4690" w14:textId="77777777" w:rsidR="009631D5" w:rsidRDefault="009631D5" w:rsidP="009631D5">
      <w:pPr>
        <w:spacing w:line="240" w:lineRule="auto"/>
        <w:jc w:val="center"/>
        <w:rPr>
          <w:b/>
          <w:bCs/>
        </w:rPr>
        <w:sectPr w:rsidR="009631D5" w:rsidSect="002B3C49">
          <w:headerReference w:type="default" r:id="rId26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 w:rsidRPr="00C517F9">
        <w:rPr>
          <w:b/>
          <w:bCs/>
        </w:rPr>
        <w:t>(a)</w:t>
      </w:r>
    </w:p>
    <w:p w14:paraId="2C5AC332" w14:textId="01CDC66B" w:rsidR="009631D5" w:rsidRPr="00C517F9" w:rsidRDefault="009631D5" w:rsidP="009631D5">
      <w:pPr>
        <w:spacing w:line="240" w:lineRule="auto"/>
        <w:rPr>
          <w:b/>
          <w:bCs/>
        </w:rPr>
      </w:pPr>
    </w:p>
    <w:p w14:paraId="2415932C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7DD03366" wp14:editId="628E227B">
            <wp:extent cx="8147571" cy="1905000"/>
            <wp:effectExtent l="0" t="0" r="6350" b="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72954" cy="19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CA5C" w14:textId="77777777" w:rsidR="009631D5" w:rsidRDefault="009631D5" w:rsidP="009631D5">
      <w:pPr>
        <w:spacing w:line="240" w:lineRule="auto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414F2149" w14:textId="4EDEEF88" w:rsidR="009631D5" w:rsidRDefault="009631D5" w:rsidP="009631D5">
      <w:pPr>
        <w:pStyle w:val="STTSGambar"/>
      </w:pPr>
      <w:r>
        <w:t>Gambar D.7</w:t>
      </w:r>
    </w:p>
    <w:p w14:paraId="35477B89" w14:textId="77777777" w:rsidR="001C732F" w:rsidRDefault="009631D5" w:rsidP="009631D5">
      <w:pPr>
        <w:pStyle w:val="STTSGambar"/>
        <w:sectPr w:rsidR="001C732F" w:rsidSect="002B3C49">
          <w:headerReference w:type="default" r:id="rId28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proofErr w:type="spellStart"/>
      <w:r>
        <w:t>Transisi</w:t>
      </w:r>
      <w:proofErr w:type="spellEnd"/>
      <w:r>
        <w:t xml:space="preserve"> aim &amp; throw ke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</w:p>
    <w:p w14:paraId="13BCBCA6" w14:textId="77777777" w:rsidR="009631D5" w:rsidRDefault="009631D5" w:rsidP="009631D5">
      <w:pPr>
        <w:pStyle w:val="STTSGambar"/>
      </w:pPr>
    </w:p>
    <w:p w14:paraId="593954E7" w14:textId="77777777" w:rsidR="009631D5" w:rsidRDefault="009631D5" w:rsidP="009631D5">
      <w:pPr>
        <w:pStyle w:val="STTSGambar"/>
      </w:pPr>
    </w:p>
    <w:p w14:paraId="12752337" w14:textId="77777777" w:rsidR="009631D5" w:rsidRDefault="009631D5" w:rsidP="009631D5">
      <w:pPr>
        <w:pStyle w:val="STTSGambar"/>
      </w:pPr>
      <w:r w:rsidRPr="00673243">
        <w:rPr>
          <w:noProof/>
        </w:rPr>
        <w:drawing>
          <wp:inline distT="0" distB="0" distL="0" distR="0" wp14:anchorId="21725F13" wp14:editId="2976AB0D">
            <wp:extent cx="8132873" cy="2952750"/>
            <wp:effectExtent l="0" t="0" r="1905" b="0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42478" cy="29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D4B69E" w14:textId="2B2427FD" w:rsidR="009631D5" w:rsidRDefault="009631D5" w:rsidP="009631D5">
      <w:pPr>
        <w:pStyle w:val="STTSGambar"/>
      </w:pPr>
      <w:r>
        <w:t>Gambar D.8</w:t>
      </w:r>
    </w:p>
    <w:p w14:paraId="6F107674" w14:textId="77777777" w:rsidR="00ED1302" w:rsidRDefault="009631D5" w:rsidP="00ED1302">
      <w:pPr>
        <w:pStyle w:val="STTSGambar"/>
        <w:sectPr w:rsidR="00ED1302" w:rsidSect="002B3C49">
          <w:headerReference w:type="default" r:id="rId30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</w:t>
      </w:r>
      <w:r w:rsidR="00DA0F25">
        <w:t>t</w:t>
      </w:r>
    </w:p>
    <w:p w14:paraId="53230CDD" w14:textId="4BCEB673" w:rsidR="009631D5" w:rsidRDefault="009631D5" w:rsidP="00ED1302">
      <w:pPr>
        <w:pStyle w:val="STTSGambar"/>
      </w:pPr>
    </w:p>
    <w:p w14:paraId="6D19F679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3A76377D" wp14:editId="39B299A6">
            <wp:extent cx="7200900" cy="4591050"/>
            <wp:effectExtent l="0" t="0" r="0" b="0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46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21A0" w14:textId="77777777" w:rsidR="001C732F" w:rsidRDefault="009631D5" w:rsidP="009631D5">
      <w:pPr>
        <w:spacing w:line="240" w:lineRule="auto"/>
        <w:jc w:val="center"/>
        <w:rPr>
          <w:b/>
          <w:bCs/>
        </w:rPr>
        <w:sectPr w:rsidR="001C732F" w:rsidSect="002B3C49">
          <w:headerReference w:type="default" r:id="rId32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  <w:r w:rsidRPr="00C517F9">
        <w:rPr>
          <w:b/>
          <w:bCs/>
        </w:rPr>
        <w:t>(a)</w:t>
      </w:r>
    </w:p>
    <w:p w14:paraId="18117406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</w:p>
    <w:p w14:paraId="709CCB97" w14:textId="77777777" w:rsidR="009631D5" w:rsidRPr="00C517F9" w:rsidRDefault="009631D5" w:rsidP="009631D5">
      <w:pPr>
        <w:spacing w:line="240" w:lineRule="auto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5A95AA61" wp14:editId="352206CC">
            <wp:extent cx="8109448" cy="2943225"/>
            <wp:effectExtent l="0" t="0" r="635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17801" cy="29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4FA6" w14:textId="77777777" w:rsidR="009631D5" w:rsidRDefault="009631D5" w:rsidP="009631D5">
      <w:pPr>
        <w:spacing w:line="240" w:lineRule="auto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606B6D71" w14:textId="24BE813E" w:rsidR="009631D5" w:rsidRDefault="009631D5" w:rsidP="009631D5">
      <w:pPr>
        <w:pStyle w:val="STTSGambar"/>
      </w:pPr>
      <w:r>
        <w:t>Gambar D.9</w:t>
      </w:r>
    </w:p>
    <w:p w14:paraId="14527599" w14:textId="77777777" w:rsidR="009631D5" w:rsidRDefault="009631D5" w:rsidP="009631D5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89CB112" w14:textId="77777777" w:rsidR="001C732F" w:rsidRDefault="001C732F" w:rsidP="009631D5">
      <w:pPr>
        <w:pStyle w:val="STTSGambar"/>
        <w:sectPr w:rsidR="001C732F" w:rsidSect="002B3C49">
          <w:headerReference w:type="default" r:id="rId34"/>
          <w:pgSz w:w="16838" w:h="11906" w:orient="landscape" w:code="9"/>
          <w:pgMar w:top="2268" w:right="2268" w:bottom="1701" w:left="1701" w:header="1418" w:footer="851" w:gutter="0"/>
          <w:pgNumType w:start="1"/>
          <w:cols w:space="720"/>
          <w:docGrid w:linePitch="360"/>
        </w:sectPr>
      </w:pPr>
    </w:p>
    <w:p w14:paraId="698D4EEE" w14:textId="77777777" w:rsidR="009631D5" w:rsidRDefault="009631D5" w:rsidP="009631D5">
      <w:pPr>
        <w:pStyle w:val="STTSGambar"/>
      </w:pPr>
    </w:p>
    <w:p w14:paraId="1FFC2E6C" w14:textId="77777777" w:rsidR="009631D5" w:rsidRDefault="009631D5" w:rsidP="009631D5">
      <w:pPr>
        <w:pStyle w:val="STTSGambar"/>
      </w:pPr>
      <w:r w:rsidRPr="00673243">
        <w:rPr>
          <w:noProof/>
        </w:rPr>
        <w:drawing>
          <wp:inline distT="0" distB="0" distL="0" distR="0" wp14:anchorId="379CEB42" wp14:editId="01F0B12A">
            <wp:extent cx="8096250" cy="2020494"/>
            <wp:effectExtent l="0" t="0" r="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12631" cy="20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88DBB54" w14:textId="6F086BF6" w:rsidR="009631D5" w:rsidRDefault="009631D5" w:rsidP="009631D5">
      <w:pPr>
        <w:pStyle w:val="STTSGambar"/>
      </w:pPr>
      <w:r>
        <w:t>Gambar D.10</w:t>
      </w:r>
    </w:p>
    <w:p w14:paraId="6058540A" w14:textId="77777777" w:rsidR="009631D5" w:rsidRDefault="009631D5" w:rsidP="009631D5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764DFC3D" w14:textId="77777777" w:rsidR="009631D5" w:rsidRDefault="009631D5" w:rsidP="009631D5">
      <w:pPr>
        <w:pStyle w:val="STTSGambar"/>
      </w:pPr>
    </w:p>
    <w:p w14:paraId="78008894" w14:textId="77777777" w:rsidR="009631D5" w:rsidRDefault="009631D5" w:rsidP="009631D5">
      <w:pPr>
        <w:pStyle w:val="STTSGambar"/>
      </w:pPr>
      <w:r w:rsidRPr="00933289">
        <w:rPr>
          <w:noProof/>
        </w:rPr>
        <w:drawing>
          <wp:inline distT="0" distB="0" distL="0" distR="0" wp14:anchorId="352587F0" wp14:editId="06852729">
            <wp:extent cx="8177399" cy="1857375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31100" cy="18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7849BD0" w14:textId="1C852F96" w:rsidR="009631D5" w:rsidRDefault="009631D5" w:rsidP="009631D5">
      <w:pPr>
        <w:pStyle w:val="STTSGambar"/>
      </w:pPr>
      <w:r>
        <w:t>Gambar D.11</w:t>
      </w:r>
    </w:p>
    <w:p w14:paraId="42577558" w14:textId="78391312" w:rsidR="002B3C49" w:rsidRPr="006C1AA7" w:rsidRDefault="009631D5" w:rsidP="006C1AA7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sectPr w:rsidR="002B3C49" w:rsidRPr="006C1AA7" w:rsidSect="002B3C49">
      <w:headerReference w:type="default" r:id="rId37"/>
      <w:pgSz w:w="16838" w:h="11906" w:orient="landscape" w:code="9"/>
      <w:pgMar w:top="2268" w:right="2268" w:bottom="1701" w:left="1701" w:header="1418" w:footer="851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35E0A" w14:textId="77777777" w:rsidR="00D53C39" w:rsidRDefault="00D53C39" w:rsidP="005A24CE">
      <w:pPr>
        <w:spacing w:after="0" w:line="240" w:lineRule="auto"/>
      </w:pPr>
      <w:r>
        <w:separator/>
      </w:r>
    </w:p>
  </w:endnote>
  <w:endnote w:type="continuationSeparator" w:id="0">
    <w:p w14:paraId="0BE49545" w14:textId="77777777" w:rsidR="00D53C39" w:rsidRDefault="00D53C39" w:rsidP="005A2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4745" w14:textId="77777777" w:rsidR="00693B91" w:rsidRPr="00693B91" w:rsidRDefault="00693B91" w:rsidP="00693B91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E71A7" w14:textId="77777777" w:rsidR="00693B91" w:rsidRPr="00693B91" w:rsidRDefault="00693B91" w:rsidP="00693B91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</w:t>
    </w:r>
    <w:r w:rsidRPr="00693B91">
      <w:rPr>
        <w:rFonts w:ascii="Times New Roman" w:hAnsi="Times New Roman" w:cs="Times New Roman"/>
        <w:sz w:val="24"/>
        <w:szCs w:val="24"/>
      </w:rPr>
      <w:t>-</w:t>
    </w:r>
    <w:sdt>
      <w:sdtPr>
        <w:rPr>
          <w:rFonts w:ascii="Times New Roman" w:hAnsi="Times New Roman" w:cs="Times New Roman"/>
          <w:sz w:val="24"/>
          <w:szCs w:val="24"/>
        </w:rPr>
        <w:id w:val="8923869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93B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93B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93B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93B9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93B9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F70BB" w14:textId="77777777" w:rsidR="00D53C39" w:rsidRDefault="00D53C39" w:rsidP="005A24CE">
      <w:pPr>
        <w:spacing w:after="0" w:line="240" w:lineRule="auto"/>
      </w:pPr>
      <w:r>
        <w:separator/>
      </w:r>
    </w:p>
  </w:footnote>
  <w:footnote w:type="continuationSeparator" w:id="0">
    <w:p w14:paraId="48E3D724" w14:textId="77777777" w:rsidR="00D53C39" w:rsidRDefault="00D53C39" w:rsidP="005A24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5555934"/>
      <w:docPartObj>
        <w:docPartGallery w:val="Page Numbers (Margins)"/>
        <w:docPartUnique/>
      </w:docPartObj>
    </w:sdtPr>
    <w:sdtContent>
      <w:p w14:paraId="5E6FF24E" w14:textId="77777777" w:rsidR="002B3C49" w:rsidRDefault="002B3C49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529EA312" wp14:editId="2AE2C9F9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290C6" w14:textId="626CF7D9" w:rsidR="009A33A7" w:rsidRPr="009A33A7" w:rsidRDefault="009A33A7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</w:t>
                              </w:r>
                              <w:r w:rsidR="009631D5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29EA312" id="Rectangle 3" o:spid="_x0000_s1026" style="position:absolute;margin-left:21.5pt;margin-top:0;width:40.2pt;height:397.2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" o:allowincell="f" filled="f" stroked="f">
                  <v:textbox style="layout-flow:vertical;mso-fit-shape-to-text:t">
                    <w:txbxContent>
                      <w:p w14:paraId="53C290C6" w14:textId="626CF7D9" w:rsidR="009A33A7" w:rsidRPr="009A33A7" w:rsidRDefault="009A33A7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</w:t>
                        </w:r>
                        <w:r w:rsidR="009631D5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5637514"/>
      <w:docPartObj>
        <w:docPartGallery w:val="Page Numbers (Margins)"/>
        <w:docPartUnique/>
      </w:docPartObj>
    </w:sdtPr>
    <w:sdtContent>
      <w:p w14:paraId="1FA07C49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0" allowOverlap="1" wp14:anchorId="6ACCBD8E" wp14:editId="4B90E3E6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268534872" name="Rectangle 12685348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1B358" w14:textId="53C8A351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</w:t>
                              </w:r>
                              <w:r w:rsidR="00FA7A24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ACCBD8E" id="Rectangle 1268534872" o:spid="_x0000_s1035" style="position:absolute;margin-left:21.5pt;margin-top:0;width:40.2pt;height:397.25pt;z-index:251677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AZqbxh3AEAAKA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0D51B358" w14:textId="53C8A351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</w:t>
                        </w:r>
                        <w:r w:rsidR="00FA7A24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746796"/>
      <w:docPartObj>
        <w:docPartGallery w:val="Page Numbers (Margins)"/>
        <w:docPartUnique/>
      </w:docPartObj>
    </w:sdtPr>
    <w:sdtContent>
      <w:p w14:paraId="3EF2589F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744" behindDoc="0" locked="0" layoutInCell="0" allowOverlap="1" wp14:anchorId="723E9962" wp14:editId="668F4BB2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7338811" name="Rectangle 173388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F596" w14:textId="10238DB6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</w:t>
                              </w:r>
                              <w:r w:rsidR="00FA7A24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23E9962" id="Rectangle 17338811" o:spid="_x0000_s1036" style="position:absolute;margin-left:21.5pt;margin-top:0;width:40.2pt;height:397.25pt;z-index:251679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O13AEAAKE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lqUlE8RUA+2R9SCcXMKu5o94SjGxQ2pJP/cKjRTDR8czeV+sooKQglX5bskBXlea64pyugc2&#10;ng4oxSm4Dycj7j3aXc+9iiSQ/B1PcmuTyBdeZwXsg6T97NlotOs43Xr5sza/AA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DpKpO13AEAAKE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0E32F596" w14:textId="10238DB6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</w:t>
                        </w:r>
                        <w:r w:rsidR="00FA7A24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9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0929944"/>
      <w:docPartObj>
        <w:docPartGallery w:val="Page Numbers (Margins)"/>
        <w:docPartUnique/>
      </w:docPartObj>
    </w:sdtPr>
    <w:sdtContent>
      <w:p w14:paraId="2D53207C" w14:textId="77777777" w:rsidR="001C732F" w:rsidRDefault="001C732F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1792" behindDoc="0" locked="0" layoutInCell="0" allowOverlap="1" wp14:anchorId="691209A4" wp14:editId="7408B530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816089818" name="Rectangle 18160898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9FF88" w14:textId="5C93BFC1" w:rsidR="001C732F" w:rsidRPr="009A33A7" w:rsidRDefault="001C732F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D-1</w:t>
                              </w:r>
                              <w:r w:rsidR="00ED1302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91209A4" id="Rectangle 1816089818" o:spid="_x0000_s1037" style="position:absolute;margin-left:21.5pt;margin-top:0;width:40.2pt;height:397.2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CK3AEAAKE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lqUlbTHVQHtkPQgnl7Cr+SOeUkzskFrSz71CI8Xw0fFM3herqCCkYFW+W3KA15XmuqKc7oGN&#10;pwNKcQruw8mIe49213OvIgkkf8eT3Nok8oXXWQH7IGk/ezYa7TpOt17+rM0vAA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BiFvCK3AEAAKE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4D69FF88" w14:textId="5C93BFC1" w:rsidR="001C732F" w:rsidRPr="009A33A7" w:rsidRDefault="001C732F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D-1</w:t>
                        </w:r>
                        <w:r w:rsidR="00ED1302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0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5121377"/>
      <w:docPartObj>
        <w:docPartGallery w:val="Page Numbers (Margins)"/>
        <w:docPartUnique/>
      </w:docPartObj>
    </w:sdtPr>
    <w:sdtContent>
      <w:p w14:paraId="11C9FD4E" w14:textId="77777777" w:rsidR="00ED1302" w:rsidRDefault="00ED1302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9984" behindDoc="0" locked="0" layoutInCell="0" allowOverlap="1" wp14:anchorId="0D07489E" wp14:editId="6B79A079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300096668" name="Rectangle 13000966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8543F" w14:textId="2212B063" w:rsidR="00ED1302" w:rsidRPr="009A33A7" w:rsidRDefault="00ED1302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D-11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D07489E" id="Rectangle 1300096668" o:spid="_x0000_s1038" style="position:absolute;margin-left:21.5pt;margin-top:0;width:40.2pt;height:397.25pt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1XL3QEAAKE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" o:allowincell="f" filled="f" stroked="f">
                  <v:textbox style="layout-flow:vertical;mso-fit-shape-to-text:t">
                    <w:txbxContent>
                      <w:p w14:paraId="2F38543F" w14:textId="2212B063" w:rsidR="00ED1302" w:rsidRPr="009A33A7" w:rsidRDefault="00ED1302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D-11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809675"/>
      <w:docPartObj>
        <w:docPartGallery w:val="Page Numbers (Margins)"/>
        <w:docPartUnique/>
      </w:docPartObj>
    </w:sdtPr>
    <w:sdtContent>
      <w:p w14:paraId="17569B8E" w14:textId="77777777" w:rsidR="001C732F" w:rsidRDefault="001C732F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3840" behindDoc="0" locked="0" layoutInCell="0" allowOverlap="1" wp14:anchorId="709A548D" wp14:editId="6BAA8760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294090734" name="Rectangle 12940907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6E18E" w14:textId="060FC530" w:rsidR="001C732F" w:rsidRPr="009A33A7" w:rsidRDefault="001C732F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D-1</w:t>
                              </w:r>
                              <w:r w:rsidR="00FA7A24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09A548D" id="Rectangle 1294090734" o:spid="_x0000_s1039" style="position:absolute;margin-left:21.5pt;margin-top:0;width:40.2pt;height:397.2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" o:allowincell="f" filled="f" stroked="f">
                  <v:textbox style="layout-flow:vertical;mso-fit-shape-to-text:t">
                    <w:txbxContent>
                      <w:p w14:paraId="56E6E18E" w14:textId="060FC530" w:rsidR="001C732F" w:rsidRPr="009A33A7" w:rsidRDefault="001C732F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D-1</w:t>
                        </w:r>
                        <w:r w:rsidR="00FA7A24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3132696"/>
      <w:docPartObj>
        <w:docPartGallery w:val="Page Numbers (Margins)"/>
        <w:docPartUnique/>
      </w:docPartObj>
    </w:sdtPr>
    <w:sdtContent>
      <w:p w14:paraId="0DA4D7A0" w14:textId="77777777" w:rsidR="001C732F" w:rsidRDefault="001C732F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5888" behindDoc="0" locked="0" layoutInCell="0" allowOverlap="1" wp14:anchorId="07F0CD40" wp14:editId="3BFEC599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244271435" name="Rectangle 244271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6F7DA" w14:textId="4448A3E2" w:rsidR="001C732F" w:rsidRPr="001C732F" w:rsidRDefault="001C732F" w:rsidP="001C732F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D-1</w:t>
                              </w:r>
                              <w:r w:rsidR="00FA7A24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7F0CD40" id="Rectangle 244271435" o:spid="_x0000_s1040" style="position:absolute;margin-left:21.5pt;margin-top:0;width:40.2pt;height:397.25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B9I3AEAAKE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lqWlxjHVQHtkPQgnl7Cr+SOeUkzskFrSz71CI8Xw0fFM3herqCCkYFW+W3KA15XmuqKc7oGN&#10;pwNKcQruw8mIe49213OvIgkkf8eT3Nok8oXXWQH7IGk/ezYa7TpOt17+rM0vAA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DF2B9I3AEAAKE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0606F7DA" w14:textId="4448A3E2" w:rsidR="001C732F" w:rsidRPr="001C732F" w:rsidRDefault="001C732F" w:rsidP="001C732F">
                        <w:pPr>
                          <w:pStyle w:val="Footer"/>
                          <w:jc w:val="center"/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D-1</w:t>
                        </w:r>
                        <w:r w:rsidR="00FA7A24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6919851"/>
      <w:docPartObj>
        <w:docPartGallery w:val="Page Numbers (Margins)"/>
        <w:docPartUnique/>
      </w:docPartObj>
    </w:sdtPr>
    <w:sdtContent>
      <w:p w14:paraId="158358FE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6AF9BAFF" wp14:editId="0987C7B8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906533657" name="Rectangle 9065336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E55AD" w14:textId="2600C453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D-1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AF9BAFF" id="Rectangle 906533657" o:spid="_x0000_s1027" style="position:absolute;margin-left:21.5pt;margin-top:0;width:40.2pt;height:397.2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RB2gEAAKA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" o:allowincell="f" filled="f" stroked="f">
                  <v:textbox style="layout-flow:vertical;mso-fit-shape-to-text:t">
                    <w:txbxContent>
                      <w:p w14:paraId="541E55AD" w14:textId="2600C453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D-1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8950578"/>
      <w:docPartObj>
        <w:docPartGallery w:val="Page Numbers (Margins)"/>
        <w:docPartUnique/>
      </w:docPartObj>
    </w:sdtPr>
    <w:sdtContent>
      <w:p w14:paraId="61990EB6" w14:textId="77777777" w:rsidR="002B3C49" w:rsidRDefault="002B3C49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596B2687" wp14:editId="7EB1F769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2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B1192" w14:textId="77777777" w:rsidR="002B3C49" w:rsidRPr="002B3C49" w:rsidRDefault="002B3C49" w:rsidP="002B3C49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B3C49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A-</w:t>
                              </w:r>
                              <w:r w:rsidRPr="002B3C49"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B3C4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instrText xml:space="preserve"> PAGE    \* MERGEFORMAT </w:instrText>
                              </w:r>
                              <w:r w:rsidRPr="002B3C49"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2B3C49">
                                <w:rPr>
                                  <w:rFonts w:ascii="Times New Roman" w:eastAsiaTheme="majorEastAsia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2B3C49">
                                <w:rPr>
                                  <w:rFonts w:ascii="Times New Roman" w:eastAsiaTheme="majorEastAsia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96B2687" id="Rectangle 2" o:spid="_x0000_s1028" style="position:absolute;margin-left:21.5pt;margin-top:0;width:40.2pt;height:397.2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EA3AEAAKA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tpbL2DdmGmiPLAfhZBI2NX/EU4qJDVJL+rlXaKQYPjoeyftiFQWEFKzKd0sO8LrSXFeU0z2w&#10;73RAKU7BfTj5cO/R7nruVSR95O94kFubNL7wOgtgGyTpZ8tGn13H6dbLj7X5BQ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CdDnEA3AEAAKA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68DB1192" w14:textId="77777777" w:rsidR="002B3C49" w:rsidRPr="002B3C49" w:rsidRDefault="002B3C49" w:rsidP="002B3C49">
                        <w:pPr>
                          <w:pStyle w:val="Footer"/>
                          <w:jc w:val="center"/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</w:pPr>
                        <w:r w:rsidRPr="002B3C49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A-</w:t>
                        </w:r>
                        <w:r w:rsidRPr="002B3C49"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  <w:fldChar w:fldCharType="begin"/>
                        </w:r>
                        <w:r w:rsidRPr="002B3C49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instrText xml:space="preserve"> PAGE    \* MERGEFORMAT </w:instrText>
                        </w:r>
                        <w:r w:rsidRPr="002B3C49"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  <w:fldChar w:fldCharType="separate"/>
                        </w:r>
                        <w:r w:rsidRPr="002B3C49">
                          <w:rPr>
                            <w:rFonts w:ascii="Times New Roman" w:eastAsiaTheme="majorEastAsia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Pr="002B3C49">
                          <w:rPr>
                            <w:rFonts w:ascii="Times New Roman" w:eastAsiaTheme="majorEastAsia" w:hAnsi="Times New Roman" w:cs="Times New Roman"/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0522636"/>
      <w:docPartObj>
        <w:docPartGallery w:val="Page Numbers (Margins)"/>
        <w:docPartUnique/>
      </w:docPartObj>
    </w:sdtPr>
    <w:sdtContent>
      <w:p w14:paraId="41D79BA9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077B8AEC" wp14:editId="298D421F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618378032" name="Rectangle 6183780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C3E1F" w14:textId="78235F9D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D-2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77B8AEC" id="Rectangle 618378032" o:spid="_x0000_s1029" style="position:absolute;margin-left:21.5pt;margin-top:0;width:40.2pt;height:397.25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" o:allowincell="f" filled="f" stroked="f">
                  <v:textbox style="layout-flow:vertical;mso-fit-shape-to-text:t">
                    <w:txbxContent>
                      <w:p w14:paraId="0EFC3E1F" w14:textId="78235F9D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D-2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4013661"/>
      <w:docPartObj>
        <w:docPartGallery w:val="Page Numbers (Margins)"/>
        <w:docPartUnique/>
      </w:docPartObj>
    </w:sdtPr>
    <w:sdtContent>
      <w:p w14:paraId="7BFB7CCE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9504" behindDoc="0" locked="0" layoutInCell="0" allowOverlap="1" wp14:anchorId="79EFF1DB" wp14:editId="051E44B1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851876869" name="Rectangle 8518768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7AB96" w14:textId="616AD8E6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D-3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9EFF1DB" id="Rectangle 851876869" o:spid="_x0000_s1030" style="position:absolute;margin-left:21.5pt;margin-top:0;width:40.2pt;height:397.25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uD2wEAAKA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" o:allowincell="f" filled="f" stroked="f">
                  <v:textbox style="layout-flow:vertical;mso-fit-shape-to-text:t">
                    <w:txbxContent>
                      <w:p w14:paraId="0487AB96" w14:textId="616AD8E6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D-3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095302"/>
      <w:docPartObj>
        <w:docPartGallery w:val="Page Numbers (Margins)"/>
        <w:docPartUnique/>
      </w:docPartObj>
    </w:sdtPr>
    <w:sdtContent>
      <w:p w14:paraId="2263965B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1552" behindDoc="0" locked="0" layoutInCell="0" allowOverlap="1" wp14:anchorId="618BF474" wp14:editId="512DE659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81709737" name="Rectangle 1817097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BBA5A" w14:textId="11DBE0A8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D-4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18BF474" id="Rectangle 181709737" o:spid="_x0000_s1031" style="position:absolute;margin-left:21.5pt;margin-top:0;width:40.2pt;height:397.25pt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AsuVi83AEAAKA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5FDBBA5A" w14:textId="11DBE0A8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D-4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5549222"/>
      <w:docPartObj>
        <w:docPartGallery w:val="Page Numbers (Margins)"/>
        <w:docPartUnique/>
      </w:docPartObj>
    </w:sdtPr>
    <w:sdtContent>
      <w:p w14:paraId="020F9036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3600" behindDoc="0" locked="0" layoutInCell="0" allowOverlap="1" wp14:anchorId="2A1C21FD" wp14:editId="1450AD7F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2076645197" name="Rectangle 2076645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66C41" w14:textId="6B7AF082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D-5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A1C21FD" id="Rectangle 2076645197" o:spid="_x0000_s1032" style="position:absolute;margin-left:21.5pt;margin-top:0;width:40.2pt;height:397.25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Cx/P393AEAAKA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40A66C41" w14:textId="6B7AF082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D-5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9629057"/>
      <w:docPartObj>
        <w:docPartGallery w:val="Page Numbers (Margins)"/>
        <w:docPartUnique/>
      </w:docPartObj>
    </w:sdtPr>
    <w:sdtContent>
      <w:p w14:paraId="462F26BE" w14:textId="77777777" w:rsidR="008730EF" w:rsidRDefault="008730EF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7936" behindDoc="0" locked="0" layoutInCell="0" allowOverlap="1" wp14:anchorId="19EE1819" wp14:editId="5E1F3F16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674042082" name="Rectangle 16740420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E617A" w14:textId="42BD8D6E" w:rsidR="008730EF" w:rsidRPr="009A33A7" w:rsidRDefault="008730EF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</w:t>
                              </w:r>
                              <w:r w:rsidR="00FA7A24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9EE1819" id="Rectangle 1674042082" o:spid="_x0000_s1033" style="position:absolute;margin-left:21.5pt;margin-top:0;width:40.2pt;height:397.25pt;z-index:251687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A6wJ7C3AEAAKA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71FE617A" w14:textId="42BD8D6E" w:rsidR="008730EF" w:rsidRPr="009A33A7" w:rsidRDefault="008730EF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</w:t>
                        </w:r>
                        <w:r w:rsidR="00FA7A24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3311825"/>
      <w:docPartObj>
        <w:docPartGallery w:val="Page Numbers (Margins)"/>
        <w:docPartUnique/>
      </w:docPartObj>
    </w:sdtPr>
    <w:sdtContent>
      <w:p w14:paraId="10ED2B25" w14:textId="77777777" w:rsidR="009631D5" w:rsidRDefault="009631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0" allowOverlap="1" wp14:anchorId="759CDB11" wp14:editId="1D8D16F6">
                  <wp:simplePos x="0" y="0"/>
                  <wp:positionH relativeFrom="leftMargin">
                    <wp:posOffset>273132</wp:posOffset>
                  </wp:positionH>
                  <wp:positionV relativeFrom="margin">
                    <wp:align>top</wp:align>
                  </wp:positionV>
                  <wp:extent cx="510540" cy="5045084"/>
                  <wp:effectExtent l="0" t="0" r="0" b="3175"/>
                  <wp:wrapNone/>
                  <wp:docPr id="1316830019" name="Rectangle 13168300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50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3A6C7" w14:textId="58EB50D4" w:rsidR="009631D5" w:rsidRPr="009A33A7" w:rsidRDefault="009631D5" w:rsidP="009A33A7">
                              <w:pPr>
                                <w:pStyle w:val="Footer"/>
                                <w:jc w:val="center"/>
                                <w:rPr>
                                  <w:rFonts w:ascii="Times New Roman" w:eastAsiaTheme="minorEastAsia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D-</w:t>
                              </w:r>
                              <w:r w:rsidR="00FA7A24">
                                <w:rPr>
                                  <w:rFonts w:ascii="Times New Roman" w:eastAsiaTheme="majorEastAsia" w:hAnsi="Times New Roman" w:cs="Times New Roman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9CDB11" id="Rectangle 1316830019" o:spid="_x0000_s1034" style="position:absolute;margin-left:21.5pt;margin-top:0;width:40.2pt;height:397.2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" o:allowincell="f" filled="f" stroked="f">
                  <v:textbox style="layout-flow:vertical;mso-fit-shape-to-text:t">
                    <w:txbxContent>
                      <w:p w14:paraId="7963A6C7" w14:textId="58EB50D4" w:rsidR="009631D5" w:rsidRPr="009A33A7" w:rsidRDefault="009631D5" w:rsidP="009A33A7">
                        <w:pPr>
                          <w:pStyle w:val="Footer"/>
                          <w:jc w:val="center"/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D-</w:t>
                        </w:r>
                        <w:r w:rsidR="00FA7A24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91"/>
    <w:rsid w:val="001B2E3B"/>
    <w:rsid w:val="001C732F"/>
    <w:rsid w:val="002B3C49"/>
    <w:rsid w:val="00360981"/>
    <w:rsid w:val="004602A0"/>
    <w:rsid w:val="00470E0E"/>
    <w:rsid w:val="005A24CE"/>
    <w:rsid w:val="005B34A6"/>
    <w:rsid w:val="00623C05"/>
    <w:rsid w:val="00693B91"/>
    <w:rsid w:val="006C1AA7"/>
    <w:rsid w:val="006C5215"/>
    <w:rsid w:val="0073379E"/>
    <w:rsid w:val="008730EF"/>
    <w:rsid w:val="009631D5"/>
    <w:rsid w:val="009A33A7"/>
    <w:rsid w:val="00AD212C"/>
    <w:rsid w:val="00BD7326"/>
    <w:rsid w:val="00D110D8"/>
    <w:rsid w:val="00D42D43"/>
    <w:rsid w:val="00D53C39"/>
    <w:rsid w:val="00DA0F25"/>
    <w:rsid w:val="00DD7060"/>
    <w:rsid w:val="00ED1302"/>
    <w:rsid w:val="00F74E2F"/>
    <w:rsid w:val="00F83B91"/>
    <w:rsid w:val="00F92121"/>
    <w:rsid w:val="00FA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529CE1"/>
  <w15:chartTrackingRefBased/>
  <w15:docId w15:val="{F7040084-846A-4C6D-B628-CE6FC022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4CE"/>
  </w:style>
  <w:style w:type="paragraph" w:styleId="Footer">
    <w:name w:val="footer"/>
    <w:basedOn w:val="Normal"/>
    <w:link w:val="FooterChar"/>
    <w:uiPriority w:val="99"/>
    <w:unhideWhenUsed/>
    <w:rsid w:val="005A2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4CE"/>
  </w:style>
  <w:style w:type="paragraph" w:customStyle="1" w:styleId="STTSGambar">
    <w:name w:val="[STTS] Gambar"/>
    <w:basedOn w:val="Normal"/>
    <w:qFormat/>
    <w:rsid w:val="009631D5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eader" Target="header14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header" Target="header13.xml"/><Relationship Id="rId37" Type="http://schemas.openxmlformats.org/officeDocument/2006/relationships/header" Target="header1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11.xml"/><Relationship Id="rId36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image" Target="media/image9.png"/><Relationship Id="rId30" Type="http://schemas.openxmlformats.org/officeDocument/2006/relationships/header" Target="header12.xml"/><Relationship Id="rId35" Type="http://schemas.openxmlformats.org/officeDocument/2006/relationships/image" Target="media/image13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mel\Downloads\163-BAAPedomandanTemplateTATesisv30\PEDOMAN%20DAN%20TEMPLATE%20V3\TEMPLATE\%5bTEMPLATE%5d%20LAMPIRAN%20A4%20LANDSCAP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6A42D-90D2-4411-9DD8-D44BAF16C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LAMPIRAN A4 LANDSCAPE.dotx</Template>
  <TotalTime>20</TotalTime>
  <Pages>14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 Hariyanto</dc:creator>
  <cp:keywords/>
  <dc:description/>
  <cp:lastModifiedBy>Lukky Hariyanto</cp:lastModifiedBy>
  <cp:revision>11</cp:revision>
  <dcterms:created xsi:type="dcterms:W3CDTF">2023-11-10T01:21:00Z</dcterms:created>
  <dcterms:modified xsi:type="dcterms:W3CDTF">2023-11-10T03:10:00Z</dcterms:modified>
</cp:coreProperties>
</file>