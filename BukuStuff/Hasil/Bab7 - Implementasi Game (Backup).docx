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4E39E" w14:textId="2F4EFDE4" w:rsidR="00AC5A0F" w:rsidRDefault="00AC5A0F" w:rsidP="00AC5A0F">
      <w:pPr>
        <w:pStyle w:val="STTSJudulBab"/>
      </w:pPr>
      <w:r>
        <w:t>BAB V</w:t>
      </w:r>
      <w:r w:rsidR="009060B8">
        <w:t>I</w:t>
      </w:r>
      <w:r w:rsidR="00DE6FCC">
        <w:t>I</w:t>
      </w:r>
    </w:p>
    <w:p w14:paraId="3AFED5C6" w14:textId="77777777" w:rsidR="00582E53" w:rsidRDefault="00582E53" w:rsidP="00582E53">
      <w:pPr>
        <w:pStyle w:val="STTSJudulBab"/>
      </w:pPr>
      <w:r>
        <w:t>IMPLEMENTASI GAME</w:t>
      </w:r>
    </w:p>
    <w:p w14:paraId="346BCFF4" w14:textId="77777777" w:rsidR="00AC5A0F" w:rsidRDefault="00AC5A0F" w:rsidP="00AC5A0F">
      <w:pPr>
        <w:pStyle w:val="STTSJudulBab"/>
      </w:pPr>
    </w:p>
    <w:p w14:paraId="271581D5" w14:textId="4EA149E8" w:rsidR="00AC5A0F" w:rsidRDefault="00164117" w:rsidP="00AC5A0F">
      <w:proofErr w:type="spellStart"/>
      <w:r>
        <w:t>Dengan</w:t>
      </w:r>
      <w:proofErr w:type="spellEnd"/>
      <w:r>
        <w:t xml:space="preserve"> </w:t>
      </w:r>
      <w:r w:rsidR="005417A0">
        <w:t>Genetic Algorithm</w:t>
      </w:r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yang </w:t>
      </w:r>
      <w:proofErr w:type="spellStart"/>
      <w:r>
        <w:t>membuat</w:t>
      </w:r>
      <w:proofErr w:type="spellEnd"/>
      <w:r>
        <w:t xml:space="preserve"> Splatted </w:t>
      </w:r>
      <w:proofErr w:type="spellStart"/>
      <w:r>
        <w:t>layak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6,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game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E00041">
        <w:t xml:space="preserve"> Di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yang </w:t>
      </w:r>
      <w:proofErr w:type="spellStart"/>
      <w:r w:rsidR="00E00041">
        <w:t>digunakan</w:t>
      </w:r>
      <w:proofErr w:type="spellEnd"/>
      <w:r w:rsidR="00E00041">
        <w:t xml:space="preserve"> </w:t>
      </w:r>
      <w:proofErr w:type="spellStart"/>
      <w:r w:rsidR="00E00041">
        <w:t>dalam</w:t>
      </w:r>
      <w:proofErr w:type="spellEnd"/>
      <w:r w:rsidR="00E00041">
        <w:t xml:space="preserve"> level </w:t>
      </w:r>
      <w:proofErr w:type="spellStart"/>
      <w:r w:rsidR="00E00041">
        <w:t>dengan</w:t>
      </w:r>
      <w:proofErr w:type="spellEnd"/>
      <w:r w:rsidR="00E00041">
        <w:t xml:space="preserve"> </w:t>
      </w:r>
      <w:proofErr w:type="spellStart"/>
      <w:r w:rsidR="00E00041">
        <w:t>komponen</w:t>
      </w:r>
      <w:proofErr w:type="spellEnd"/>
      <w:r w:rsidR="00E00041">
        <w:t xml:space="preserve"> – </w:t>
      </w:r>
      <w:proofErr w:type="spellStart"/>
      <w:r w:rsidR="00E00041">
        <w:t>kompenen</w:t>
      </w:r>
      <w:proofErr w:type="spellEnd"/>
      <w:r w:rsidR="00E00041">
        <w:t xml:space="preserve"> lain </w:t>
      </w:r>
      <w:proofErr w:type="spellStart"/>
      <w:r w:rsidR="00E00041">
        <w:t>hanya</w:t>
      </w:r>
      <w:proofErr w:type="spellEnd"/>
      <w:r w:rsidR="00E00041">
        <w:t xml:space="preserve"> </w:t>
      </w:r>
      <w:proofErr w:type="spellStart"/>
      <w:r w:rsidR="00E00041">
        <w:t>disinggung</w:t>
      </w:r>
      <w:proofErr w:type="spellEnd"/>
      <w:r w:rsidR="00E00041">
        <w:t xml:space="preserve"> atau </w:t>
      </w:r>
      <w:proofErr w:type="spellStart"/>
      <w:r w:rsidR="00E00041">
        <w:t>dijelaskan</w:t>
      </w:r>
      <w:proofErr w:type="spellEnd"/>
      <w:r w:rsidR="00E00041">
        <w:t xml:space="preserve"> </w:t>
      </w:r>
      <w:proofErr w:type="spellStart"/>
      <w:r w:rsidR="00E00041">
        <w:t>sekilas</w:t>
      </w:r>
      <w:proofErr w:type="spellEnd"/>
      <w:r w:rsidR="00E00041">
        <w:t xml:space="preserve"> agar </w:t>
      </w:r>
      <w:proofErr w:type="spellStart"/>
      <w:r w:rsidR="00E00041">
        <w:t>bab</w:t>
      </w:r>
      <w:proofErr w:type="spellEnd"/>
      <w:r w:rsidR="00E00041">
        <w:t xml:space="preserve"> ini </w:t>
      </w:r>
      <w:proofErr w:type="spellStart"/>
      <w:r w:rsidR="00E00041">
        <w:t>tidak</w:t>
      </w:r>
      <w:proofErr w:type="spellEnd"/>
      <w:r w:rsidR="00E00041">
        <w:t xml:space="preserve"> </w:t>
      </w:r>
      <w:proofErr w:type="spellStart"/>
      <w:r w:rsidR="00E00041">
        <w:t>terlalu</w:t>
      </w:r>
      <w:proofErr w:type="spellEnd"/>
      <w:r w:rsidR="00E00041">
        <w:t xml:space="preserve"> </w:t>
      </w:r>
      <w:proofErr w:type="spellStart"/>
      <w:r w:rsidR="00E00041">
        <w:t>panjang</w:t>
      </w:r>
      <w:proofErr w:type="spellEnd"/>
      <w:r w:rsidR="00E00041">
        <w:t>.</w:t>
      </w:r>
    </w:p>
    <w:p w14:paraId="7F229913" w14:textId="77777777" w:rsidR="00AC5A0F" w:rsidRDefault="00AC5A0F" w:rsidP="00AC5A0F"/>
    <w:p w14:paraId="5BAF521E" w14:textId="5FFFBA39" w:rsidR="005417A0" w:rsidRDefault="005417A0" w:rsidP="005417A0">
      <w:pPr>
        <w:pStyle w:val="STTSJudulSubBab"/>
        <w:numPr>
          <w:ilvl w:val="0"/>
          <w:numId w:val="11"/>
        </w:numPr>
        <w:ind w:hanging="720"/>
      </w:pP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Genetic Algorithm </w:t>
      </w:r>
      <w:proofErr w:type="spellStart"/>
      <w:r>
        <w:t>menjadi</w:t>
      </w:r>
      <w:proofErr w:type="spellEnd"/>
      <w:r>
        <w:t xml:space="preserve"> Level</w:t>
      </w:r>
    </w:p>
    <w:p w14:paraId="05DAD357" w14:textId="08A18A69" w:rsidR="005417A0" w:rsidRDefault="008201EC" w:rsidP="00AC5A0F">
      <w:proofErr w:type="spellStart"/>
      <w:r>
        <w:t>Dengan</w:t>
      </w:r>
      <w:proofErr w:type="spellEnd"/>
      <w:r>
        <w:t xml:space="preserve"> Genetic Algorithm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di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level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Class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GA,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SetObjects</w:t>
      </w:r>
      <w:proofErr w:type="spellEnd"/>
      <w:r>
        <w:t xml:space="preserve"> dan </w:t>
      </w:r>
      <w:proofErr w:type="spellStart"/>
      <w:r>
        <w:t>PlayersManager</w:t>
      </w:r>
      <w:proofErr w:type="spellEnd"/>
      <w:r>
        <w:t>.</w:t>
      </w:r>
    </w:p>
    <w:p w14:paraId="56D24509" w14:textId="77777777" w:rsidR="005417A0" w:rsidRDefault="005417A0" w:rsidP="00AC5A0F"/>
    <w:p w14:paraId="7E5A1D51" w14:textId="7FD5B062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t>SetObjects</w:t>
      </w:r>
      <w:proofErr w:type="spellEnd"/>
    </w:p>
    <w:p w14:paraId="411C857D" w14:textId="5D8C7EC0" w:rsidR="00ED59BE" w:rsidRDefault="00ED59BE" w:rsidP="00ED59BE">
      <w:pPr>
        <w:ind w:firstLine="709"/>
      </w:pPr>
      <w:proofErr w:type="spellStart"/>
      <w:r>
        <w:t>SetObjects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/ Class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pada level yang </w:t>
      </w:r>
      <w:proofErr w:type="spellStart"/>
      <w:r>
        <w:t>diberikan</w:t>
      </w:r>
      <w:proofErr w:type="spellEnd"/>
      <w:r>
        <w:t xml:space="preserve"> oleh Genetic Algorithm. </w:t>
      </w:r>
      <w:proofErr w:type="spellStart"/>
      <w:r>
        <w:t>SetObject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2D yang </w:t>
      </w:r>
      <w:proofErr w:type="spellStart"/>
      <w:r>
        <w:t>diberi</w:t>
      </w:r>
      <w:proofErr w:type="spellEnd"/>
      <w:r>
        <w:t xml:space="preserve"> Genetic Algorithm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batu pada 1, bola </w:t>
      </w:r>
      <w:proofErr w:type="spellStart"/>
      <w:r>
        <w:t>spesial</w:t>
      </w:r>
      <w:proofErr w:type="spellEnd"/>
      <w:r>
        <w:t xml:space="preserve"> pada 2 dan </w:t>
      </w:r>
      <w:proofErr w:type="spellStart"/>
      <w:r>
        <w:t>karakter</w:t>
      </w:r>
      <w:proofErr w:type="spellEnd"/>
      <w:r>
        <w:t xml:space="preserve"> pada 3.</w:t>
      </w:r>
    </w:p>
    <w:p w14:paraId="6FA6EAC5" w14:textId="03169FEB" w:rsidR="00ED59BE" w:rsidRDefault="00ED59BE" w:rsidP="00776775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 w:rsidR="00776775">
        <w:t>:</w:t>
      </w:r>
    </w:p>
    <w:p w14:paraId="590CD44A" w14:textId="77777777" w:rsidR="00776775" w:rsidRDefault="00776775" w:rsidP="00776775">
      <w:pPr>
        <w:ind w:firstLine="0"/>
      </w:pPr>
    </w:p>
    <w:p w14:paraId="0D7767A4" w14:textId="2AB23B41" w:rsidR="00776775" w:rsidRDefault="00776775" w:rsidP="00776775">
      <w:pPr>
        <w:pStyle w:val="STTSAlgoritma"/>
      </w:pPr>
      <w:proofErr w:type="spellStart"/>
      <w:r>
        <w:t>Segmen</w:t>
      </w:r>
      <w:proofErr w:type="spellEnd"/>
      <w:r>
        <w:t xml:space="preserve"> Program 7.</w:t>
      </w:r>
      <w:r w:rsidR="00E90BD7">
        <w:t>1</w:t>
      </w:r>
      <w:r>
        <w:t xml:space="preserve"> Class Set Objects</w:t>
      </w:r>
    </w:p>
    <w:p w14:paraId="56D84345" w14:textId="64E11365" w:rsidR="00776775" w:rsidRPr="00776775" w:rsidRDefault="00776775" w:rsidP="00074B14">
      <w:pPr>
        <w:pStyle w:val="STTSAlgoritmaContent"/>
      </w:pPr>
      <w:r w:rsidRPr="00776775">
        <w:t xml:space="preserve">public class </w:t>
      </w:r>
      <w:proofErr w:type="spellStart"/>
      <w:proofErr w:type="gramStart"/>
      <w:r w:rsidRPr="00776775">
        <w:t>SetObjects</w:t>
      </w:r>
      <w:proofErr w:type="spellEnd"/>
      <w:r w:rsidRPr="00776775">
        <w:t xml:space="preserve"> :</w:t>
      </w:r>
      <w:proofErr w:type="gramEnd"/>
      <w:r w:rsidRPr="00776775">
        <w:t xml:space="preserve"> </w:t>
      </w:r>
      <w:proofErr w:type="spellStart"/>
      <w:r w:rsidRPr="00776775">
        <w:t>MonoBehaviour</w:t>
      </w:r>
      <w:proofErr w:type="spellEnd"/>
      <w:r w:rsidRPr="00776775">
        <w:t>{</w:t>
      </w:r>
    </w:p>
    <w:p w14:paraId="54739665" w14:textId="77777777" w:rsidR="00074B14" w:rsidRDefault="00074B14" w:rsidP="00776775">
      <w:pPr>
        <w:pStyle w:val="STTSAlgoritmaContent"/>
      </w:pPr>
    </w:p>
    <w:p w14:paraId="4199988A" w14:textId="269C479A" w:rsidR="00776775" w:rsidRPr="00776775" w:rsidRDefault="00776775" w:rsidP="00776775">
      <w:pPr>
        <w:pStyle w:val="STTSAlgoritmaContent"/>
      </w:pPr>
      <w:r w:rsidRPr="00776775">
        <w:t>static int width;</w:t>
      </w:r>
    </w:p>
    <w:p w14:paraId="3C7DC43E" w14:textId="10CECA31" w:rsidR="00776775" w:rsidRPr="00776775" w:rsidRDefault="00776775" w:rsidP="00776775">
      <w:pPr>
        <w:pStyle w:val="STTSAlgoritmaContent"/>
      </w:pPr>
      <w:r w:rsidRPr="00776775">
        <w:t>static int height;</w:t>
      </w:r>
    </w:p>
    <w:p w14:paraId="3FDE5DC2" w14:textId="682F6E06" w:rsidR="00776775" w:rsidRPr="00776775" w:rsidRDefault="00776775" w:rsidP="00776775">
      <w:pPr>
        <w:pStyle w:val="STTSAlgoritmaContent"/>
      </w:pPr>
      <w:r w:rsidRPr="00776775">
        <w:t xml:space="preserve">static </w:t>
      </w:r>
      <w:proofErr w:type="gramStart"/>
      <w:r w:rsidRPr="00776775">
        <w:t>int[</w:t>
      </w:r>
      <w:proofErr w:type="gramEnd"/>
      <w:r w:rsidRPr="00776775">
        <w:t xml:space="preserve">,] </w:t>
      </w:r>
      <w:proofErr w:type="spellStart"/>
      <w:r w:rsidRPr="00776775">
        <w:t>stageFolded</w:t>
      </w:r>
      <w:proofErr w:type="spellEnd"/>
      <w:r w:rsidRPr="00776775">
        <w:t>;</w:t>
      </w:r>
    </w:p>
    <w:p w14:paraId="50BFB025" w14:textId="7E9CCD2B" w:rsidR="00776775" w:rsidRPr="00776775" w:rsidRDefault="00776775" w:rsidP="00776775">
      <w:pPr>
        <w:pStyle w:val="STTSAlgoritmaContent"/>
      </w:pPr>
      <w:r w:rsidRPr="00776775">
        <w:t xml:space="preserve">static </w:t>
      </w:r>
      <w:proofErr w:type="gramStart"/>
      <w:r w:rsidRPr="00776775">
        <w:t>int[</w:t>
      </w:r>
      <w:proofErr w:type="gramEnd"/>
      <w:r w:rsidRPr="00776775">
        <w:t xml:space="preserve">,] </w:t>
      </w:r>
      <w:proofErr w:type="spellStart"/>
      <w:r w:rsidRPr="00776775">
        <w:t>stageUnfolded</w:t>
      </w:r>
      <w:proofErr w:type="spellEnd"/>
      <w:r w:rsidRPr="00776775">
        <w:t>;</w:t>
      </w:r>
    </w:p>
    <w:p w14:paraId="1786855C" w14:textId="77777777" w:rsidR="00B91661" w:rsidRDefault="00B91661" w:rsidP="00776775">
      <w:pPr>
        <w:pStyle w:val="STTSAlgoritmaContent"/>
      </w:pPr>
    </w:p>
    <w:p w14:paraId="67533339" w14:textId="77E0B8CF" w:rsidR="00B91661" w:rsidRDefault="00B91661" w:rsidP="00B9166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64D55F05" w14:textId="1EB6D697" w:rsidR="00776775" w:rsidRPr="00776775" w:rsidRDefault="00776775" w:rsidP="00776775">
      <w:pPr>
        <w:pStyle w:val="STTSAlgoritmaContent"/>
      </w:pPr>
      <w:r w:rsidRPr="00776775">
        <w:t xml:space="preserve">//0 = </w:t>
      </w:r>
      <w:proofErr w:type="spellStart"/>
      <w:r w:rsidRPr="00776775">
        <w:t>Kosong</w:t>
      </w:r>
      <w:proofErr w:type="spellEnd"/>
      <w:r w:rsidRPr="00776775">
        <w:t>, 1 = batu, 2 = powerup, 3 = character, 4 = snowball (</w:t>
      </w:r>
      <w:proofErr w:type="spellStart"/>
      <w:r w:rsidRPr="00776775">
        <w:t>khusus</w:t>
      </w:r>
      <w:proofErr w:type="spellEnd"/>
      <w:r w:rsidRPr="00776775">
        <w:t xml:space="preserve"> unfolded)</w:t>
      </w:r>
    </w:p>
    <w:p w14:paraId="68AB2C03" w14:textId="72F9F816" w:rsidR="00776775" w:rsidRPr="00776775" w:rsidRDefault="00776775" w:rsidP="00776775">
      <w:pPr>
        <w:pStyle w:val="STTSAlgoritmaContent"/>
      </w:pPr>
      <w:proofErr w:type="spellStart"/>
      <w:r w:rsidRPr="00776775">
        <w:t>Tilemap</w:t>
      </w:r>
      <w:proofErr w:type="spellEnd"/>
      <w:r w:rsidRPr="00776775">
        <w:t xml:space="preserve"> </w:t>
      </w:r>
      <w:proofErr w:type="spellStart"/>
      <w:r w:rsidRPr="00776775">
        <w:t>mapTilemap</w:t>
      </w:r>
      <w:proofErr w:type="spellEnd"/>
      <w:r w:rsidRPr="00776775">
        <w:t>;</w:t>
      </w:r>
    </w:p>
    <w:p w14:paraId="09C47032" w14:textId="7AAF6038" w:rsidR="00776775" w:rsidRPr="00776775" w:rsidRDefault="00776775" w:rsidP="00776775">
      <w:pPr>
        <w:pStyle w:val="STTSAlgoritmaContent"/>
      </w:pPr>
      <w:r w:rsidRPr="00776775">
        <w:t xml:space="preserve">public </w:t>
      </w:r>
      <w:proofErr w:type="spellStart"/>
      <w:r w:rsidRPr="00776775">
        <w:t>TileBase</w:t>
      </w:r>
      <w:proofErr w:type="spellEnd"/>
      <w:r w:rsidRPr="00776775">
        <w:t xml:space="preserve"> </w:t>
      </w:r>
      <w:proofErr w:type="spellStart"/>
      <w:r w:rsidRPr="00776775">
        <w:t>rok</w:t>
      </w:r>
      <w:proofErr w:type="spellEnd"/>
      <w:r w:rsidRPr="00776775">
        <w:t>;</w:t>
      </w:r>
    </w:p>
    <w:p w14:paraId="5010E05E" w14:textId="350B4AD7" w:rsidR="00776775" w:rsidRPr="00776775" w:rsidRDefault="00776775" w:rsidP="00776775">
      <w:pPr>
        <w:pStyle w:val="STTSAlgoritmaContent"/>
      </w:pPr>
      <w:r w:rsidRPr="00776775">
        <w:t xml:space="preserve">public </w:t>
      </w:r>
      <w:proofErr w:type="spellStart"/>
      <w:r w:rsidRPr="00776775">
        <w:t>GameObject</w:t>
      </w:r>
      <w:proofErr w:type="spellEnd"/>
      <w:r w:rsidRPr="00776775">
        <w:t xml:space="preserve"> </w:t>
      </w:r>
      <w:proofErr w:type="spellStart"/>
      <w:r w:rsidRPr="00776775">
        <w:t>powerUpContainer</w:t>
      </w:r>
      <w:proofErr w:type="spellEnd"/>
      <w:r w:rsidRPr="00776775">
        <w:t>;</w:t>
      </w:r>
    </w:p>
    <w:p w14:paraId="327C4473" w14:textId="0D42F5BF" w:rsidR="00776775" w:rsidRPr="00776775" w:rsidRDefault="00776775" w:rsidP="00776775">
      <w:pPr>
        <w:pStyle w:val="STTSAlgoritmaContent"/>
      </w:pPr>
      <w:r w:rsidRPr="00776775">
        <w:t xml:space="preserve">public </w:t>
      </w:r>
      <w:proofErr w:type="spellStart"/>
      <w:r w:rsidRPr="00776775">
        <w:t>GameObject</w:t>
      </w:r>
      <w:proofErr w:type="spellEnd"/>
      <w:r w:rsidRPr="00776775">
        <w:t xml:space="preserve"> </w:t>
      </w:r>
      <w:proofErr w:type="spellStart"/>
      <w:r w:rsidRPr="00776775">
        <w:t>powerUp</w:t>
      </w:r>
      <w:proofErr w:type="spellEnd"/>
      <w:r w:rsidRPr="00776775">
        <w:t>;</w:t>
      </w:r>
    </w:p>
    <w:p w14:paraId="645AC27F" w14:textId="2A780620" w:rsidR="00776775" w:rsidRPr="00776775" w:rsidRDefault="00776775" w:rsidP="00776775">
      <w:pPr>
        <w:pStyle w:val="STTSAlgoritmaContent"/>
      </w:pPr>
      <w:r w:rsidRPr="00776775">
        <w:t>[</w:t>
      </w:r>
      <w:proofErr w:type="spellStart"/>
      <w:r w:rsidRPr="00776775">
        <w:t>SerializeField</w:t>
      </w:r>
      <w:proofErr w:type="spellEnd"/>
      <w:r w:rsidRPr="00776775">
        <w:t xml:space="preserve">] </w:t>
      </w:r>
      <w:proofErr w:type="spellStart"/>
      <w:r w:rsidRPr="00776775">
        <w:t>GameObject</w:t>
      </w:r>
      <w:proofErr w:type="spellEnd"/>
      <w:r w:rsidRPr="00776775">
        <w:t xml:space="preserve"> </w:t>
      </w:r>
      <w:proofErr w:type="spellStart"/>
      <w:r w:rsidRPr="00776775">
        <w:t>playerManagerReference</w:t>
      </w:r>
      <w:proofErr w:type="spellEnd"/>
      <w:r w:rsidRPr="00776775">
        <w:t>;</w:t>
      </w:r>
    </w:p>
    <w:p w14:paraId="08E4705C" w14:textId="598FC9CC" w:rsidR="00776775" w:rsidRPr="00776775" w:rsidRDefault="00776775" w:rsidP="00776775">
      <w:pPr>
        <w:pStyle w:val="STTSAlgoritmaContent"/>
      </w:pPr>
      <w:r w:rsidRPr="00776775">
        <w:t>[</w:t>
      </w:r>
      <w:proofErr w:type="spellStart"/>
      <w:r w:rsidRPr="00776775">
        <w:t>SerializeField</w:t>
      </w:r>
      <w:proofErr w:type="spellEnd"/>
      <w:r w:rsidRPr="00776775">
        <w:t>] bool only1BotActive;</w:t>
      </w:r>
    </w:p>
    <w:p w14:paraId="3EB73451" w14:textId="7C3D7E95" w:rsidR="00776775" w:rsidRPr="00776775" w:rsidRDefault="00776775" w:rsidP="00776775">
      <w:pPr>
        <w:pStyle w:val="STTSAlgoritmaContent"/>
      </w:pPr>
      <w:r w:rsidRPr="00776775">
        <w:t>[</w:t>
      </w:r>
      <w:proofErr w:type="spellStart"/>
      <w:r w:rsidRPr="00776775">
        <w:t>SerializeField</w:t>
      </w:r>
      <w:proofErr w:type="spellEnd"/>
      <w:r w:rsidRPr="00776775">
        <w:t xml:space="preserve">] </w:t>
      </w:r>
      <w:proofErr w:type="spellStart"/>
      <w:r w:rsidRPr="00776775">
        <w:t>ColorManager</w:t>
      </w:r>
      <w:proofErr w:type="spellEnd"/>
      <w:r w:rsidRPr="00776775">
        <w:t xml:space="preserve"> </w:t>
      </w:r>
      <w:proofErr w:type="spellStart"/>
      <w:r w:rsidRPr="00776775">
        <w:t>colManager</w:t>
      </w:r>
      <w:proofErr w:type="spellEnd"/>
      <w:r w:rsidRPr="00776775">
        <w:t>;</w:t>
      </w:r>
    </w:p>
    <w:p w14:paraId="155ED86D" w14:textId="77777777" w:rsidR="00776775" w:rsidRPr="00776775" w:rsidRDefault="00776775" w:rsidP="00776775">
      <w:pPr>
        <w:pStyle w:val="STTSAlgoritmaContent"/>
      </w:pPr>
    </w:p>
    <w:p w14:paraId="3AE9D02B" w14:textId="6B851452" w:rsidR="00776775" w:rsidRPr="00776775" w:rsidRDefault="00776775" w:rsidP="00074B14">
      <w:pPr>
        <w:pStyle w:val="STTSAlgoritmaContent"/>
      </w:pPr>
      <w:r w:rsidRPr="00776775">
        <w:t xml:space="preserve">public static void </w:t>
      </w:r>
      <w:proofErr w:type="spellStart"/>
      <w:proofErr w:type="gramStart"/>
      <w:r w:rsidRPr="00776775">
        <w:t>initializeSize</w:t>
      </w:r>
      <w:proofErr w:type="spellEnd"/>
      <w:r w:rsidRPr="00776775">
        <w:t>(</w:t>
      </w:r>
      <w:proofErr w:type="gramEnd"/>
      <w:r w:rsidRPr="00776775">
        <w:t>int w, int h){</w:t>
      </w:r>
    </w:p>
    <w:p w14:paraId="36E3CA14" w14:textId="13CE0688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height = h;</w:t>
      </w:r>
    </w:p>
    <w:p w14:paraId="5BCC2D8B" w14:textId="60F04188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width = w;</w:t>
      </w:r>
    </w:p>
    <w:p w14:paraId="42FC03E3" w14:textId="193D58AF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if (w % 2 == 1)</w:t>
      </w:r>
    </w:p>
    <w:p w14:paraId="592E05DD" w14:textId="317D205D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>width--;</w:t>
      </w:r>
    </w:p>
    <w:p w14:paraId="55A3C66D" w14:textId="284F564B" w:rsidR="00776775" w:rsidRPr="00776775" w:rsidRDefault="00776775" w:rsidP="00776775">
      <w:pPr>
        <w:pStyle w:val="STTSAlgoritmaContent"/>
      </w:pPr>
      <w:r w:rsidRPr="00776775">
        <w:t>}</w:t>
      </w:r>
    </w:p>
    <w:p w14:paraId="070026F5" w14:textId="77777777" w:rsidR="00776775" w:rsidRPr="00776775" w:rsidRDefault="00776775" w:rsidP="00776775">
      <w:pPr>
        <w:pStyle w:val="STTSAlgoritmaContent"/>
      </w:pPr>
    </w:p>
    <w:p w14:paraId="4625E1ED" w14:textId="77A6440B" w:rsidR="00776775" w:rsidRPr="00776775" w:rsidRDefault="00776775" w:rsidP="00074B14">
      <w:pPr>
        <w:pStyle w:val="STTSAlgoritmaContent"/>
      </w:pPr>
      <w:r w:rsidRPr="00776775">
        <w:t xml:space="preserve">public static void </w:t>
      </w:r>
      <w:proofErr w:type="spellStart"/>
      <w:r w:rsidRPr="00776775">
        <w:t>setMap</w:t>
      </w:r>
      <w:proofErr w:type="spellEnd"/>
      <w:r w:rsidRPr="00776775">
        <w:t>(</w:t>
      </w:r>
      <w:proofErr w:type="gramStart"/>
      <w:r w:rsidRPr="00776775">
        <w:t>int[</w:t>
      </w:r>
      <w:proofErr w:type="gramEnd"/>
      <w:r w:rsidRPr="00776775">
        <w:t xml:space="preserve">,] </w:t>
      </w:r>
      <w:proofErr w:type="spellStart"/>
      <w:r w:rsidRPr="00776775">
        <w:t>stagearray</w:t>
      </w:r>
      <w:proofErr w:type="spellEnd"/>
      <w:r w:rsidRPr="00776775">
        <w:t xml:space="preserve">, bool </w:t>
      </w:r>
      <w:proofErr w:type="spellStart"/>
      <w:r w:rsidRPr="00776775">
        <w:t>isFolded</w:t>
      </w:r>
      <w:proofErr w:type="spellEnd"/>
      <w:r w:rsidR="00074B14">
        <w:t>)</w:t>
      </w:r>
      <w:r w:rsidRPr="00776775">
        <w:t>{</w:t>
      </w:r>
    </w:p>
    <w:p w14:paraId="3659188A" w14:textId="64EC04CC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//</w:t>
      </w:r>
      <w:proofErr w:type="spellStart"/>
      <w:r w:rsidR="00776775" w:rsidRPr="00776775">
        <w:t>mapFolded</w:t>
      </w:r>
      <w:proofErr w:type="spellEnd"/>
      <w:r w:rsidR="00776775" w:rsidRPr="00776775">
        <w:t xml:space="preserve"> </w:t>
      </w:r>
      <w:proofErr w:type="spellStart"/>
      <w:r w:rsidR="00776775" w:rsidRPr="00776775">
        <w:t>itu</w:t>
      </w:r>
      <w:proofErr w:type="spellEnd"/>
      <w:r w:rsidR="00776775" w:rsidRPr="00776775">
        <w:t xml:space="preserve"> </w:t>
      </w:r>
      <w:proofErr w:type="spellStart"/>
      <w:r w:rsidR="00776775" w:rsidRPr="00776775">
        <w:t>asumsikan</w:t>
      </w:r>
      <w:proofErr w:type="spellEnd"/>
      <w:r w:rsidR="00776775" w:rsidRPr="00776775">
        <w:t xml:space="preserve"> di </w:t>
      </w:r>
      <w:proofErr w:type="spellStart"/>
      <w:r w:rsidR="00776775" w:rsidRPr="00776775">
        <w:t>kiri</w:t>
      </w:r>
      <w:proofErr w:type="spellEnd"/>
    </w:p>
    <w:p w14:paraId="4AF0A6CF" w14:textId="6E181038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>if (</w:t>
      </w:r>
      <w:proofErr w:type="spellStart"/>
      <w:r w:rsidR="00776775" w:rsidRPr="00776775">
        <w:t>isFolded</w:t>
      </w:r>
      <w:proofErr w:type="spellEnd"/>
      <w:proofErr w:type="gramStart"/>
      <w:r w:rsidR="00776775" w:rsidRPr="00776775">
        <w:t>){</w:t>
      </w:r>
      <w:proofErr w:type="gramEnd"/>
    </w:p>
    <w:p w14:paraId="0D3C3BCD" w14:textId="071D57E5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stageFolded</w:t>
      </w:r>
      <w:proofErr w:type="spellEnd"/>
      <w:r w:rsidR="00776775" w:rsidRPr="00776775">
        <w:t xml:space="preserve"> = </w:t>
      </w:r>
      <w:proofErr w:type="spellStart"/>
      <w:r w:rsidR="00776775" w:rsidRPr="00776775">
        <w:t>stagearray</w:t>
      </w:r>
      <w:proofErr w:type="spellEnd"/>
      <w:r w:rsidR="00776775" w:rsidRPr="00776775">
        <w:t>;</w:t>
      </w:r>
    </w:p>
    <w:p w14:paraId="5ACEF0D3" w14:textId="51A39FAC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stageUnfolded</w:t>
      </w:r>
      <w:proofErr w:type="spellEnd"/>
      <w:r w:rsidR="00776775" w:rsidRPr="00776775">
        <w:t xml:space="preserve"> = new </w:t>
      </w:r>
      <w:proofErr w:type="gramStart"/>
      <w:r w:rsidR="00776775" w:rsidRPr="00776775">
        <w:t>int[</w:t>
      </w:r>
      <w:proofErr w:type="gramEnd"/>
      <w:r w:rsidR="00776775" w:rsidRPr="00776775">
        <w:t>height - 2, width - 2];</w:t>
      </w:r>
    </w:p>
    <w:p w14:paraId="3C81A4BE" w14:textId="16E595E7" w:rsidR="00776775" w:rsidRPr="00776775" w:rsidRDefault="00074B14" w:rsidP="00074B14">
      <w:pPr>
        <w:pStyle w:val="STTSAlgoritmaContent"/>
      </w:pPr>
      <w:r>
        <w:t xml:space="preserve">  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0; </w:t>
      </w:r>
      <w:proofErr w:type="spellStart"/>
      <w:r w:rsidR="00776775" w:rsidRPr="00776775">
        <w:t>i</w:t>
      </w:r>
      <w:proofErr w:type="spellEnd"/>
      <w:r w:rsidR="00776775" w:rsidRPr="00776775">
        <w:t xml:space="preserve"> &lt; height - 2; </w:t>
      </w:r>
      <w:proofErr w:type="spellStart"/>
      <w:r w:rsidR="00776775" w:rsidRPr="00776775">
        <w:t>i</w:t>
      </w:r>
      <w:proofErr w:type="spellEnd"/>
      <w:r w:rsidR="00776775" w:rsidRPr="00776775">
        <w:t>+</w:t>
      </w:r>
      <w:proofErr w:type="gramStart"/>
      <w:r w:rsidR="00776775" w:rsidRPr="00776775">
        <w:t>+){</w:t>
      </w:r>
      <w:proofErr w:type="gramEnd"/>
    </w:p>
    <w:p w14:paraId="2CA27BD5" w14:textId="7FB912D3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for (int j = 0; j &lt; (int</w:t>
      </w:r>
      <w:proofErr w:type="gramStart"/>
      <w:r w:rsidR="00776775" w:rsidRPr="00776775">
        <w:t>)(</w:t>
      </w:r>
      <w:proofErr w:type="gramEnd"/>
      <w:r w:rsidR="00776775" w:rsidRPr="00776775">
        <w:t xml:space="preserve">(width - 2) / 2); </w:t>
      </w:r>
      <w:proofErr w:type="spellStart"/>
      <w:r w:rsidR="00776775" w:rsidRPr="00776775">
        <w:t>j++</w:t>
      </w:r>
      <w:proofErr w:type="spellEnd"/>
      <w:r w:rsidR="00776775" w:rsidRPr="00776775">
        <w:t>){</w:t>
      </w:r>
    </w:p>
    <w:p w14:paraId="70756CA6" w14:textId="63EA2ABB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proofErr w:type="gram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 xml:space="preserve">, j] = </w:t>
      </w:r>
      <w:proofErr w:type="spellStart"/>
      <w:r w:rsidR="00776775" w:rsidRPr="00776775">
        <w:t>stageFolded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j];</w:t>
      </w:r>
    </w:p>
    <w:p w14:paraId="63D60713" w14:textId="69579F8B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proofErr w:type="gram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 xml:space="preserve">, width - 3 - j] = </w:t>
      </w:r>
      <w:proofErr w:type="spellStart"/>
      <w:r w:rsidR="00776775" w:rsidRPr="00776775">
        <w:t>stageFolded</w:t>
      </w:r>
      <w:proofErr w:type="spellEnd"/>
      <w:r w:rsidR="00776775" w:rsidRPr="00776775">
        <w:t>[</w:t>
      </w:r>
      <w:proofErr w:type="spellStart"/>
      <w:r w:rsidR="00776775" w:rsidRPr="00776775">
        <w:t>i</w:t>
      </w:r>
      <w:proofErr w:type="spellEnd"/>
      <w:r w:rsidR="00776775" w:rsidRPr="00776775">
        <w:t>, j];</w:t>
      </w:r>
    </w:p>
    <w:p w14:paraId="24DA5DF6" w14:textId="2455AC7F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68537C15" w14:textId="73DD9553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>}</w:t>
      </w:r>
    </w:p>
    <w:p w14:paraId="65CC2A09" w14:textId="12ED576D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0E41E97D" w14:textId="60BB4C00" w:rsidR="00776775" w:rsidRPr="00776775" w:rsidRDefault="00074B14" w:rsidP="00074B14">
      <w:pPr>
        <w:pStyle w:val="STTSAlgoritmaContent"/>
      </w:pPr>
      <w:r>
        <w:t xml:space="preserve">  </w:t>
      </w:r>
      <w:proofErr w:type="gramStart"/>
      <w:r w:rsidR="00776775" w:rsidRPr="00776775">
        <w:t>else{</w:t>
      </w:r>
      <w:proofErr w:type="gramEnd"/>
    </w:p>
    <w:p w14:paraId="11A707AD" w14:textId="16046AAB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stageUnfolded</w:t>
      </w:r>
      <w:proofErr w:type="spellEnd"/>
      <w:r w:rsidR="00776775" w:rsidRPr="00776775">
        <w:t xml:space="preserve"> = </w:t>
      </w:r>
      <w:proofErr w:type="spellStart"/>
      <w:r w:rsidR="00776775" w:rsidRPr="00776775">
        <w:t>stagearray</w:t>
      </w:r>
      <w:proofErr w:type="spellEnd"/>
      <w:r w:rsidR="00776775" w:rsidRPr="00776775">
        <w:t>;</w:t>
      </w:r>
    </w:p>
    <w:p w14:paraId="4FDE3237" w14:textId="405BA64C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height = </w:t>
      </w:r>
      <w:proofErr w:type="spellStart"/>
      <w:proofErr w:type="gramStart"/>
      <w:r w:rsidR="00776775" w:rsidRPr="00776775">
        <w:t>stagearray.GetLength</w:t>
      </w:r>
      <w:proofErr w:type="spellEnd"/>
      <w:proofErr w:type="gramEnd"/>
      <w:r w:rsidR="00776775" w:rsidRPr="00776775">
        <w:t>(0) + 2;</w:t>
      </w:r>
    </w:p>
    <w:p w14:paraId="1A3954EE" w14:textId="0A17D900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width = </w:t>
      </w:r>
      <w:proofErr w:type="spellStart"/>
      <w:proofErr w:type="gramStart"/>
      <w:r w:rsidR="00776775" w:rsidRPr="00776775">
        <w:t>stagearray.GetLength</w:t>
      </w:r>
      <w:proofErr w:type="spellEnd"/>
      <w:proofErr w:type="gramEnd"/>
      <w:r w:rsidR="00776775" w:rsidRPr="00776775">
        <w:t>(1) + 2;</w:t>
      </w:r>
    </w:p>
    <w:p w14:paraId="247BE5FC" w14:textId="63E01623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4032BEE0" w14:textId="26BE1A27" w:rsidR="00776775" w:rsidRPr="00776775" w:rsidRDefault="00776775" w:rsidP="00776775">
      <w:pPr>
        <w:pStyle w:val="STTSAlgoritmaContent"/>
      </w:pPr>
      <w:r w:rsidRPr="00776775">
        <w:t>}</w:t>
      </w:r>
    </w:p>
    <w:p w14:paraId="75D17867" w14:textId="77777777" w:rsidR="00776775" w:rsidRPr="00776775" w:rsidRDefault="00776775" w:rsidP="00776775">
      <w:pPr>
        <w:pStyle w:val="STTSAlgoritmaContent"/>
      </w:pPr>
    </w:p>
    <w:p w14:paraId="5D4CC1B6" w14:textId="4CB42A3A" w:rsidR="00776775" w:rsidRPr="00776775" w:rsidRDefault="00776775" w:rsidP="00074B14">
      <w:pPr>
        <w:pStyle w:val="STTSAlgoritmaContent"/>
      </w:pPr>
      <w:r w:rsidRPr="00776775">
        <w:t xml:space="preserve">public static void </w:t>
      </w:r>
      <w:proofErr w:type="spellStart"/>
      <w:proofErr w:type="gramStart"/>
      <w:r w:rsidRPr="00776775">
        <w:t>setMap</w:t>
      </w:r>
      <w:proofErr w:type="spellEnd"/>
      <w:r w:rsidRPr="00776775">
        <w:t>(</w:t>
      </w:r>
      <w:proofErr w:type="gramEnd"/>
      <w:r w:rsidRPr="00776775">
        <w:t>int index1, int index2, int number){</w:t>
      </w:r>
    </w:p>
    <w:p w14:paraId="64B03CE1" w14:textId="7A93BF41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proofErr w:type="gramStart"/>
      <w:r w:rsidR="00776775" w:rsidRPr="00776775">
        <w:t>stageUnfolded</w:t>
      </w:r>
      <w:proofErr w:type="spellEnd"/>
      <w:r w:rsidR="00776775" w:rsidRPr="00776775">
        <w:t>[</w:t>
      </w:r>
      <w:proofErr w:type="gramEnd"/>
      <w:r w:rsidR="00776775" w:rsidRPr="00776775">
        <w:t>index1, index2] = number;</w:t>
      </w:r>
    </w:p>
    <w:p w14:paraId="581C82AA" w14:textId="111D1D4C" w:rsidR="00776775" w:rsidRPr="00776775" w:rsidRDefault="00776775" w:rsidP="00776775">
      <w:pPr>
        <w:pStyle w:val="STTSAlgoritmaContent"/>
      </w:pPr>
      <w:r w:rsidRPr="00776775">
        <w:t>}</w:t>
      </w:r>
    </w:p>
    <w:p w14:paraId="58CDA86C" w14:textId="77777777" w:rsidR="00776775" w:rsidRPr="00776775" w:rsidRDefault="00776775" w:rsidP="00776775">
      <w:pPr>
        <w:pStyle w:val="STTSAlgoritmaContent"/>
      </w:pPr>
    </w:p>
    <w:p w14:paraId="64C309F4" w14:textId="77777777" w:rsidR="00776775" w:rsidRPr="00776775" w:rsidRDefault="00776775" w:rsidP="00776775">
      <w:pPr>
        <w:pStyle w:val="STTSAlgoritmaContent"/>
      </w:pPr>
    </w:p>
    <w:p w14:paraId="26A3B02E" w14:textId="03A78F60" w:rsidR="00776775" w:rsidRPr="00776775" w:rsidRDefault="00776775" w:rsidP="00074B14">
      <w:pPr>
        <w:pStyle w:val="STTSAlgoritmaContent"/>
      </w:pPr>
      <w:r w:rsidRPr="00776775">
        <w:t xml:space="preserve">public static int </w:t>
      </w:r>
      <w:proofErr w:type="spellStart"/>
      <w:proofErr w:type="gramStart"/>
      <w:r w:rsidRPr="00776775">
        <w:t>getWidth</w:t>
      </w:r>
      <w:proofErr w:type="spellEnd"/>
      <w:r w:rsidRPr="00776775">
        <w:t>(</w:t>
      </w:r>
      <w:proofErr w:type="gramEnd"/>
      <w:r w:rsidRPr="00776775">
        <w:t>){</w:t>
      </w:r>
    </w:p>
    <w:p w14:paraId="70AAA5B5" w14:textId="19285315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return width - 2;</w:t>
      </w:r>
    </w:p>
    <w:p w14:paraId="5DA3F827" w14:textId="3B080F64" w:rsidR="00776775" w:rsidRDefault="00776775" w:rsidP="00776775">
      <w:pPr>
        <w:pStyle w:val="STTSAlgoritmaContent"/>
      </w:pPr>
      <w:r w:rsidRPr="00776775">
        <w:t>}</w:t>
      </w:r>
    </w:p>
    <w:p w14:paraId="1271F2C5" w14:textId="77777777" w:rsidR="00074B14" w:rsidRPr="00776775" w:rsidRDefault="00074B14" w:rsidP="00776775">
      <w:pPr>
        <w:pStyle w:val="STTSAlgoritmaContent"/>
      </w:pPr>
    </w:p>
    <w:p w14:paraId="56EAD46D" w14:textId="10AA8F57" w:rsidR="00776775" w:rsidRPr="00776775" w:rsidRDefault="00776775" w:rsidP="00074B14">
      <w:pPr>
        <w:pStyle w:val="STTSAlgoritmaContent"/>
      </w:pPr>
      <w:r w:rsidRPr="00776775">
        <w:t xml:space="preserve">public static int </w:t>
      </w:r>
      <w:proofErr w:type="spellStart"/>
      <w:proofErr w:type="gramStart"/>
      <w:r w:rsidRPr="00776775">
        <w:t>getHeight</w:t>
      </w:r>
      <w:proofErr w:type="spellEnd"/>
      <w:r w:rsidRPr="00776775">
        <w:t>(</w:t>
      </w:r>
      <w:proofErr w:type="gramEnd"/>
      <w:r w:rsidRPr="00776775">
        <w:t>){</w:t>
      </w:r>
    </w:p>
    <w:p w14:paraId="09E4456C" w14:textId="680C4092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return height - 2;</w:t>
      </w:r>
    </w:p>
    <w:p w14:paraId="15480253" w14:textId="3916012C" w:rsidR="00776775" w:rsidRPr="00776775" w:rsidRDefault="00776775" w:rsidP="00776775">
      <w:pPr>
        <w:pStyle w:val="STTSAlgoritmaContent"/>
      </w:pPr>
      <w:r w:rsidRPr="00776775">
        <w:t>}</w:t>
      </w:r>
    </w:p>
    <w:p w14:paraId="2448635A" w14:textId="77777777" w:rsidR="00074B14" w:rsidRDefault="00776775" w:rsidP="00776775">
      <w:pPr>
        <w:pStyle w:val="STTSAlgoritmaContent"/>
      </w:pPr>
      <w:r w:rsidRPr="00776775">
        <w:t xml:space="preserve"> </w:t>
      </w:r>
    </w:p>
    <w:p w14:paraId="0CACED74" w14:textId="4D3ED882" w:rsidR="00776775" w:rsidRPr="00776775" w:rsidRDefault="00776775" w:rsidP="00074B14">
      <w:pPr>
        <w:pStyle w:val="STTSAlgoritmaContent"/>
      </w:pPr>
      <w:r w:rsidRPr="00776775">
        <w:t xml:space="preserve">public static </w:t>
      </w:r>
      <w:proofErr w:type="gramStart"/>
      <w:r w:rsidRPr="00776775">
        <w:t>int[</w:t>
      </w:r>
      <w:proofErr w:type="gramEnd"/>
      <w:r w:rsidRPr="00776775">
        <w:t xml:space="preserve">,] </w:t>
      </w:r>
      <w:proofErr w:type="spellStart"/>
      <w:r w:rsidRPr="00776775">
        <w:t>getMap</w:t>
      </w:r>
      <w:proofErr w:type="spellEnd"/>
      <w:r w:rsidRPr="00776775">
        <w:t>(bool folded){</w:t>
      </w:r>
    </w:p>
    <w:p w14:paraId="611E45B1" w14:textId="6CA219E1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if (folded)</w:t>
      </w:r>
    </w:p>
    <w:p w14:paraId="61648D3C" w14:textId="0D9793EA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return </w:t>
      </w:r>
      <w:proofErr w:type="spellStart"/>
      <w:r w:rsidR="00776775" w:rsidRPr="00776775">
        <w:t>stageFolded</w:t>
      </w:r>
      <w:proofErr w:type="spellEnd"/>
      <w:r w:rsidR="00776775" w:rsidRPr="00776775">
        <w:t>;</w:t>
      </w:r>
    </w:p>
    <w:p w14:paraId="698B3340" w14:textId="1521213F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else</w:t>
      </w:r>
    </w:p>
    <w:p w14:paraId="1C3A1324" w14:textId="0785EEE5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 xml:space="preserve">return </w:t>
      </w:r>
      <w:proofErr w:type="spellStart"/>
      <w:r w:rsidR="00776775" w:rsidRPr="00776775">
        <w:t>stageUnfolded</w:t>
      </w:r>
      <w:proofErr w:type="spellEnd"/>
      <w:r w:rsidR="00776775" w:rsidRPr="00776775">
        <w:t>;</w:t>
      </w:r>
    </w:p>
    <w:p w14:paraId="7AFD0D56" w14:textId="382A89A8" w:rsidR="00776775" w:rsidRPr="00776775" w:rsidRDefault="00776775" w:rsidP="00776775">
      <w:pPr>
        <w:pStyle w:val="STTSAlgoritmaContent"/>
      </w:pPr>
      <w:r w:rsidRPr="00776775">
        <w:t>}</w:t>
      </w:r>
    </w:p>
    <w:p w14:paraId="62B32565" w14:textId="53BB97BF" w:rsidR="00776775" w:rsidRPr="00776775" w:rsidRDefault="00F7289D" w:rsidP="00F7289D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DAE8E6D" w14:textId="52EFB84E" w:rsidR="00776775" w:rsidRPr="00776775" w:rsidRDefault="00776775" w:rsidP="00776775">
      <w:pPr>
        <w:pStyle w:val="STTSAlgoritmaContent"/>
      </w:pPr>
      <w:r w:rsidRPr="00776775">
        <w:t>// Start is called before the first frame update</w:t>
      </w:r>
    </w:p>
    <w:p w14:paraId="55DD8AA8" w14:textId="706A846F" w:rsidR="00776775" w:rsidRPr="00776775" w:rsidRDefault="00776775" w:rsidP="00074B14">
      <w:pPr>
        <w:pStyle w:val="STTSAlgoritmaContent"/>
      </w:pPr>
      <w:r w:rsidRPr="00776775">
        <w:t xml:space="preserve">void </w:t>
      </w:r>
      <w:proofErr w:type="gramStart"/>
      <w:r w:rsidRPr="00776775">
        <w:t>Start(</w:t>
      </w:r>
      <w:proofErr w:type="gramEnd"/>
      <w:r w:rsidRPr="00776775">
        <w:t>){</w:t>
      </w:r>
    </w:p>
    <w:p w14:paraId="2F1D2846" w14:textId="7488192D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r w:rsidR="00776775" w:rsidRPr="00776775">
        <w:t>mapTilemap</w:t>
      </w:r>
      <w:proofErr w:type="spellEnd"/>
      <w:r w:rsidR="00776775" w:rsidRPr="00776775">
        <w:t xml:space="preserve"> = </w:t>
      </w:r>
      <w:proofErr w:type="spellStart"/>
      <w:proofErr w:type="gramStart"/>
      <w:r w:rsidR="00776775" w:rsidRPr="00776775">
        <w:t>this.GetComponent</w:t>
      </w:r>
      <w:proofErr w:type="spellEnd"/>
      <w:proofErr w:type="gramEnd"/>
      <w:r w:rsidR="00776775" w:rsidRPr="00776775">
        <w:t>&lt;</w:t>
      </w:r>
      <w:proofErr w:type="spellStart"/>
      <w:r w:rsidR="00776775" w:rsidRPr="00776775">
        <w:t>Tilemap</w:t>
      </w:r>
      <w:proofErr w:type="spellEnd"/>
      <w:r w:rsidR="00776775" w:rsidRPr="00776775">
        <w:t>&gt;();</w:t>
      </w:r>
    </w:p>
    <w:p w14:paraId="0C9EC5B9" w14:textId="122AD99D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proofErr w:type="gramStart"/>
      <w:r w:rsidR="00776775" w:rsidRPr="00776775">
        <w:t>fillMap</w:t>
      </w:r>
      <w:proofErr w:type="spellEnd"/>
      <w:r w:rsidR="00776775" w:rsidRPr="00776775">
        <w:t>(</w:t>
      </w:r>
      <w:proofErr w:type="gramEnd"/>
      <w:r w:rsidR="00776775" w:rsidRPr="00776775">
        <w:t>);</w:t>
      </w:r>
    </w:p>
    <w:p w14:paraId="4213F7D7" w14:textId="10EB2180" w:rsidR="00776775" w:rsidRPr="00776775" w:rsidRDefault="00776775" w:rsidP="00776775">
      <w:pPr>
        <w:pStyle w:val="STTSAlgoritmaContent"/>
      </w:pPr>
      <w:r w:rsidRPr="00776775">
        <w:t>}</w:t>
      </w:r>
    </w:p>
    <w:p w14:paraId="1317BE56" w14:textId="77777777" w:rsidR="00776775" w:rsidRPr="00776775" w:rsidRDefault="00776775" w:rsidP="00776775">
      <w:pPr>
        <w:pStyle w:val="STTSAlgoritmaContent"/>
      </w:pPr>
    </w:p>
    <w:p w14:paraId="08BE7835" w14:textId="3B36C8E5" w:rsidR="00776775" w:rsidRPr="00776775" w:rsidRDefault="00776775" w:rsidP="00074B14">
      <w:pPr>
        <w:pStyle w:val="STTSAlgoritmaContent"/>
      </w:pPr>
      <w:r w:rsidRPr="00776775">
        <w:t xml:space="preserve">public void </w:t>
      </w:r>
      <w:proofErr w:type="spellStart"/>
      <w:proofErr w:type="gramStart"/>
      <w:r w:rsidRPr="00776775">
        <w:t>fillMap</w:t>
      </w:r>
      <w:proofErr w:type="spellEnd"/>
      <w:r w:rsidRPr="00776775">
        <w:t>(</w:t>
      </w:r>
      <w:proofErr w:type="gramEnd"/>
      <w:r w:rsidRPr="00776775">
        <w:t>){</w:t>
      </w:r>
    </w:p>
    <w:p w14:paraId="0E1634CA" w14:textId="33403545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//horizontal</w:t>
      </w:r>
    </w:p>
    <w:p w14:paraId="1D7D724A" w14:textId="457F62FB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0; </w:t>
      </w:r>
      <w:proofErr w:type="spellStart"/>
      <w:r w:rsidR="00776775" w:rsidRPr="00776775">
        <w:t>i</w:t>
      </w:r>
      <w:proofErr w:type="spellEnd"/>
      <w:r w:rsidR="00776775" w:rsidRPr="00776775">
        <w:t xml:space="preserve"> &lt; width; </w:t>
      </w:r>
      <w:proofErr w:type="spellStart"/>
      <w:r w:rsidR="00776775" w:rsidRPr="00776775">
        <w:t>i</w:t>
      </w:r>
      <w:proofErr w:type="spellEnd"/>
      <w:r w:rsidR="00776775" w:rsidRPr="00776775">
        <w:t>+</w:t>
      </w:r>
      <w:proofErr w:type="gramStart"/>
      <w:r w:rsidR="00776775" w:rsidRPr="00776775">
        <w:t>+){</w:t>
      </w:r>
      <w:proofErr w:type="gramEnd"/>
    </w:p>
    <w:p w14:paraId="70964DC2" w14:textId="48E8EC5D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</w:t>
      </w:r>
      <w:proofErr w:type="gramStart"/>
      <w:r w:rsidR="00776775" w:rsidRPr="00776775">
        <w:t>Int(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 xml:space="preserve">, 0,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5131F340" w14:textId="473C6C97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</w:t>
      </w:r>
      <w:proofErr w:type="gramStart"/>
      <w:r w:rsidR="00776775" w:rsidRPr="00776775">
        <w:t>Int(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 xml:space="preserve">, -height + 1,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044DCE1F" w14:textId="7DB36C37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37E93602" w14:textId="338322E1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//</w:t>
      </w:r>
      <w:proofErr w:type="spellStart"/>
      <w:r w:rsidR="00776775" w:rsidRPr="00776775">
        <w:t>vertikal</w:t>
      </w:r>
      <w:proofErr w:type="spellEnd"/>
    </w:p>
    <w:p w14:paraId="3C1CE7AA" w14:textId="323136EA" w:rsidR="00776775" w:rsidRPr="00776775" w:rsidRDefault="00074B14" w:rsidP="00074B14">
      <w:pPr>
        <w:pStyle w:val="STTSAlgoritmaContent"/>
      </w:pPr>
      <w:r>
        <w:t xml:space="preserve">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1; </w:t>
      </w:r>
      <w:proofErr w:type="spellStart"/>
      <w:r w:rsidR="00776775" w:rsidRPr="00776775">
        <w:t>i</w:t>
      </w:r>
      <w:proofErr w:type="spellEnd"/>
      <w:r w:rsidR="00776775" w:rsidRPr="00776775">
        <w:t xml:space="preserve"> &lt; height - 1; </w:t>
      </w:r>
      <w:proofErr w:type="spellStart"/>
      <w:r w:rsidR="00776775" w:rsidRPr="00776775">
        <w:t>i</w:t>
      </w:r>
      <w:proofErr w:type="spellEnd"/>
      <w:r w:rsidR="00776775" w:rsidRPr="00776775">
        <w:t>+</w:t>
      </w:r>
      <w:proofErr w:type="gramStart"/>
      <w:r w:rsidR="00776775" w:rsidRPr="00776775">
        <w:t>+){</w:t>
      </w:r>
      <w:proofErr w:type="gramEnd"/>
    </w:p>
    <w:p w14:paraId="3BF030F6" w14:textId="3E8BB398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</w:t>
      </w:r>
      <w:proofErr w:type="gramStart"/>
      <w:r w:rsidR="00776775" w:rsidRPr="00776775">
        <w:t>Int(</w:t>
      </w:r>
      <w:proofErr w:type="gramEnd"/>
      <w:r w:rsidR="00776775" w:rsidRPr="00776775">
        <w:t>0, -</w:t>
      </w:r>
      <w:proofErr w:type="spellStart"/>
      <w:r w:rsidR="00776775" w:rsidRPr="00776775">
        <w:t>i</w:t>
      </w:r>
      <w:proofErr w:type="spellEnd"/>
      <w:r w:rsidR="00776775" w:rsidRPr="00776775">
        <w:t xml:space="preserve">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08931CCB" w14:textId="65A23AAE" w:rsidR="00776775" w:rsidRPr="00776775" w:rsidRDefault="00074B14" w:rsidP="00776775">
      <w:pPr>
        <w:pStyle w:val="STTSAlgoritmaContent"/>
      </w:pPr>
      <w:r>
        <w:t xml:space="preserve">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</w:t>
      </w:r>
      <w:proofErr w:type="gramStart"/>
      <w:r w:rsidR="00776775" w:rsidRPr="00776775">
        <w:t>Int(</w:t>
      </w:r>
      <w:proofErr w:type="gramEnd"/>
      <w:r w:rsidR="00776775" w:rsidRPr="00776775">
        <w:t>width - 1, -</w:t>
      </w:r>
      <w:proofErr w:type="spellStart"/>
      <w:r w:rsidR="00776775" w:rsidRPr="00776775">
        <w:t>i</w:t>
      </w:r>
      <w:proofErr w:type="spellEnd"/>
      <w:r w:rsidR="00776775" w:rsidRPr="00776775">
        <w:t xml:space="preserve">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0EC45FE8" w14:textId="0712F17C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1E9FF7B0" w14:textId="1BBA2801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 xml:space="preserve">Coordinate </w:t>
      </w:r>
      <w:proofErr w:type="spellStart"/>
      <w:r w:rsidR="00776775" w:rsidRPr="00776775">
        <w:t>tempCoor</w:t>
      </w:r>
      <w:proofErr w:type="spellEnd"/>
      <w:r w:rsidR="00776775" w:rsidRPr="00776775">
        <w:t>;</w:t>
      </w:r>
    </w:p>
    <w:p w14:paraId="79EDDB73" w14:textId="35D9F910" w:rsidR="00776775" w:rsidRPr="00776775" w:rsidRDefault="00074B14" w:rsidP="00776775">
      <w:pPr>
        <w:pStyle w:val="STTSAlgoritmaContent"/>
      </w:pPr>
      <w:r>
        <w:t xml:space="preserve">  </w:t>
      </w:r>
      <w:proofErr w:type="spellStart"/>
      <w:r w:rsidR="00776775" w:rsidRPr="00776775">
        <w:t>GameObject</w:t>
      </w:r>
      <w:proofErr w:type="spellEnd"/>
      <w:r w:rsidR="00776775" w:rsidRPr="00776775">
        <w:t xml:space="preserve"> temp;</w:t>
      </w:r>
    </w:p>
    <w:p w14:paraId="3508B3AE" w14:textId="39C326D4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 xml:space="preserve">bool </w:t>
      </w:r>
      <w:proofErr w:type="spellStart"/>
      <w:r w:rsidR="00776775" w:rsidRPr="00776775">
        <w:t>playerMade</w:t>
      </w:r>
      <w:proofErr w:type="spellEnd"/>
      <w:r w:rsidR="00776775" w:rsidRPr="00776775">
        <w:t xml:space="preserve"> = false, </w:t>
      </w:r>
      <w:proofErr w:type="spellStart"/>
      <w:r w:rsidR="00776775" w:rsidRPr="00776775">
        <w:t>oneBotAI</w:t>
      </w:r>
      <w:proofErr w:type="spellEnd"/>
      <w:r w:rsidR="00776775" w:rsidRPr="00776775">
        <w:t xml:space="preserve"> = false;</w:t>
      </w:r>
    </w:p>
    <w:p w14:paraId="29E1D914" w14:textId="4E7A25E9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 xml:space="preserve">for (int </w:t>
      </w:r>
      <w:proofErr w:type="spellStart"/>
      <w:r w:rsidR="00776775" w:rsidRPr="00776775">
        <w:t>i</w:t>
      </w:r>
      <w:proofErr w:type="spellEnd"/>
      <w:r w:rsidR="00776775" w:rsidRPr="00776775">
        <w:t xml:space="preserve"> = 0; </w:t>
      </w:r>
      <w:proofErr w:type="spellStart"/>
      <w:r w:rsidR="00776775" w:rsidRPr="00776775">
        <w:t>i</w:t>
      </w:r>
      <w:proofErr w:type="spellEnd"/>
      <w:r w:rsidR="00776775" w:rsidRPr="00776775">
        <w:t xml:space="preserve"> &lt; height - 2; </w:t>
      </w:r>
      <w:proofErr w:type="spellStart"/>
      <w:r w:rsidR="00776775" w:rsidRPr="00776775">
        <w:t>i</w:t>
      </w:r>
      <w:proofErr w:type="spellEnd"/>
      <w:r w:rsidR="00776775" w:rsidRPr="00776775">
        <w:t>++)</w:t>
      </w:r>
    </w:p>
    <w:p w14:paraId="4D18DB71" w14:textId="28DF1960" w:rsidR="00776775" w:rsidRPr="00776775" w:rsidRDefault="00074B14" w:rsidP="00074B14">
      <w:pPr>
        <w:pStyle w:val="STTSAlgoritmaContent"/>
      </w:pPr>
      <w:r>
        <w:t xml:space="preserve">    </w:t>
      </w:r>
      <w:r w:rsidR="00776775" w:rsidRPr="00776775">
        <w:t xml:space="preserve">for (int j = 0; j &lt; width - 2; </w:t>
      </w:r>
      <w:proofErr w:type="spellStart"/>
      <w:proofErr w:type="gramStart"/>
      <w:r w:rsidR="00776775" w:rsidRPr="00776775">
        <w:t>j++</w:t>
      </w:r>
      <w:proofErr w:type="spellEnd"/>
      <w:r w:rsidR="00776775" w:rsidRPr="00776775">
        <w:t>){</w:t>
      </w:r>
      <w:proofErr w:type="gramEnd"/>
    </w:p>
    <w:p w14:paraId="4DA75EDC" w14:textId="7BD8AAD3" w:rsidR="00776775" w:rsidRPr="00776775" w:rsidRDefault="00074B14" w:rsidP="00776775">
      <w:pPr>
        <w:pStyle w:val="STTSAlgoritmaContent"/>
      </w:pPr>
      <w:r>
        <w:t xml:space="preserve">      </w:t>
      </w:r>
      <w:proofErr w:type="spellStart"/>
      <w:r w:rsidR="00776775" w:rsidRPr="00776775">
        <w:t>tempCoor</w:t>
      </w:r>
      <w:proofErr w:type="spellEnd"/>
      <w:r w:rsidR="00776775" w:rsidRPr="00776775">
        <w:t xml:space="preserve"> = new </w:t>
      </w:r>
      <w:proofErr w:type="gramStart"/>
      <w:r w:rsidR="00776775" w:rsidRPr="00776775">
        <w:t>Coordinate(</w:t>
      </w:r>
      <w:proofErr w:type="gramEnd"/>
      <w:r w:rsidR="00776775" w:rsidRPr="00776775">
        <w:t xml:space="preserve">j, </w:t>
      </w:r>
      <w:proofErr w:type="spellStart"/>
      <w:r w:rsidR="00776775" w:rsidRPr="00776775">
        <w:t>i</w:t>
      </w:r>
      <w:proofErr w:type="spellEnd"/>
      <w:r w:rsidR="00776775" w:rsidRPr="00776775">
        <w:t>);</w:t>
      </w:r>
    </w:p>
    <w:p w14:paraId="28EEEB79" w14:textId="29E37BD9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if (</w:t>
      </w:r>
      <w:proofErr w:type="spellStart"/>
      <w:proofErr w:type="gram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>, j] == 1)</w:t>
      </w:r>
    </w:p>
    <w:p w14:paraId="70CC5AB8" w14:textId="4BFB086B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mapTilemap.SetTile</w:t>
      </w:r>
      <w:proofErr w:type="spellEnd"/>
      <w:r w:rsidR="00776775" w:rsidRPr="00776775">
        <w:t>(new Vector3</w:t>
      </w:r>
      <w:proofErr w:type="gramStart"/>
      <w:r w:rsidR="00776775" w:rsidRPr="00776775">
        <w:t>Int(</w:t>
      </w:r>
      <w:proofErr w:type="gramEnd"/>
      <w:r w:rsidR="00776775" w:rsidRPr="00776775">
        <w:t>j + 1, -</w:t>
      </w:r>
      <w:proofErr w:type="spellStart"/>
      <w:r w:rsidR="00776775" w:rsidRPr="00776775">
        <w:t>i</w:t>
      </w:r>
      <w:proofErr w:type="spellEnd"/>
      <w:r w:rsidR="00776775" w:rsidRPr="00776775">
        <w:t xml:space="preserve"> - 1, 1), </w:t>
      </w:r>
      <w:proofErr w:type="spellStart"/>
      <w:r w:rsidR="00776775" w:rsidRPr="00776775">
        <w:t>rok</w:t>
      </w:r>
      <w:proofErr w:type="spellEnd"/>
      <w:r w:rsidR="00776775" w:rsidRPr="00776775">
        <w:t>);</w:t>
      </w:r>
    </w:p>
    <w:p w14:paraId="113E093C" w14:textId="6DCA105E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 (</w:t>
      </w:r>
      <w:proofErr w:type="spellStart"/>
      <w:proofErr w:type="gram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>, j] == 2){</w:t>
      </w:r>
    </w:p>
    <w:p w14:paraId="13F4F141" w14:textId="06F05261" w:rsidR="00776775" w:rsidRPr="00776775" w:rsidRDefault="00074B14" w:rsidP="00776775">
      <w:pPr>
        <w:pStyle w:val="STTSAlgoritmaContent"/>
      </w:pPr>
      <w:r>
        <w:t xml:space="preserve">        </w:t>
      </w:r>
      <w:r w:rsidR="00776775" w:rsidRPr="00776775">
        <w:t xml:space="preserve">temp = </w:t>
      </w:r>
      <w:proofErr w:type="gramStart"/>
      <w:r w:rsidR="00776775" w:rsidRPr="00776775">
        <w:t>Instantiate(</w:t>
      </w:r>
      <w:proofErr w:type="spellStart"/>
      <w:proofErr w:type="gramEnd"/>
      <w:r w:rsidR="00776775" w:rsidRPr="00776775">
        <w:t>powerUp</w:t>
      </w:r>
      <w:proofErr w:type="spellEnd"/>
      <w:r w:rsidR="00776775" w:rsidRPr="00776775">
        <w:t xml:space="preserve">, </w:t>
      </w:r>
      <w:proofErr w:type="spellStart"/>
      <w:r w:rsidR="00776775" w:rsidRPr="00776775">
        <w:t>tempCoor.returnAsVector</w:t>
      </w:r>
      <w:proofErr w:type="spellEnd"/>
      <w:r w:rsidR="00776775" w:rsidRPr="00776775">
        <w:t xml:space="preserve">(), </w:t>
      </w:r>
      <w:proofErr w:type="spellStart"/>
      <w:r w:rsidR="00776775" w:rsidRPr="00776775">
        <w:t>Quaternion.identity</w:t>
      </w:r>
      <w:proofErr w:type="spellEnd"/>
      <w:r w:rsidR="00776775" w:rsidRPr="00776775">
        <w:t>);</w:t>
      </w:r>
    </w:p>
    <w:p w14:paraId="36D815C4" w14:textId="14E26681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proofErr w:type="gramStart"/>
      <w:r w:rsidR="00776775" w:rsidRPr="00776775">
        <w:t>temp.transform</w:t>
      </w:r>
      <w:proofErr w:type="gramEnd"/>
      <w:r w:rsidR="00776775" w:rsidRPr="00776775">
        <w:t>.SetParent</w:t>
      </w:r>
      <w:proofErr w:type="spellEnd"/>
      <w:r w:rsidR="00776775" w:rsidRPr="00776775">
        <w:t>(</w:t>
      </w:r>
      <w:proofErr w:type="spellStart"/>
      <w:r w:rsidR="00776775" w:rsidRPr="00776775">
        <w:t>powerUpContainer.transform</w:t>
      </w:r>
      <w:proofErr w:type="spellEnd"/>
      <w:r w:rsidR="00776775" w:rsidRPr="00776775">
        <w:t>);</w:t>
      </w:r>
    </w:p>
    <w:p w14:paraId="1AC7E12A" w14:textId="12745B1B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3A0F2A20" w14:textId="4AEFE3DA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 (</w:t>
      </w:r>
      <w:proofErr w:type="spellStart"/>
      <w:proofErr w:type="gramStart"/>
      <w:r w:rsidR="00776775" w:rsidRPr="00776775">
        <w:t>stageUnfolded</w:t>
      </w:r>
      <w:proofErr w:type="spellEnd"/>
      <w:r w:rsidR="00776775" w:rsidRPr="00776775">
        <w:t>[</w:t>
      </w:r>
      <w:proofErr w:type="spellStart"/>
      <w:proofErr w:type="gramEnd"/>
      <w:r w:rsidR="00776775" w:rsidRPr="00776775">
        <w:t>i</w:t>
      </w:r>
      <w:proofErr w:type="spellEnd"/>
      <w:r w:rsidR="00776775" w:rsidRPr="00776775">
        <w:t>, j] == 3){</w:t>
      </w:r>
    </w:p>
    <w:p w14:paraId="2AC7B633" w14:textId="31F4C528" w:rsidR="00776775" w:rsidRPr="00776775" w:rsidRDefault="00074B14" w:rsidP="00074B14">
      <w:pPr>
        <w:pStyle w:val="STTSAlgoritmaContent"/>
      </w:pPr>
      <w:r>
        <w:t xml:space="preserve">        </w:t>
      </w:r>
      <w:r w:rsidR="00776775" w:rsidRPr="00776775">
        <w:t xml:space="preserve">if </w:t>
      </w:r>
      <w:proofErr w:type="gramStart"/>
      <w:r w:rsidR="00776775" w:rsidRPr="00776775">
        <w:t>(!</w:t>
      </w:r>
      <w:proofErr w:type="spellStart"/>
      <w:r w:rsidR="00776775" w:rsidRPr="00776775">
        <w:t>playerMade</w:t>
      </w:r>
      <w:proofErr w:type="spellEnd"/>
      <w:proofErr w:type="gramEnd"/>
      <w:r w:rsidR="00776775" w:rsidRPr="00776775">
        <w:t>){</w:t>
      </w:r>
    </w:p>
    <w:p w14:paraId="4AA58596" w14:textId="1C07AA30" w:rsidR="00776775" w:rsidRPr="00776775" w:rsidRDefault="00074B14" w:rsidP="00776775">
      <w:pPr>
        <w:pStyle w:val="STTSAlgoritmaContent"/>
      </w:pPr>
      <w:r>
        <w:t xml:space="preserve">          </w:t>
      </w:r>
      <w:proofErr w:type="spellStart"/>
      <w:r w:rsidR="00776775" w:rsidRPr="00776775">
        <w:t>playerManagerReference.GetComponent</w:t>
      </w:r>
      <w:proofErr w:type="spellEnd"/>
      <w:r>
        <w:t xml:space="preserve"> </w:t>
      </w:r>
      <w:r w:rsidR="00776775" w:rsidRPr="00776775">
        <w:t>&lt;</w:t>
      </w:r>
      <w:proofErr w:type="spellStart"/>
      <w:r w:rsidR="00776775" w:rsidRPr="00776775">
        <w:t>PlayersManager</w:t>
      </w:r>
      <w:proofErr w:type="spellEnd"/>
      <w:r w:rsidR="00776775" w:rsidRPr="00776775">
        <w:t>&gt;(</w:t>
      </w:r>
      <w:proofErr w:type="gramStart"/>
      <w:r w:rsidR="00776775" w:rsidRPr="00776775">
        <w:t>).</w:t>
      </w:r>
      <w:proofErr w:type="spellStart"/>
      <w:r w:rsidR="00776775" w:rsidRPr="00776775">
        <w:t>makeNewPlayer</w:t>
      </w:r>
      <w:proofErr w:type="spellEnd"/>
      <w:proofErr w:type="gramEnd"/>
      <w:r w:rsidR="00776775" w:rsidRPr="00776775">
        <w:t>(</w:t>
      </w:r>
      <w:proofErr w:type="spellStart"/>
      <w:r w:rsidR="00776775" w:rsidRPr="00776775">
        <w:t>tempCoor</w:t>
      </w:r>
      <w:proofErr w:type="spellEnd"/>
      <w:r w:rsidR="00776775" w:rsidRPr="00776775">
        <w:t>);</w:t>
      </w:r>
    </w:p>
    <w:p w14:paraId="4B02BB23" w14:textId="76E83236" w:rsidR="00776775" w:rsidRPr="00776775" w:rsidRDefault="00074B14" w:rsidP="00776775">
      <w:pPr>
        <w:pStyle w:val="STTSAlgoritmaContent"/>
      </w:pPr>
      <w:r>
        <w:t xml:space="preserve">          </w:t>
      </w:r>
      <w:proofErr w:type="spellStart"/>
      <w:r w:rsidR="00776775" w:rsidRPr="00776775">
        <w:t>playerMade</w:t>
      </w:r>
      <w:proofErr w:type="spellEnd"/>
      <w:r w:rsidR="00776775" w:rsidRPr="00776775">
        <w:t xml:space="preserve"> = true;</w:t>
      </w:r>
    </w:p>
    <w:p w14:paraId="42D1F9EB" w14:textId="17EBCAC3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5F330944" w14:textId="28725845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 (only1BotActive &amp;</w:t>
      </w:r>
      <w:proofErr w:type="gramStart"/>
      <w:r w:rsidR="00776775" w:rsidRPr="00776775">
        <w:t>&amp; !</w:t>
      </w:r>
      <w:proofErr w:type="spellStart"/>
      <w:r w:rsidR="00776775" w:rsidRPr="00776775">
        <w:t>oneBotAI</w:t>
      </w:r>
      <w:proofErr w:type="spellEnd"/>
      <w:proofErr w:type="gramEnd"/>
      <w:r w:rsidR="00776775" w:rsidRPr="00776775">
        <w:t>){</w:t>
      </w:r>
    </w:p>
    <w:p w14:paraId="43F74C78" w14:textId="33809CE3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playerManagerReference.GetComponent</w:t>
      </w:r>
      <w:proofErr w:type="spellEnd"/>
      <w:r>
        <w:t xml:space="preserve"> </w:t>
      </w:r>
      <w:r w:rsidR="00776775" w:rsidRPr="00776775">
        <w:t>&lt;</w:t>
      </w:r>
      <w:proofErr w:type="spellStart"/>
      <w:r w:rsidR="00776775" w:rsidRPr="00776775">
        <w:t>PlayersManager</w:t>
      </w:r>
      <w:proofErr w:type="spellEnd"/>
      <w:r w:rsidR="00776775" w:rsidRPr="00776775">
        <w:t>&gt;(</w:t>
      </w:r>
      <w:proofErr w:type="gramStart"/>
      <w:r w:rsidR="00776775" w:rsidRPr="00776775">
        <w:t>).</w:t>
      </w:r>
      <w:proofErr w:type="spellStart"/>
      <w:r w:rsidR="00776775" w:rsidRPr="00776775">
        <w:t>makeNewBot</w:t>
      </w:r>
      <w:proofErr w:type="spellEnd"/>
      <w:proofErr w:type="gramEnd"/>
      <w:r w:rsidR="00776775" w:rsidRPr="00776775">
        <w:t>(</w:t>
      </w:r>
      <w:proofErr w:type="spellStart"/>
      <w:r w:rsidR="00776775" w:rsidRPr="00776775">
        <w:t>tempCoor,false</w:t>
      </w:r>
      <w:proofErr w:type="spellEnd"/>
      <w:r w:rsidR="00776775" w:rsidRPr="00776775">
        <w:t>);</w:t>
      </w:r>
    </w:p>
    <w:p w14:paraId="013D7E79" w14:textId="4FD1872E" w:rsidR="00776775" w:rsidRPr="00776775" w:rsidRDefault="00074B14" w:rsidP="00776775">
      <w:pPr>
        <w:pStyle w:val="STTSAlgoritmaContent"/>
      </w:pPr>
      <w:r>
        <w:t xml:space="preserve">        </w:t>
      </w:r>
      <w:proofErr w:type="spellStart"/>
      <w:r w:rsidR="00776775" w:rsidRPr="00776775">
        <w:t>oneBotAI</w:t>
      </w:r>
      <w:proofErr w:type="spellEnd"/>
      <w:r w:rsidR="00776775" w:rsidRPr="00776775">
        <w:t xml:space="preserve"> = true;</w:t>
      </w:r>
    </w:p>
    <w:p w14:paraId="2F29AA7F" w14:textId="1AC72CCD" w:rsidR="00776775" w:rsidRPr="00776775" w:rsidRDefault="00074B14" w:rsidP="00776775">
      <w:pPr>
        <w:pStyle w:val="STTSAlgoritmaContent"/>
      </w:pPr>
      <w:r>
        <w:t xml:space="preserve">      </w:t>
      </w:r>
      <w:r w:rsidR="00776775" w:rsidRPr="00776775">
        <w:t>}</w:t>
      </w:r>
    </w:p>
    <w:p w14:paraId="4D5AB98D" w14:textId="71F0027F" w:rsidR="00776775" w:rsidRPr="00776775" w:rsidRDefault="00074B14" w:rsidP="00074B14">
      <w:pPr>
        <w:pStyle w:val="STTSAlgoritmaContent"/>
      </w:pPr>
      <w:r>
        <w:t xml:space="preserve">      </w:t>
      </w:r>
      <w:r w:rsidR="00776775" w:rsidRPr="00776775">
        <w:t>else if</w:t>
      </w:r>
      <w:proofErr w:type="gramStart"/>
      <w:r w:rsidR="00776775" w:rsidRPr="00776775">
        <w:t>(!only</w:t>
      </w:r>
      <w:proofErr w:type="gramEnd"/>
      <w:r w:rsidR="00776775" w:rsidRPr="00776775">
        <w:t>1BotActive)</w:t>
      </w:r>
    </w:p>
    <w:p w14:paraId="2C8D31B6" w14:textId="3651183D" w:rsidR="00776775" w:rsidRPr="00776775" w:rsidRDefault="00074B14" w:rsidP="00B80777">
      <w:pPr>
        <w:pStyle w:val="STTSAlgoritmaContent"/>
      </w:pPr>
      <w:r>
        <w:t xml:space="preserve">        </w:t>
      </w:r>
      <w:proofErr w:type="spellStart"/>
      <w:r w:rsidR="00776775" w:rsidRPr="00776775">
        <w:t>playerManagerReference.GetComponent</w:t>
      </w:r>
      <w:proofErr w:type="spellEnd"/>
      <w:r w:rsidR="00776775" w:rsidRPr="00776775">
        <w:t>&lt;</w:t>
      </w:r>
      <w:proofErr w:type="spellStart"/>
      <w:r w:rsidR="00776775" w:rsidRPr="00776775">
        <w:t>PlayersManager</w:t>
      </w:r>
      <w:proofErr w:type="spellEnd"/>
      <w:r w:rsidR="00776775" w:rsidRPr="00776775">
        <w:t>&gt;</w:t>
      </w:r>
      <w:r w:rsidR="00B80777">
        <w:t xml:space="preserve"> </w:t>
      </w:r>
      <w:r w:rsidR="00776775" w:rsidRPr="00776775">
        <w:t>(</w:t>
      </w:r>
      <w:proofErr w:type="gramStart"/>
      <w:r w:rsidR="00776775" w:rsidRPr="00776775">
        <w:t>).</w:t>
      </w:r>
      <w:proofErr w:type="spellStart"/>
      <w:r w:rsidR="00776775" w:rsidRPr="00776775">
        <w:t>makeNewBot</w:t>
      </w:r>
      <w:proofErr w:type="spellEnd"/>
      <w:proofErr w:type="gramEnd"/>
      <w:r w:rsidR="00776775" w:rsidRPr="00776775">
        <w:t>(</w:t>
      </w:r>
      <w:proofErr w:type="spellStart"/>
      <w:r w:rsidR="00776775" w:rsidRPr="00776775">
        <w:t>tempCoor</w:t>
      </w:r>
      <w:proofErr w:type="spellEnd"/>
      <w:r w:rsidR="00776775" w:rsidRPr="00776775">
        <w:t>, j &lt; (int)(width / 2) + 1);</w:t>
      </w:r>
    </w:p>
    <w:p w14:paraId="33283308" w14:textId="3BEFA96B" w:rsidR="00776775" w:rsidRPr="00776775" w:rsidRDefault="00074B14" w:rsidP="00776775">
      <w:pPr>
        <w:pStyle w:val="STTSAlgoritmaContent"/>
      </w:pPr>
      <w:r>
        <w:t xml:space="preserve">    </w:t>
      </w:r>
      <w:r w:rsidR="00776775" w:rsidRPr="00776775">
        <w:t>}</w:t>
      </w:r>
    </w:p>
    <w:p w14:paraId="69C17DE0" w14:textId="04CF4CA5" w:rsidR="00776775" w:rsidRPr="00776775" w:rsidRDefault="00074B14" w:rsidP="00776775">
      <w:pPr>
        <w:pStyle w:val="STTSAlgoritmaContent"/>
      </w:pPr>
      <w:r>
        <w:t xml:space="preserve">  </w:t>
      </w:r>
      <w:r w:rsidR="00776775" w:rsidRPr="00776775">
        <w:t>}</w:t>
      </w:r>
    </w:p>
    <w:p w14:paraId="3F06F3C2" w14:textId="1FBC1748" w:rsidR="00776775" w:rsidRPr="00776775" w:rsidRDefault="00776775" w:rsidP="00776775">
      <w:pPr>
        <w:pStyle w:val="STTSAlgoritmaContent"/>
      </w:pPr>
      <w:r w:rsidRPr="00776775">
        <w:t>}</w:t>
      </w:r>
    </w:p>
    <w:p w14:paraId="08C23D36" w14:textId="77777777" w:rsidR="00776775" w:rsidRPr="00776775" w:rsidRDefault="00776775" w:rsidP="00776775">
      <w:pPr>
        <w:pStyle w:val="STTSAlgoritmaContent"/>
      </w:pPr>
    </w:p>
    <w:p w14:paraId="50EF3E0A" w14:textId="6D7416A8" w:rsidR="00776775" w:rsidRPr="00776775" w:rsidRDefault="00776775" w:rsidP="00CE351A">
      <w:pPr>
        <w:pStyle w:val="STTSAlgoritmaContent"/>
      </w:pPr>
      <w:r w:rsidRPr="00776775">
        <w:t xml:space="preserve">public void </w:t>
      </w:r>
      <w:proofErr w:type="spellStart"/>
      <w:proofErr w:type="gramStart"/>
      <w:r w:rsidRPr="00776775">
        <w:t>clearMap</w:t>
      </w:r>
      <w:proofErr w:type="spellEnd"/>
      <w:r w:rsidRPr="00776775">
        <w:t>(</w:t>
      </w:r>
      <w:proofErr w:type="gramEnd"/>
      <w:r w:rsidRPr="00776775">
        <w:t>){</w:t>
      </w:r>
    </w:p>
    <w:p w14:paraId="052BDEF4" w14:textId="58140EF2" w:rsidR="00776775" w:rsidRPr="00776775" w:rsidRDefault="00CE351A" w:rsidP="00776775">
      <w:pPr>
        <w:pStyle w:val="STTSAlgoritmaContent"/>
      </w:pPr>
      <w:r>
        <w:t xml:space="preserve">  </w:t>
      </w:r>
      <w:proofErr w:type="spellStart"/>
      <w:r w:rsidR="00776775" w:rsidRPr="00776775">
        <w:t>mapTilemap.ClearAllTiles</w:t>
      </w:r>
      <w:proofErr w:type="spellEnd"/>
      <w:r w:rsidR="00776775" w:rsidRPr="00776775">
        <w:t>();</w:t>
      </w:r>
    </w:p>
    <w:p w14:paraId="5D9D72A4" w14:textId="3584DB97" w:rsidR="00776775" w:rsidRPr="00776775" w:rsidRDefault="00776775" w:rsidP="00CE351A">
      <w:pPr>
        <w:pStyle w:val="STTSAlgoritmaContent"/>
      </w:pPr>
      <w:r w:rsidRPr="00776775">
        <w:t>}</w:t>
      </w:r>
    </w:p>
    <w:p w14:paraId="05DCE916" w14:textId="5AC47C54" w:rsidR="00B91661" w:rsidRDefault="00776775" w:rsidP="00B91661">
      <w:pPr>
        <w:pStyle w:val="STTSAlgoritmaContent"/>
      </w:pPr>
      <w:r w:rsidRPr="00776775">
        <w:t>}</w:t>
      </w:r>
    </w:p>
    <w:p w14:paraId="64E076B5" w14:textId="5F357BFD" w:rsidR="00B91661" w:rsidRDefault="00B91661" w:rsidP="00B91661">
      <w:pPr>
        <w:ind w:firstLine="0"/>
      </w:pPr>
      <w:proofErr w:type="spellStart"/>
      <w:r>
        <w:lastRenderedPageBreak/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</w:p>
    <w:p w14:paraId="6063B558" w14:textId="1C926C07" w:rsidR="00B91661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6</w:t>
      </w:r>
      <w:r w:rsidR="00B91661"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detail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level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ini.</w:t>
      </w:r>
    </w:p>
    <w:p w14:paraId="18AEE16D" w14:textId="0AAF81F9" w:rsidR="00981A76" w:rsidRDefault="00981A76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yang </w:t>
      </w:r>
      <w:proofErr w:type="spellStart"/>
      <w:r w:rsidR="00D40C02">
        <w:rPr>
          <w:szCs w:val="24"/>
        </w:rPr>
        <w:t>akan</w:t>
      </w:r>
      <w:proofErr w:type="spellEnd"/>
      <w:r w:rsidR="00D40C02"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detail </w:t>
      </w:r>
      <w:r w:rsidR="00D40C02">
        <w:rPr>
          <w:szCs w:val="24"/>
        </w:rPr>
        <w:t>tile batu</w:t>
      </w:r>
    </w:p>
    <w:p w14:paraId="1A61D5C2" w14:textId="2E35953E" w:rsidR="00D40C02" w:rsidRDefault="00D40C02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 – 15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agar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script lain</w:t>
      </w:r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kecuali</w:t>
      </w:r>
      <w:proofErr w:type="spellEnd"/>
      <w:r w:rsidR="006513FE">
        <w:rPr>
          <w:szCs w:val="24"/>
        </w:rPr>
        <w:t xml:space="preserve"> bool only1botactive yang </w:t>
      </w:r>
      <w:proofErr w:type="spellStart"/>
      <w:r w:rsidR="006513FE">
        <w:rPr>
          <w:szCs w:val="24"/>
        </w:rPr>
        <w:t>bila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dinyalakan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hanya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memanggil</w:t>
      </w:r>
      <w:proofErr w:type="spellEnd"/>
      <w:r w:rsidR="006513FE">
        <w:rPr>
          <w:szCs w:val="24"/>
        </w:rPr>
        <w:t xml:space="preserve"> 1 bot </w:t>
      </w:r>
      <w:proofErr w:type="spellStart"/>
      <w:r w:rsidR="006513FE">
        <w:rPr>
          <w:szCs w:val="24"/>
        </w:rPr>
        <w:t>lawan</w:t>
      </w:r>
      <w:proofErr w:type="spellEnd"/>
      <w:r w:rsidR="006513FE">
        <w:rPr>
          <w:szCs w:val="24"/>
        </w:rPr>
        <w:t xml:space="preserve"> (</w:t>
      </w:r>
      <w:proofErr w:type="spellStart"/>
      <w:r w:rsidR="006513FE">
        <w:rPr>
          <w:szCs w:val="24"/>
        </w:rPr>
        <w:t>untuk</w:t>
      </w:r>
      <w:proofErr w:type="spellEnd"/>
      <w:r w:rsidR="006513FE">
        <w:rPr>
          <w:szCs w:val="24"/>
        </w:rPr>
        <w:t xml:space="preserve"> </w:t>
      </w:r>
      <w:proofErr w:type="spellStart"/>
      <w:r w:rsidR="006513FE">
        <w:rPr>
          <w:szCs w:val="24"/>
        </w:rPr>
        <w:t>keperluan</w:t>
      </w:r>
      <w:proofErr w:type="spellEnd"/>
      <w:r w:rsidR="006513FE">
        <w:rPr>
          <w:szCs w:val="24"/>
        </w:rPr>
        <w:t xml:space="preserve"> debug)</w:t>
      </w:r>
    </w:p>
    <w:p w14:paraId="39E4DCBF" w14:textId="1F4FFE6A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17 – 22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Mengatur</w:t>
      </w:r>
      <w:proofErr w:type="spellEnd"/>
      <w:r>
        <w:rPr>
          <w:szCs w:val="24"/>
        </w:rPr>
        <w:t xml:space="preserve"> size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map,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 </w:t>
      </w:r>
      <w:proofErr w:type="spellStart"/>
      <w:r>
        <w:rPr>
          <w:szCs w:val="24"/>
        </w:rPr>
        <w:t>dijalankan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setting generation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ukuran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dilempar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ini.</w:t>
      </w:r>
    </w:p>
    <w:p w14:paraId="5A7153EC" w14:textId="708D8279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24 – 41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Genetic Algorithm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mengirim</w:t>
      </w:r>
      <w:proofErr w:type="spellEnd"/>
      <w:r>
        <w:rPr>
          <w:szCs w:val="24"/>
        </w:rPr>
        <w:t xml:space="preserve"> data level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SetObjects</w:t>
      </w:r>
      <w:proofErr w:type="spellEnd"/>
      <w:r>
        <w:rPr>
          <w:szCs w:val="24"/>
        </w:rPr>
        <w:t>.</w:t>
      </w:r>
    </w:p>
    <w:p w14:paraId="68195E5F" w14:textId="05294252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26 – 35</w:t>
      </w:r>
      <w:r>
        <w:rPr>
          <w:szCs w:val="24"/>
        </w:rPr>
        <w:tab/>
        <w:t xml:space="preserve">: Bila map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 oleh GA </w:t>
      </w:r>
      <w:proofErr w:type="spellStart"/>
      <w:r>
        <w:rPr>
          <w:szCs w:val="24"/>
        </w:rPr>
        <w:t>berbentuk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terlipat</w:t>
      </w:r>
      <w:proofErr w:type="spellEnd"/>
      <w:r>
        <w:rPr>
          <w:szCs w:val="24"/>
        </w:rPr>
        <w:t xml:space="preserve"> / </w:t>
      </w:r>
      <w:proofErr w:type="spellStart"/>
      <w:r>
        <w:rPr>
          <w:szCs w:val="24"/>
        </w:rPr>
        <w:t>hanya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setengah</w:t>
      </w:r>
      <w:proofErr w:type="spellEnd"/>
      <w:r>
        <w:rPr>
          <w:szCs w:val="24"/>
        </w:rPr>
        <w:t xml:space="preserve"> level,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stageUnfolded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map yang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>.</w:t>
      </w:r>
    </w:p>
    <w:p w14:paraId="6A78B621" w14:textId="2370EE47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36 – 40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Sementara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langsung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>.</w:t>
      </w:r>
    </w:p>
    <w:p w14:paraId="4D35D464" w14:textId="47164952" w:rsidR="00D40C02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45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map di </w:t>
      </w:r>
      <w:proofErr w:type="gramStart"/>
      <w:r>
        <w:rPr>
          <w:szCs w:val="24"/>
        </w:rPr>
        <w:t>2 index</w:t>
      </w:r>
      <w:proofErr w:type="gram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</w:p>
    <w:p w14:paraId="68252DF2" w14:textId="06BDED6D" w:rsidR="006513FE" w:rsidRDefault="006513FE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48 – 54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</w:t>
      </w:r>
      <w:proofErr w:type="spellEnd"/>
      <w:r>
        <w:rPr>
          <w:szCs w:val="24"/>
        </w:rPr>
        <w:t xml:space="preserve"> width dan height </w:t>
      </w:r>
      <w:proofErr w:type="spellStart"/>
      <w:r>
        <w:rPr>
          <w:szCs w:val="24"/>
        </w:rPr>
        <w:t>dikurangi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karena</w:t>
      </w:r>
      <w:proofErr w:type="spellEnd"/>
      <w:r w:rsidR="00BB282F">
        <w:rPr>
          <w:szCs w:val="24"/>
        </w:rPr>
        <w:t xml:space="preserve"> height dan width </w:t>
      </w:r>
      <w:proofErr w:type="spellStart"/>
      <w:r w:rsidR="00BB282F">
        <w:rPr>
          <w:szCs w:val="24"/>
        </w:rPr>
        <w:t>panjangnya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termasuk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kotak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dinding</w:t>
      </w:r>
      <w:proofErr w:type="spellEnd"/>
      <w:r w:rsidR="00BB282F">
        <w:rPr>
          <w:szCs w:val="24"/>
        </w:rPr>
        <w:t xml:space="preserve"> yang paling </w:t>
      </w:r>
      <w:proofErr w:type="spellStart"/>
      <w:r w:rsidR="00BB282F">
        <w:rPr>
          <w:szCs w:val="24"/>
        </w:rPr>
        <w:t>luar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sehingga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bila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ada</w:t>
      </w:r>
      <w:proofErr w:type="spellEnd"/>
      <w:r w:rsidR="00BB282F">
        <w:rPr>
          <w:szCs w:val="24"/>
        </w:rPr>
        <w:t xml:space="preserve"> arena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30 x 20 </w:t>
      </w:r>
      <w:proofErr w:type="spellStart"/>
      <w:r w:rsidR="00BB282F">
        <w:rPr>
          <w:szCs w:val="24"/>
        </w:rPr>
        <w:t>ukuran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aslinya</w:t>
      </w:r>
      <w:proofErr w:type="spellEnd"/>
      <w:r w:rsidR="00BB282F">
        <w:rPr>
          <w:szCs w:val="24"/>
        </w:rPr>
        <w:t xml:space="preserve">. Atau </w:t>
      </w:r>
      <w:proofErr w:type="spellStart"/>
      <w:r w:rsidR="00BB282F">
        <w:rPr>
          <w:szCs w:val="24"/>
        </w:rPr>
        <w:t>itu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tujuan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awalnya</w:t>
      </w:r>
      <w:proofErr w:type="spellEnd"/>
      <w:r w:rsidR="00BB282F">
        <w:rPr>
          <w:szCs w:val="24"/>
        </w:rPr>
        <w:t xml:space="preserve">, </w:t>
      </w:r>
      <w:proofErr w:type="spellStart"/>
      <w:r w:rsidR="00BB282F">
        <w:rPr>
          <w:szCs w:val="24"/>
        </w:rPr>
        <w:t>sekarang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fungsi</w:t>
      </w:r>
      <w:proofErr w:type="spellEnd"/>
      <w:r w:rsidR="00BB282F">
        <w:rPr>
          <w:szCs w:val="24"/>
        </w:rPr>
        <w:t xml:space="preserve"> ini </w:t>
      </w:r>
      <w:proofErr w:type="spellStart"/>
      <w:r w:rsidR="00BB282F">
        <w:rPr>
          <w:szCs w:val="24"/>
        </w:rPr>
        <w:t>sering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dipanggil</w:t>
      </w:r>
      <w:proofErr w:type="spellEnd"/>
      <w:r w:rsidR="00BB282F">
        <w:rPr>
          <w:szCs w:val="24"/>
        </w:rPr>
        <w:t xml:space="preserve"> dan di + 2, </w:t>
      </w:r>
      <w:proofErr w:type="spellStart"/>
      <w:r w:rsidR="00BB282F">
        <w:rPr>
          <w:szCs w:val="24"/>
        </w:rPr>
        <w:t>dikarenakan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bingung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pakai</w:t>
      </w:r>
      <w:proofErr w:type="spellEnd"/>
      <w:r w:rsidR="00BB282F">
        <w:rPr>
          <w:szCs w:val="24"/>
        </w:rPr>
        <w:t xml:space="preserve"> -2 </w:t>
      </w:r>
      <w:proofErr w:type="spellStart"/>
      <w:r w:rsidR="00BB282F">
        <w:rPr>
          <w:szCs w:val="24"/>
        </w:rPr>
        <w:t>kapan</w:t>
      </w:r>
      <w:proofErr w:type="spellEnd"/>
      <w:r w:rsidR="00BB282F">
        <w:rPr>
          <w:szCs w:val="24"/>
        </w:rPr>
        <w:t xml:space="preserve"> </w:t>
      </w:r>
      <w:proofErr w:type="spellStart"/>
      <w:r w:rsidR="00BB282F">
        <w:rPr>
          <w:szCs w:val="24"/>
        </w:rPr>
        <w:t>tidak</w:t>
      </w:r>
      <w:proofErr w:type="spellEnd"/>
      <w:r w:rsidR="00BB282F">
        <w:rPr>
          <w:szCs w:val="24"/>
        </w:rPr>
        <w:t>.</w:t>
      </w:r>
    </w:p>
    <w:p w14:paraId="0157732B" w14:textId="25277F0D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56 – 61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entah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dilipat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dicerminkan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folded.</w:t>
      </w:r>
    </w:p>
    <w:p w14:paraId="342C200B" w14:textId="46F9634B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63 – 66</w:t>
      </w:r>
      <w:r>
        <w:rPr>
          <w:szCs w:val="24"/>
        </w:rPr>
        <w:tab/>
        <w:t xml:space="preserve">: Ambil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fillmap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baris 68 - 105.</w:t>
      </w:r>
    </w:p>
    <w:p w14:paraId="750AE3E5" w14:textId="43453310" w:rsidR="00BB282F" w:rsidRDefault="00BB282F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105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data map yang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setMap</w:t>
      </w:r>
      <w:proofErr w:type="spellEnd"/>
      <w:r>
        <w:rPr>
          <w:szCs w:val="24"/>
        </w:rPr>
        <w:t xml:space="preserve"> di baris </w:t>
      </w:r>
      <w:r w:rsidR="00B80777">
        <w:rPr>
          <w:szCs w:val="24"/>
        </w:rPr>
        <w:t>24 - 41</w:t>
      </w:r>
      <w:r>
        <w:rPr>
          <w:szCs w:val="24"/>
        </w:rPr>
        <w:t>.</w:t>
      </w:r>
    </w:p>
    <w:p w14:paraId="27CF28CC" w14:textId="4C0AA2BD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70 – 78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meletakkan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pembatas</w:t>
      </w:r>
      <w:proofErr w:type="spellEnd"/>
      <w:r>
        <w:rPr>
          <w:szCs w:val="24"/>
        </w:rPr>
        <w:t xml:space="preserve"> level</w:t>
      </w:r>
    </w:p>
    <w:p w14:paraId="039B56A3" w14:textId="01F03611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82 – 104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>.</w:t>
      </w:r>
    </w:p>
    <w:p w14:paraId="5751C612" w14:textId="4E429CB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1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batu</w:t>
      </w:r>
    </w:p>
    <w:p w14:paraId="15E2C20F" w14:textId="707667B9" w:rsidR="00B80777" w:rsidRDefault="00B80777" w:rsidP="00B80777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85 – 86</w:t>
      </w:r>
      <w:r>
        <w:rPr>
          <w:szCs w:val="24"/>
        </w:rPr>
        <w:tab/>
        <w:t xml:space="preserve">: Bila data tile di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2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letakkan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spesial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bola.</w:t>
      </w:r>
    </w:p>
    <w:p w14:paraId="1B4DE1F9" w14:textId="44AD3B1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91 – 95</w:t>
      </w:r>
      <w:r>
        <w:rPr>
          <w:szCs w:val="24"/>
        </w:rPr>
        <w:tab/>
        <w:t xml:space="preserve">: Bila player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player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3F09390" w14:textId="1AA00644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96 – 99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only1BotActive </w:t>
      </w:r>
      <w:proofErr w:type="spellStart"/>
      <w:r>
        <w:rPr>
          <w:szCs w:val="24"/>
        </w:rPr>
        <w:t>ditetapkan</w:t>
      </w:r>
      <w:proofErr w:type="spellEnd"/>
      <w:r>
        <w:rPr>
          <w:szCs w:val="24"/>
        </w:rPr>
        <w:t xml:space="preserve"> true dan bot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buat bot dan </w:t>
      </w:r>
      <w:proofErr w:type="spellStart"/>
      <w:r>
        <w:rPr>
          <w:szCs w:val="24"/>
        </w:rPr>
        <w:t>nyatakan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</w:p>
    <w:p w14:paraId="618B1B23" w14:textId="203841E5" w:rsidR="00B80777" w:rsidRDefault="00B80777" w:rsidP="00B91661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100 – 101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1 bot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r w:rsidR="00D724F5">
        <w:rPr>
          <w:szCs w:val="24"/>
        </w:rPr>
        <w:t xml:space="preserve">buat bot </w:t>
      </w:r>
      <w:proofErr w:type="spellStart"/>
      <w:r w:rsidR="00D724F5">
        <w:rPr>
          <w:szCs w:val="24"/>
        </w:rPr>
        <w:t>baru</w:t>
      </w:r>
      <w:proofErr w:type="spellEnd"/>
      <w:r w:rsidR="00D724F5">
        <w:rPr>
          <w:szCs w:val="24"/>
        </w:rPr>
        <w:t xml:space="preserve"> dan</w:t>
      </w:r>
      <w:r w:rsidR="00CF2DBC">
        <w:rPr>
          <w:szCs w:val="24"/>
        </w:rPr>
        <w:t xml:space="preserve"> buat bot </w:t>
      </w:r>
      <w:proofErr w:type="spellStart"/>
      <w:r w:rsidR="00CF2DBC">
        <w:rPr>
          <w:szCs w:val="24"/>
        </w:rPr>
        <w:t>tersebut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kita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</w:t>
      </w:r>
      <w:proofErr w:type="spellEnd"/>
      <w:r w:rsidR="00CF2DBC">
        <w:rPr>
          <w:szCs w:val="24"/>
        </w:rPr>
        <w:t xml:space="preserve"> di </w:t>
      </w:r>
      <w:proofErr w:type="spellStart"/>
      <w:r w:rsidR="00CF2DBC">
        <w:rPr>
          <w:szCs w:val="24"/>
        </w:rPr>
        <w:t>sisi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kiri</w:t>
      </w:r>
      <w:proofErr w:type="spellEnd"/>
      <w:r w:rsidR="00CF2DBC">
        <w:rPr>
          <w:szCs w:val="24"/>
        </w:rPr>
        <w:t xml:space="preserve"> map, dan </w:t>
      </w:r>
      <w:proofErr w:type="spellStart"/>
      <w:r w:rsidR="00CF2DBC">
        <w:rPr>
          <w:szCs w:val="24"/>
        </w:rPr>
        <w:t>tim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musuh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biladi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sebelah</w:t>
      </w:r>
      <w:proofErr w:type="spellEnd"/>
      <w:r w:rsidR="00CF2DBC">
        <w:rPr>
          <w:szCs w:val="24"/>
        </w:rPr>
        <w:t xml:space="preserve"> </w:t>
      </w:r>
      <w:proofErr w:type="spellStart"/>
      <w:r w:rsidR="00CF2DBC">
        <w:rPr>
          <w:szCs w:val="24"/>
        </w:rPr>
        <w:t>kanan</w:t>
      </w:r>
      <w:proofErr w:type="spellEnd"/>
      <w:r w:rsidR="00CF2DBC">
        <w:rPr>
          <w:szCs w:val="24"/>
        </w:rPr>
        <w:t xml:space="preserve"> map</w:t>
      </w:r>
    </w:p>
    <w:p w14:paraId="75438622" w14:textId="00D4978E" w:rsidR="00D07CB5" w:rsidRDefault="00D07CB5" w:rsidP="00B91661">
      <w:pPr>
        <w:ind w:firstLine="0"/>
      </w:pPr>
    </w:p>
    <w:p w14:paraId="7A313571" w14:textId="66D20EBC" w:rsidR="00D07CB5" w:rsidRDefault="00D07CB5" w:rsidP="00D07CB5">
      <w:pPr>
        <w:pStyle w:val="STTSGambar"/>
      </w:pPr>
      <w:r w:rsidRPr="00D07CB5">
        <w:rPr>
          <w:noProof/>
        </w:rPr>
        <w:drawing>
          <wp:inline distT="0" distB="0" distL="0" distR="0" wp14:anchorId="441D8059" wp14:editId="22A280E5">
            <wp:extent cx="2552368" cy="920352"/>
            <wp:effectExtent l="0" t="0" r="635" b="0"/>
            <wp:docPr id="8057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0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540" cy="9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4CDC1C9F" w14:textId="71B06AC5" w:rsidR="00D07CB5" w:rsidRDefault="00D07CB5" w:rsidP="00D07CB5">
      <w:pPr>
        <w:pStyle w:val="STTSGambar"/>
      </w:pPr>
      <w:r>
        <w:t>Gambar 7.</w:t>
      </w:r>
      <w:r w:rsidR="00E90BD7">
        <w:t>1</w:t>
      </w:r>
    </w:p>
    <w:p w14:paraId="3342E13F" w14:textId="77B0C561" w:rsidR="00D07CB5" w:rsidRDefault="00D07CB5" w:rsidP="00D07CB5">
      <w:pPr>
        <w:pStyle w:val="STTSGambar"/>
      </w:pPr>
      <w:proofErr w:type="spellStart"/>
      <w:r>
        <w:t>Variabel</w:t>
      </w:r>
      <w:proofErr w:type="spellEnd"/>
      <w:r>
        <w:t xml:space="preserve"> Set Objects di </w:t>
      </w:r>
      <w:proofErr w:type="spellStart"/>
      <w:r>
        <w:t>dalam</w:t>
      </w:r>
      <w:proofErr w:type="spellEnd"/>
      <w:r>
        <w:t xml:space="preserve"> Level </w:t>
      </w:r>
      <w:proofErr w:type="spellStart"/>
      <w:r>
        <w:t>utama</w:t>
      </w:r>
      <w:proofErr w:type="spellEnd"/>
    </w:p>
    <w:p w14:paraId="3437D9C4" w14:textId="77777777" w:rsidR="00D07CB5" w:rsidRDefault="00D07CB5" w:rsidP="00D07CB5">
      <w:pPr>
        <w:pStyle w:val="STTSGambar"/>
      </w:pPr>
    </w:p>
    <w:p w14:paraId="5FADDC85" w14:textId="6D039728" w:rsidR="00645F46" w:rsidRDefault="00D07CB5" w:rsidP="00645F46">
      <w:pPr>
        <w:ind w:firstLine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,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RockTile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tile batu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batu </w:t>
      </w:r>
      <w:proofErr w:type="spellStart"/>
      <w:r>
        <w:t>disekitarnya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power up container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bola dan Power Up yang </w:t>
      </w:r>
      <w:proofErr w:type="spellStart"/>
      <w:r>
        <w:t>berisi</w:t>
      </w:r>
      <w:proofErr w:type="spellEnd"/>
      <w:r>
        <w:t xml:space="preserve"> prefab spawner bola </w:t>
      </w:r>
      <w:proofErr w:type="spellStart"/>
      <w:r>
        <w:t>spesial</w:t>
      </w:r>
      <w:proofErr w:type="spellEnd"/>
      <w:r>
        <w:t xml:space="preserve">. </w:t>
      </w:r>
      <w:proofErr w:type="spellStart"/>
      <w:r>
        <w:t>Terkhir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script Player Manager,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bot active yang </w:t>
      </w:r>
      <w:proofErr w:type="spellStart"/>
      <w:r>
        <w:t>dimatikan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game di final </w:t>
      </w:r>
      <w:proofErr w:type="spellStart"/>
      <w:r>
        <w:t>kan.</w:t>
      </w:r>
      <w:proofErr w:type="spellEnd"/>
      <w:r>
        <w:t xml:space="preserve"> Col manager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–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.</w:t>
      </w:r>
    </w:p>
    <w:p w14:paraId="5D28AC0C" w14:textId="1C0C8347" w:rsidR="0058062A" w:rsidRDefault="0058062A" w:rsidP="0058062A">
      <w:pPr>
        <w:pStyle w:val="STTSGambar"/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10"/>
        <w:gridCol w:w="4128"/>
      </w:tblGrid>
      <w:tr w:rsidR="0058062A" w:rsidRPr="00B45FB2" w14:paraId="42E1BBC0" w14:textId="77777777" w:rsidTr="0058062A">
        <w:trPr>
          <w:jc w:val="center"/>
        </w:trPr>
        <w:tc>
          <w:tcPr>
            <w:tcW w:w="3810" w:type="dxa"/>
          </w:tcPr>
          <w:p w14:paraId="0E468256" w14:textId="76D10D8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58062A">
              <w:rPr>
                <w:noProof/>
              </w:rPr>
              <w:drawing>
                <wp:inline distT="0" distB="0" distL="0" distR="0" wp14:anchorId="4D00F25F" wp14:editId="758E63B6">
                  <wp:extent cx="2090547" cy="1256030"/>
                  <wp:effectExtent l="0" t="0" r="5080" b="1270"/>
                  <wp:docPr id="1776878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780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22" cy="127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2CF72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4128" w:type="dxa"/>
          </w:tcPr>
          <w:p w14:paraId="00DD16B8" w14:textId="3B3D7503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645F46">
              <w:rPr>
                <w:noProof/>
              </w:rPr>
              <w:drawing>
                <wp:inline distT="0" distB="0" distL="0" distR="0" wp14:anchorId="3FBED5B9" wp14:editId="6032CA9B">
                  <wp:extent cx="2484389" cy="1256278"/>
                  <wp:effectExtent l="0" t="0" r="0" b="1270"/>
                  <wp:docPr id="1616641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41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31" cy="127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D3D34" w14:textId="77777777" w:rsidR="0058062A" w:rsidRPr="00B45FB2" w:rsidRDefault="0058062A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434A403" w14:textId="67A5BE19" w:rsidR="0058062A" w:rsidRDefault="0058062A" w:rsidP="0058062A">
      <w:pPr>
        <w:pStyle w:val="STTSGambar"/>
      </w:pPr>
      <w:r>
        <w:t>Gambar 7.</w:t>
      </w:r>
      <w:r w:rsidR="00E90BD7">
        <w:t>2</w:t>
      </w:r>
    </w:p>
    <w:p w14:paraId="6284CF65" w14:textId="28A6BFDB" w:rsidR="0058062A" w:rsidRDefault="0058062A" w:rsidP="0058062A">
      <w:pPr>
        <w:pStyle w:val="STTSGambar"/>
      </w:pPr>
      <w:r>
        <w:t>(a)Tile batu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setobject</w:t>
      </w:r>
      <w:proofErr w:type="spellEnd"/>
      <w:r>
        <w:t xml:space="preserve"> dan Player Manager</w:t>
      </w:r>
    </w:p>
    <w:p w14:paraId="20739C79" w14:textId="77777777" w:rsidR="0058062A" w:rsidRDefault="0058062A" w:rsidP="00141EE4">
      <w:pPr>
        <w:pStyle w:val="STTSGambar"/>
      </w:pPr>
    </w:p>
    <w:p w14:paraId="4CBC4951" w14:textId="0496499B" w:rsidR="00AA70E1" w:rsidRDefault="00981A76" w:rsidP="00AA70E1">
      <w:pPr>
        <w:pStyle w:val="STTSJudulSubBab"/>
        <w:numPr>
          <w:ilvl w:val="0"/>
          <w:numId w:val="14"/>
        </w:numPr>
        <w:ind w:left="709" w:hanging="709"/>
      </w:pPr>
      <w:r>
        <w:lastRenderedPageBreak/>
        <w:t>Make Floor</w:t>
      </w:r>
    </w:p>
    <w:p w14:paraId="6E557EBE" w14:textId="41797CDA" w:rsidR="00AA70E1" w:rsidRDefault="00AA70E1" w:rsidP="00AA70E1">
      <w:pPr>
        <w:ind w:firstLine="709"/>
      </w:pPr>
      <w:r>
        <w:t xml:space="preserve">Make Floor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script </w:t>
      </w:r>
      <w:proofErr w:type="spellStart"/>
      <w:r>
        <w:t>mirip</w:t>
      </w:r>
      <w:proofErr w:type="spellEnd"/>
      <w:r>
        <w:t xml:space="preserve"> Set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Make Floor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. Lantai yang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Width dan Length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SetObjects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suasana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bersalju</w:t>
      </w:r>
      <w:proofErr w:type="spellEnd"/>
      <w:r>
        <w:t xml:space="preserve"> level.</w:t>
      </w:r>
    </w:p>
    <w:p w14:paraId="386FC4FD" w14:textId="2C341433" w:rsidR="00786E4E" w:rsidRDefault="00786E4E" w:rsidP="00786E4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:</w:t>
      </w:r>
    </w:p>
    <w:p w14:paraId="62E5FD52" w14:textId="77777777" w:rsidR="00786E4E" w:rsidRDefault="00786E4E" w:rsidP="006055DE">
      <w:pPr>
        <w:pStyle w:val="STTSAlgoritma"/>
      </w:pPr>
    </w:p>
    <w:p w14:paraId="2702C105" w14:textId="06D2BE65" w:rsidR="006055DE" w:rsidRDefault="006055DE" w:rsidP="006055D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7.2</w:t>
      </w:r>
      <w:r>
        <w:t xml:space="preserve"> Class Make Floor</w:t>
      </w:r>
    </w:p>
    <w:p w14:paraId="00546829" w14:textId="52AA8D4C" w:rsidR="009C4527" w:rsidRDefault="009C4527" w:rsidP="009C4527">
      <w:pPr>
        <w:pStyle w:val="STTSAlgoritmaContent"/>
        <w:numPr>
          <w:ilvl w:val="0"/>
          <w:numId w:val="56"/>
        </w:numPr>
        <w:ind w:left="709" w:hanging="709"/>
      </w:pPr>
      <w:r>
        <w:t xml:space="preserve">public class </w:t>
      </w:r>
      <w:proofErr w:type="spellStart"/>
      <w:proofErr w:type="gramStart"/>
      <w:r>
        <w:t>MakeFloor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0186073" w14:textId="77777777" w:rsidR="009C4527" w:rsidRDefault="009C4527" w:rsidP="009C4527">
      <w:pPr>
        <w:pStyle w:val="STTSAlgoritmaContent"/>
      </w:pPr>
    </w:p>
    <w:p w14:paraId="412C9282" w14:textId="11944499" w:rsidR="009C4527" w:rsidRDefault="009C4527" w:rsidP="009C4527">
      <w:pPr>
        <w:pStyle w:val="STTSAlgoritmaContent"/>
      </w:pPr>
      <w:proofErr w:type="spellStart"/>
      <w:r>
        <w:t>Tilemap</w:t>
      </w:r>
      <w:proofErr w:type="spellEnd"/>
      <w:r>
        <w:t xml:space="preserve"> </w:t>
      </w:r>
      <w:proofErr w:type="spellStart"/>
      <w:r>
        <w:t>mapTilemap</w:t>
      </w:r>
      <w:proofErr w:type="spellEnd"/>
      <w:r>
        <w:t>;</w:t>
      </w:r>
    </w:p>
    <w:p w14:paraId="65FD661C" w14:textId="4238DE77" w:rsidR="009C4527" w:rsidRDefault="009C4527" w:rsidP="009C4527">
      <w:pPr>
        <w:pStyle w:val="STTSAlgoritmaContent"/>
      </w:pPr>
      <w:r>
        <w:t xml:space="preserve">public </w:t>
      </w:r>
      <w:proofErr w:type="spellStart"/>
      <w:r>
        <w:t>TileBase</w:t>
      </w:r>
      <w:proofErr w:type="spellEnd"/>
      <w:r>
        <w:t xml:space="preserve"> floor;</w:t>
      </w:r>
    </w:p>
    <w:p w14:paraId="45432314" w14:textId="1ABB4809" w:rsidR="009C4527" w:rsidRDefault="009C4527" w:rsidP="009C4527">
      <w:pPr>
        <w:pStyle w:val="STTSAlgoritmaContent"/>
      </w:pPr>
      <w:r>
        <w:t>// Start is called before the first frame update</w:t>
      </w:r>
    </w:p>
    <w:p w14:paraId="583D3D00" w14:textId="558122F3" w:rsidR="009C4527" w:rsidRDefault="009C4527" w:rsidP="009C4527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4059FE32" w14:textId="3060AE80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</w:t>
      </w:r>
      <w:proofErr w:type="spellEnd"/>
      <w:r>
        <w:t xml:space="preserve"> = </w:t>
      </w:r>
      <w:proofErr w:type="spellStart"/>
      <w:proofErr w:type="gramStart"/>
      <w:r>
        <w:t>this.GetComponent</w:t>
      </w:r>
      <w:proofErr w:type="spellEnd"/>
      <w:proofErr w:type="gramEnd"/>
      <w:r>
        <w:t>&lt;</w:t>
      </w:r>
      <w:proofErr w:type="spellStart"/>
      <w:r>
        <w:t>Tilemap</w:t>
      </w:r>
      <w:proofErr w:type="spellEnd"/>
      <w:r>
        <w:t>&gt;();</w:t>
      </w:r>
    </w:p>
    <w:p w14:paraId="57798BCB" w14:textId="73213B6E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mapTilemap.ClearAllTiles</w:t>
      </w:r>
      <w:proofErr w:type="spellEnd"/>
      <w:r>
        <w:t>();</w:t>
      </w:r>
    </w:p>
    <w:p w14:paraId="6CF4DD75" w14:textId="67B19C01" w:rsidR="009C4527" w:rsidRDefault="009C4527" w:rsidP="009C4527">
      <w:pPr>
        <w:pStyle w:val="STTSAlgoritmaContent"/>
      </w:pPr>
      <w:r>
        <w:t xml:space="preserve">  </w:t>
      </w:r>
      <w:proofErr w:type="spellStart"/>
      <w:proofErr w:type="gramStart"/>
      <w:r>
        <w:t>TileBase</w:t>
      </w:r>
      <w:proofErr w:type="spellEnd"/>
      <w:r>
        <w:t>[</w:t>
      </w:r>
      <w:proofErr w:type="gramEnd"/>
      <w:r>
        <w:t xml:space="preserve">] </w:t>
      </w:r>
      <w:proofErr w:type="spellStart"/>
      <w:r>
        <w:t>tilemaps</w:t>
      </w:r>
      <w:proofErr w:type="spellEnd"/>
      <w:r>
        <w:t xml:space="preserve"> = new </w:t>
      </w:r>
      <w:proofErr w:type="spellStart"/>
      <w:r>
        <w:t>TileBase</w:t>
      </w:r>
      <w:proofErr w:type="spellEnd"/>
      <w:r>
        <w:t>[(</w:t>
      </w:r>
      <w:proofErr w:type="spellStart"/>
      <w:r>
        <w:t>SetObjects.getHeight</w:t>
      </w:r>
      <w:proofErr w:type="spellEnd"/>
      <w:r>
        <w:t>() + 2) * (</w:t>
      </w:r>
      <w:proofErr w:type="spellStart"/>
      <w:r>
        <w:t>SetObjects.getWidth</w:t>
      </w:r>
      <w:proofErr w:type="spellEnd"/>
      <w:r>
        <w:t>() + 2)];</w:t>
      </w:r>
    </w:p>
    <w:p w14:paraId="08E0D53B" w14:textId="6A897C37" w:rsidR="009C4527" w:rsidRDefault="009C4527" w:rsidP="009C4527">
      <w:pPr>
        <w:pStyle w:val="STTSAlgoritmaContent"/>
      </w:pPr>
      <w:r>
        <w:t xml:space="preserve">  </w:t>
      </w:r>
      <w:proofErr w:type="spellStart"/>
      <w:r>
        <w:t>Array.Fill</w:t>
      </w:r>
      <w:proofErr w:type="spellEnd"/>
      <w:r>
        <w:t>(</w:t>
      </w:r>
      <w:proofErr w:type="spellStart"/>
      <w:r>
        <w:t>tilemaps</w:t>
      </w:r>
      <w:proofErr w:type="spellEnd"/>
      <w:r>
        <w:t>, floor);</w:t>
      </w:r>
    </w:p>
    <w:p w14:paraId="3460F880" w14:textId="03FEF217" w:rsidR="009C4527" w:rsidRDefault="009C4527" w:rsidP="009C4527">
      <w:pPr>
        <w:pStyle w:val="STTSAlgoritmaContent"/>
      </w:pPr>
      <w:r>
        <w:t xml:space="preserve">  </w:t>
      </w:r>
      <w:proofErr w:type="spellStart"/>
      <w:r>
        <w:t>mapTilemap.SetTilesBlock</w:t>
      </w:r>
      <w:proofErr w:type="spellEnd"/>
      <w:r>
        <w:t xml:space="preserve">(new </w:t>
      </w:r>
      <w:proofErr w:type="spellStart"/>
      <w:proofErr w:type="gramStart"/>
      <w:r>
        <w:t>BoundsInt</w:t>
      </w:r>
      <w:proofErr w:type="spellEnd"/>
      <w:r>
        <w:t>(</w:t>
      </w:r>
      <w:proofErr w:type="gramEnd"/>
      <w:r>
        <w:t>new Vector3Int(0, -</w:t>
      </w:r>
      <w:proofErr w:type="spellStart"/>
      <w:r>
        <w:t>SetObjects.getHeight</w:t>
      </w:r>
      <w:proofErr w:type="spellEnd"/>
      <w:r>
        <w:t>() - 1, 1), new Vector3Int(</w:t>
      </w:r>
      <w:proofErr w:type="spellStart"/>
      <w:r>
        <w:t>SetObjects.getWidth</w:t>
      </w:r>
      <w:proofErr w:type="spellEnd"/>
      <w:r>
        <w:t xml:space="preserve">() + 2, </w:t>
      </w:r>
      <w:proofErr w:type="spellStart"/>
      <w:r>
        <w:t>SetObjects.getHeight</w:t>
      </w:r>
      <w:proofErr w:type="spellEnd"/>
      <w:r>
        <w:t xml:space="preserve">() + 2, 1)), </w:t>
      </w:r>
      <w:proofErr w:type="spellStart"/>
      <w:r>
        <w:t>tilemaps</w:t>
      </w:r>
      <w:proofErr w:type="spellEnd"/>
      <w:r>
        <w:t>);</w:t>
      </w:r>
    </w:p>
    <w:p w14:paraId="0B700E47" w14:textId="414E3D2A" w:rsidR="00B91661" w:rsidRDefault="009C4527" w:rsidP="009C4527">
      <w:pPr>
        <w:pStyle w:val="STTSAlgoritmaContent"/>
      </w:pPr>
      <w:r>
        <w:t>}</w:t>
      </w:r>
    </w:p>
    <w:p w14:paraId="292253AB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p w14:paraId="24EFC9CE" w14:textId="20842606" w:rsidR="00786E4E" w:rsidRDefault="00786E4E" w:rsidP="00786E4E">
      <w:pPr>
        <w:ind w:firstLine="0"/>
      </w:pPr>
      <w:r>
        <w:t xml:space="preserve">Cara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menguli</w:t>
      </w:r>
      <w:proofErr w:type="spellEnd"/>
      <w:r>
        <w:t xml:space="preserve"> </w:t>
      </w:r>
      <w:proofErr w:type="spellStart"/>
      <w:proofErr w:type="gramStart"/>
      <w:r>
        <w:t>tanah</w:t>
      </w:r>
      <w:proofErr w:type="spellEnd"/>
      <w:r>
        <w:t xml:space="preserve"> :</w:t>
      </w:r>
      <w:proofErr w:type="gramEnd"/>
    </w:p>
    <w:p w14:paraId="1E1DA7CC" w14:textId="2965CB5C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 – </w:t>
      </w:r>
      <w:proofErr w:type="gramStart"/>
      <w:r>
        <w:rPr>
          <w:szCs w:val="24"/>
        </w:rPr>
        <w:t xml:space="preserve">8  </w:t>
      </w:r>
      <w:r>
        <w:rPr>
          <w:szCs w:val="24"/>
        </w:rPr>
        <w:tab/>
      </w:r>
      <w:proofErr w:type="gramEnd"/>
      <w:r>
        <w:rPr>
          <w:szCs w:val="24"/>
        </w:rPr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komponen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Tilemap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ini dan hapus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lantai</w:t>
      </w:r>
      <w:proofErr w:type="spellEnd"/>
      <w:r>
        <w:rPr>
          <w:szCs w:val="24"/>
        </w:rPr>
        <w:t>.</w:t>
      </w:r>
    </w:p>
    <w:p w14:paraId="72BB0D48" w14:textId="13286B65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9 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Array 2D yang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</w:p>
    <w:p w14:paraId="4BFCCC50" w14:textId="33403AD2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10</w:t>
      </w:r>
      <w:r>
        <w:rPr>
          <w:szCs w:val="24"/>
        </w:rPr>
        <w:tab/>
      </w:r>
      <w:r>
        <w:rPr>
          <w:szCs w:val="24"/>
        </w:rPr>
        <w:tab/>
        <w:t xml:space="preserve">: Isi </w:t>
      </w:r>
      <w:proofErr w:type="spellStart"/>
      <w:r>
        <w:rPr>
          <w:szCs w:val="24"/>
        </w:rPr>
        <w:t>wadah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tanah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dipersiapkan</w:t>
      </w:r>
      <w:proofErr w:type="spellEnd"/>
    </w:p>
    <w:p w14:paraId="0CF96AA3" w14:textId="76A513A0" w:rsidR="00786E4E" w:rsidRDefault="00786E4E" w:rsidP="00786E4E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11 </w:t>
      </w:r>
      <w:r>
        <w:rPr>
          <w:szCs w:val="24"/>
        </w:rPr>
        <w:tab/>
        <w:t xml:space="preserve">: Wadah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diletakkan</w:t>
      </w:r>
      <w:proofErr w:type="spellEnd"/>
      <w:r>
        <w:rPr>
          <w:szCs w:val="24"/>
        </w:rPr>
        <w:t xml:space="preserve"> pada map di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diinginkan</w:t>
      </w:r>
      <w:proofErr w:type="spellEnd"/>
      <w:r w:rsidR="00F15959">
        <w:rPr>
          <w:szCs w:val="24"/>
        </w:rPr>
        <w:t>.</w:t>
      </w:r>
    </w:p>
    <w:p w14:paraId="3973A78E" w14:textId="77777777" w:rsidR="00786E4E" w:rsidRDefault="00786E4E" w:rsidP="00786E4E">
      <w:pPr>
        <w:pStyle w:val="STTSAlgoritmaContent"/>
        <w:numPr>
          <w:ilvl w:val="0"/>
          <w:numId w:val="0"/>
        </w:numPr>
        <w:ind w:left="624" w:hanging="624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9"/>
        <w:gridCol w:w="4349"/>
      </w:tblGrid>
      <w:tr w:rsidR="00F15959" w:rsidRPr="00B45FB2" w14:paraId="3ACCEC07" w14:textId="77777777" w:rsidTr="00890369">
        <w:trPr>
          <w:jc w:val="center"/>
        </w:trPr>
        <w:tc>
          <w:tcPr>
            <w:tcW w:w="3964" w:type="dxa"/>
          </w:tcPr>
          <w:p w14:paraId="4F83DE5C" w14:textId="23264462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b/>
                <w:bCs/>
                <w:noProof/>
                <w:szCs w:val="24"/>
              </w:rPr>
              <w:drawing>
                <wp:inline distT="0" distB="0" distL="0" distR="0" wp14:anchorId="0E1A295D" wp14:editId="4E1E1294">
                  <wp:extent cx="2285624" cy="1383527"/>
                  <wp:effectExtent l="0" t="0" r="635" b="7620"/>
                  <wp:docPr id="49807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0755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927" cy="139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64717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(a)</w:t>
            </w:r>
          </w:p>
        </w:tc>
        <w:tc>
          <w:tcPr>
            <w:tcW w:w="3964" w:type="dxa"/>
          </w:tcPr>
          <w:p w14:paraId="531204C3" w14:textId="2434476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F15959">
              <w:rPr>
                <w:noProof/>
              </w:rPr>
              <w:drawing>
                <wp:inline distT="0" distB="0" distL="0" distR="0" wp14:anchorId="04A405CD" wp14:editId="699D019C">
                  <wp:extent cx="2795043" cy="1407381"/>
                  <wp:effectExtent l="0" t="0" r="5715" b="2540"/>
                  <wp:docPr id="468903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038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83" cy="142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D8AA6" w14:textId="77777777" w:rsidR="00F15959" w:rsidRPr="00B45FB2" w:rsidRDefault="00F15959" w:rsidP="00890369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szCs w:val="24"/>
              </w:rPr>
            </w:pPr>
            <w:r w:rsidRPr="00B45FB2">
              <w:rPr>
                <w:b/>
                <w:bCs/>
                <w:szCs w:val="24"/>
              </w:rPr>
              <w:t>(b)</w:t>
            </w:r>
          </w:p>
        </w:tc>
      </w:tr>
    </w:tbl>
    <w:p w14:paraId="37C1A7D5" w14:textId="68660770" w:rsidR="00F15959" w:rsidRDefault="00F15959" w:rsidP="00F15959">
      <w:pPr>
        <w:pStyle w:val="STTSGambar"/>
      </w:pPr>
      <w:r>
        <w:t>Gambar 7.</w:t>
      </w:r>
      <w:r w:rsidR="00E90BD7">
        <w:t>3</w:t>
      </w:r>
    </w:p>
    <w:p w14:paraId="5C038173" w14:textId="68B2D82E" w:rsidR="00B91661" w:rsidRDefault="00F15959" w:rsidP="00F15959">
      <w:pPr>
        <w:pStyle w:val="STTSGambar"/>
      </w:pPr>
      <w:r>
        <w:t xml:space="preserve">(a)Tile </w:t>
      </w:r>
      <w:proofErr w:type="spellStart"/>
      <w:r>
        <w:t>tanah</w:t>
      </w:r>
      <w:proofErr w:type="spellEnd"/>
      <w:r w:rsidR="0033237C">
        <w:t xml:space="preserve"> </w:t>
      </w:r>
      <w:proofErr w:type="spellStart"/>
      <w:r w:rsidR="0033237C">
        <w:t>salju</w:t>
      </w:r>
      <w:proofErr w:type="spellEnd"/>
      <w:r>
        <w:t xml:space="preserve"> dan (b)</w:t>
      </w:r>
      <w:proofErr w:type="spellStart"/>
      <w:r>
        <w:t>Tampilan</w:t>
      </w:r>
      <w:proofErr w:type="spellEnd"/>
      <w:r>
        <w:t xml:space="preserve"> level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makeFloor</w:t>
      </w:r>
      <w:proofErr w:type="spellEnd"/>
    </w:p>
    <w:p w14:paraId="7F9E2E2A" w14:textId="1FF351B6" w:rsidR="008201EC" w:rsidRDefault="008201EC" w:rsidP="008201EC">
      <w:pPr>
        <w:pStyle w:val="STTSJudulSubBab"/>
        <w:numPr>
          <w:ilvl w:val="0"/>
          <w:numId w:val="14"/>
        </w:numPr>
        <w:ind w:left="709" w:hanging="709"/>
      </w:pPr>
      <w:proofErr w:type="spellStart"/>
      <w:r>
        <w:lastRenderedPageBreak/>
        <w:t>PlayersManager</w:t>
      </w:r>
      <w:proofErr w:type="spellEnd"/>
    </w:p>
    <w:p w14:paraId="0B59CFC3" w14:textId="1F1CEE11" w:rsidR="00B66044" w:rsidRDefault="00B66044" w:rsidP="00B66044">
      <w:pPr>
        <w:ind w:firstLine="709"/>
      </w:pPr>
      <w:r>
        <w:t xml:space="preserve">Banyak juga </w:t>
      </w:r>
      <w:proofErr w:type="spellStart"/>
      <w:r>
        <w:t>ya</w:t>
      </w:r>
      <w:proofErr w:type="spellEnd"/>
      <w:r>
        <w:t xml:space="preserve"> </w:t>
      </w:r>
      <w:proofErr w:type="spellStart"/>
      <w:r>
        <w:t>kodenya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ini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implementasi </w:t>
      </w:r>
      <w:proofErr w:type="spellStart"/>
      <w:r>
        <w:t>kode</w:t>
      </w:r>
      <w:proofErr w:type="spellEnd"/>
      <w:r>
        <w:t xml:space="preserve"> di game </w:t>
      </w:r>
      <w:proofErr w:type="gramStart"/>
      <w:r>
        <w:t>ini :</w:t>
      </w:r>
      <w:proofErr w:type="gramEnd"/>
      <w:r>
        <w:t xml:space="preserve">’v. Dan ini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panjang</w:t>
      </w:r>
      <w:proofErr w:type="spellEnd"/>
      <w:r>
        <w:t xml:space="preserve"> juga. </w:t>
      </w:r>
      <w:proofErr w:type="spellStart"/>
      <w:r>
        <w:t>PlayersManager</w:t>
      </w:r>
      <w:proofErr w:type="spellEnd"/>
      <w:r>
        <w:t xml:space="preserve">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–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Ini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50C42C8B" w14:textId="77777777" w:rsidR="00B66044" w:rsidRDefault="00B66044" w:rsidP="00776775">
      <w:pPr>
        <w:pStyle w:val="STTSAlgoritma"/>
      </w:pPr>
    </w:p>
    <w:p w14:paraId="21046886" w14:textId="4B5A9C27" w:rsidR="00776775" w:rsidRDefault="00776775" w:rsidP="00776775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7.3</w:t>
      </w:r>
      <w:r>
        <w:t xml:space="preserve"> Class </w:t>
      </w:r>
      <w:r w:rsidR="00AC470D">
        <w:t>Players Manager</w:t>
      </w:r>
    </w:p>
    <w:p w14:paraId="552D2566" w14:textId="433E3DDB" w:rsidR="00331E5D" w:rsidRPr="00331E5D" w:rsidRDefault="00331E5D" w:rsidP="00352F16">
      <w:pPr>
        <w:pStyle w:val="STTSAlgoritmaContent"/>
        <w:numPr>
          <w:ilvl w:val="0"/>
          <w:numId w:val="55"/>
        </w:numPr>
        <w:ind w:left="709" w:hanging="709"/>
      </w:pPr>
      <w:r w:rsidRPr="00331E5D">
        <w:t xml:space="preserve">public class </w:t>
      </w:r>
      <w:proofErr w:type="spellStart"/>
      <w:proofErr w:type="gramStart"/>
      <w:r w:rsidRPr="00331E5D">
        <w:t>PlayersManager</w:t>
      </w:r>
      <w:proofErr w:type="spellEnd"/>
      <w:r w:rsidRPr="00331E5D">
        <w:t xml:space="preserve"> :</w:t>
      </w:r>
      <w:proofErr w:type="gramEnd"/>
      <w:r w:rsidRPr="00331E5D">
        <w:t xml:space="preserve"> </w:t>
      </w:r>
      <w:proofErr w:type="spellStart"/>
      <w:r w:rsidRPr="00331E5D">
        <w:t>MonoBehaviour</w:t>
      </w:r>
      <w:proofErr w:type="spellEnd"/>
      <w:r w:rsidRPr="00331E5D">
        <w:t>{</w:t>
      </w:r>
    </w:p>
    <w:p w14:paraId="036C6532" w14:textId="77777777" w:rsidR="00352F16" w:rsidRDefault="00352F16" w:rsidP="00331E5D">
      <w:pPr>
        <w:pStyle w:val="STTSAlgoritmaContent"/>
      </w:pPr>
    </w:p>
    <w:p w14:paraId="400094A5" w14:textId="701E872D" w:rsidR="00331E5D" w:rsidRPr="00331E5D" w:rsidRDefault="00331E5D" w:rsidP="00331E5D">
      <w:pPr>
        <w:pStyle w:val="STTSAlgoritmaContent"/>
      </w:pPr>
      <w:proofErr w:type="spellStart"/>
      <w:proofErr w:type="gramStart"/>
      <w:r w:rsidRPr="00331E5D">
        <w:t>GameObject</w:t>
      </w:r>
      <w:proofErr w:type="spellEnd"/>
      <w:r w:rsidRPr="00331E5D">
        <w:t>[</w:t>
      </w:r>
      <w:proofErr w:type="gramEnd"/>
      <w:r w:rsidRPr="00331E5D">
        <w:t>] players;</w:t>
      </w:r>
    </w:p>
    <w:p w14:paraId="71534891" w14:textId="3AF2F9ED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Material </w:t>
      </w:r>
      <w:proofErr w:type="spellStart"/>
      <w:r w:rsidRPr="00331E5D">
        <w:t>material</w:t>
      </w:r>
      <w:proofErr w:type="spellEnd"/>
      <w:r w:rsidRPr="00331E5D">
        <w:t>;</w:t>
      </w:r>
    </w:p>
    <w:p w14:paraId="2313DF95" w14:textId="166AD57D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playerPrefab</w:t>
      </w:r>
      <w:proofErr w:type="spellEnd"/>
      <w:r w:rsidRPr="00331E5D">
        <w:t>;</w:t>
      </w:r>
    </w:p>
    <w:p w14:paraId="4C75292D" w14:textId="1B8CCE77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bool </w:t>
      </w:r>
      <w:proofErr w:type="spellStart"/>
      <w:r w:rsidRPr="00331E5D">
        <w:t>isAIActive</w:t>
      </w:r>
      <w:proofErr w:type="spellEnd"/>
      <w:r w:rsidRPr="00331E5D">
        <w:t>;</w:t>
      </w:r>
    </w:p>
    <w:p w14:paraId="45B97937" w14:textId="03D96B99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enemyPrefab</w:t>
      </w:r>
      <w:proofErr w:type="spellEnd"/>
      <w:r w:rsidRPr="00331E5D">
        <w:t>;</w:t>
      </w:r>
    </w:p>
    <w:p w14:paraId="776C12F6" w14:textId="4701812E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bool </w:t>
      </w:r>
      <w:proofErr w:type="spellStart"/>
      <w:r w:rsidRPr="00331E5D">
        <w:t>spawnPlayer</w:t>
      </w:r>
      <w:proofErr w:type="spellEnd"/>
      <w:r w:rsidRPr="00331E5D">
        <w:t>;</w:t>
      </w:r>
    </w:p>
    <w:p w14:paraId="08205B5C" w14:textId="1FC5AF2F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playersContainer</w:t>
      </w:r>
      <w:proofErr w:type="spellEnd"/>
      <w:r w:rsidRPr="00331E5D">
        <w:t>;</w:t>
      </w:r>
    </w:p>
    <w:p w14:paraId="5C5D92CA" w14:textId="77777777" w:rsidR="00331E5D" w:rsidRPr="00331E5D" w:rsidRDefault="00331E5D" w:rsidP="00331E5D">
      <w:pPr>
        <w:pStyle w:val="STTSAlgoritmaContent"/>
      </w:pPr>
    </w:p>
    <w:p w14:paraId="0CD53C55" w14:textId="7DDE6002" w:rsidR="00331E5D" w:rsidRPr="00331E5D" w:rsidRDefault="00331E5D" w:rsidP="00331E5D">
      <w:pPr>
        <w:pStyle w:val="STTSAlgoritmaContent"/>
      </w:pPr>
      <w:r w:rsidRPr="00331E5D">
        <w:t>[</w:t>
      </w:r>
      <w:proofErr w:type="spellStart"/>
      <w:r w:rsidRPr="00331E5D">
        <w:t>SerializeField</w:t>
      </w:r>
      <w:proofErr w:type="spellEnd"/>
      <w:r w:rsidRPr="00331E5D">
        <w:t xml:space="preserve">]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r w:rsidRPr="00331E5D">
        <w:t>levelCamera</w:t>
      </w:r>
      <w:proofErr w:type="spellEnd"/>
      <w:r w:rsidRPr="00331E5D">
        <w:t>;</w:t>
      </w:r>
    </w:p>
    <w:p w14:paraId="6B784066" w14:textId="77777777" w:rsidR="00331E5D" w:rsidRPr="00331E5D" w:rsidRDefault="00331E5D" w:rsidP="00331E5D">
      <w:pPr>
        <w:pStyle w:val="STTSAlgoritmaContent"/>
      </w:pPr>
    </w:p>
    <w:p w14:paraId="7F4B79BE" w14:textId="07E0828F" w:rsidR="00331E5D" w:rsidRPr="00331E5D" w:rsidRDefault="00331E5D" w:rsidP="00331E5D">
      <w:pPr>
        <w:pStyle w:val="STTSAlgoritmaContent"/>
      </w:pPr>
      <w:r w:rsidRPr="00331E5D">
        <w:t>List&lt;</w:t>
      </w:r>
      <w:proofErr w:type="gramStart"/>
      <w:r w:rsidRPr="00331E5D">
        <w:t>bool[</w:t>
      </w:r>
      <w:proofErr w:type="gramEnd"/>
      <w:r w:rsidRPr="00331E5D">
        <w:t xml:space="preserve">,]&gt; </w:t>
      </w:r>
      <w:proofErr w:type="spellStart"/>
      <w:r w:rsidRPr="00331E5D">
        <w:t>accesibleAreas</w:t>
      </w:r>
      <w:proofErr w:type="spellEnd"/>
      <w:r w:rsidRPr="00331E5D">
        <w:t>;</w:t>
      </w:r>
    </w:p>
    <w:p w14:paraId="0D8A756C" w14:textId="571626EF" w:rsidR="00331E5D" w:rsidRPr="00331E5D" w:rsidRDefault="00331E5D" w:rsidP="00331E5D">
      <w:pPr>
        <w:pStyle w:val="STTSAlgoritmaContent"/>
      </w:pPr>
      <w:r w:rsidRPr="00331E5D">
        <w:t>List&lt;</w:t>
      </w:r>
      <w:proofErr w:type="gramStart"/>
      <w:r w:rsidRPr="00331E5D">
        <w:t>int[</w:t>
      </w:r>
      <w:proofErr w:type="gramEnd"/>
      <w:r w:rsidRPr="00331E5D">
        <w:t xml:space="preserve">]&gt; </w:t>
      </w:r>
      <w:proofErr w:type="spellStart"/>
      <w:r w:rsidRPr="00331E5D">
        <w:t>areaCorners</w:t>
      </w:r>
      <w:proofErr w:type="spellEnd"/>
      <w:r w:rsidRPr="00331E5D">
        <w:t>;</w:t>
      </w:r>
    </w:p>
    <w:p w14:paraId="13C76C68" w14:textId="77777777" w:rsidR="00331E5D" w:rsidRPr="00331E5D" w:rsidRDefault="00331E5D" w:rsidP="00331E5D">
      <w:pPr>
        <w:pStyle w:val="STTSAlgoritmaContent"/>
      </w:pPr>
    </w:p>
    <w:p w14:paraId="7CB13016" w14:textId="6452FBDB" w:rsidR="00331E5D" w:rsidRPr="00331E5D" w:rsidRDefault="00331E5D" w:rsidP="002837FF">
      <w:pPr>
        <w:pStyle w:val="STTSAlgoritmaContent"/>
      </w:pPr>
      <w:r w:rsidRPr="00331E5D">
        <w:t xml:space="preserve">private void </w:t>
      </w:r>
      <w:proofErr w:type="gramStart"/>
      <w:r w:rsidRPr="00331E5D">
        <w:t>Start(</w:t>
      </w:r>
      <w:proofErr w:type="gramEnd"/>
      <w:r w:rsidRPr="00331E5D">
        <w:t>){</w:t>
      </w:r>
    </w:p>
    <w:p w14:paraId="348EB5AD" w14:textId="26A88819" w:rsidR="00331E5D" w:rsidRPr="00331E5D" w:rsidRDefault="002837FF" w:rsidP="00331E5D">
      <w:pPr>
        <w:pStyle w:val="STTSAlgoritmaContent"/>
      </w:pPr>
      <w:r>
        <w:t xml:space="preserve">  </w:t>
      </w:r>
      <w:r w:rsidR="00331E5D" w:rsidRPr="00331E5D">
        <w:t xml:space="preserve">players = new </w:t>
      </w:r>
      <w:proofErr w:type="spellStart"/>
      <w:proofErr w:type="gramStart"/>
      <w:r w:rsidR="00331E5D" w:rsidRPr="00331E5D">
        <w:t>GameObject</w:t>
      </w:r>
      <w:proofErr w:type="spellEnd"/>
      <w:r w:rsidR="00331E5D" w:rsidRPr="00331E5D">
        <w:t>[</w:t>
      </w:r>
      <w:proofErr w:type="gramEnd"/>
      <w:r w:rsidR="00331E5D" w:rsidRPr="00331E5D">
        <w:t>10];</w:t>
      </w:r>
    </w:p>
    <w:p w14:paraId="64373DA4" w14:textId="253C7231" w:rsidR="00331E5D" w:rsidRPr="00331E5D" w:rsidRDefault="002837FF" w:rsidP="002837FF">
      <w:pPr>
        <w:pStyle w:val="STTSAlgoritmaContent"/>
      </w:pPr>
      <w:r>
        <w:t xml:space="preserve">  </w:t>
      </w:r>
      <w:r w:rsidR="00331E5D" w:rsidRPr="00331E5D">
        <w:t xml:space="preserve">foreach (Transform item in </w:t>
      </w:r>
      <w:proofErr w:type="spellStart"/>
      <w:proofErr w:type="gramStart"/>
      <w:r w:rsidR="00331E5D" w:rsidRPr="00331E5D">
        <w:t>playersContainer.transform</w:t>
      </w:r>
      <w:proofErr w:type="spellEnd"/>
      <w:r w:rsidR="00331E5D" w:rsidRPr="00331E5D">
        <w:t>){</w:t>
      </w:r>
      <w:proofErr w:type="gramEnd"/>
    </w:p>
    <w:p w14:paraId="3644B6F0" w14:textId="1C729F29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>players[</w:t>
      </w:r>
      <w:proofErr w:type="spellStart"/>
      <w:proofErr w:type="gramStart"/>
      <w:r w:rsidR="00331E5D" w:rsidRPr="00331E5D">
        <w:t>getFirstNullPlayerIndex</w:t>
      </w:r>
      <w:proofErr w:type="spellEnd"/>
      <w:r w:rsidR="00331E5D" w:rsidRPr="00331E5D">
        <w:t>(</w:t>
      </w:r>
      <w:proofErr w:type="gramEnd"/>
      <w:r w:rsidR="00331E5D" w:rsidRPr="00331E5D">
        <w:t xml:space="preserve">)] = </w:t>
      </w:r>
      <w:proofErr w:type="spellStart"/>
      <w:r w:rsidR="00331E5D" w:rsidRPr="00331E5D">
        <w:t>item.gameObject</w:t>
      </w:r>
      <w:proofErr w:type="spellEnd"/>
      <w:r w:rsidR="00331E5D" w:rsidRPr="00331E5D">
        <w:t>;</w:t>
      </w:r>
    </w:p>
    <w:p w14:paraId="052AE06B" w14:textId="437AD19E" w:rsidR="00331E5D" w:rsidRPr="00331E5D" w:rsidRDefault="002837FF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1098BBB2" w14:textId="0459310D" w:rsidR="00331E5D" w:rsidRPr="00331E5D" w:rsidRDefault="002837FF" w:rsidP="002837FF">
      <w:pPr>
        <w:pStyle w:val="STTSAlgoritmaContent"/>
      </w:pPr>
      <w:r>
        <w:t xml:space="preserve">  </w:t>
      </w:r>
      <w:r w:rsidR="00331E5D" w:rsidRPr="00331E5D">
        <w:t>if (</w:t>
      </w:r>
      <w:proofErr w:type="spellStart"/>
      <w:r w:rsidR="00331E5D" w:rsidRPr="00331E5D">
        <w:t>SetObjects.getMap</w:t>
      </w:r>
      <w:proofErr w:type="spellEnd"/>
      <w:r w:rsidR="00331E5D" w:rsidRPr="00331E5D">
        <w:t>(false</w:t>
      </w:r>
      <w:proofErr w:type="gramStart"/>
      <w:r w:rsidR="00331E5D" w:rsidRPr="00331E5D">
        <w:t>) !</w:t>
      </w:r>
      <w:proofErr w:type="gramEnd"/>
      <w:r w:rsidR="00331E5D" w:rsidRPr="00331E5D">
        <w:t>= null){</w:t>
      </w:r>
    </w:p>
    <w:p w14:paraId="4E654732" w14:textId="440E08FF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>Queue&lt;Coordinate&gt; q = new Queue&lt;Coordinate</w:t>
      </w:r>
      <w:proofErr w:type="gramStart"/>
      <w:r w:rsidR="00331E5D" w:rsidRPr="00331E5D">
        <w:t>&gt;(</w:t>
      </w:r>
      <w:proofErr w:type="gramEnd"/>
      <w:r w:rsidR="00331E5D" w:rsidRPr="00331E5D">
        <w:t>);</w:t>
      </w:r>
    </w:p>
    <w:p w14:paraId="1E693776" w14:textId="264BB9F3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 xml:space="preserve">Coordinate c, </w:t>
      </w:r>
      <w:proofErr w:type="spellStart"/>
      <w:r w:rsidR="00331E5D" w:rsidRPr="00331E5D">
        <w:t>tempCoor</w:t>
      </w:r>
      <w:proofErr w:type="spellEnd"/>
      <w:r w:rsidR="00331E5D" w:rsidRPr="00331E5D">
        <w:t>;</w:t>
      </w:r>
    </w:p>
    <w:p w14:paraId="45816BBB" w14:textId="3F4260DF" w:rsidR="00331E5D" w:rsidRPr="00331E5D" w:rsidRDefault="002837FF" w:rsidP="00331E5D">
      <w:pPr>
        <w:pStyle w:val="STTSAlgoritmaContent"/>
      </w:pPr>
      <w:r>
        <w:t xml:space="preserve">    </w:t>
      </w:r>
      <w:proofErr w:type="spellStart"/>
      <w:r w:rsidR="00331E5D" w:rsidRPr="00331E5D">
        <w:t>accesibleAreas</w:t>
      </w:r>
      <w:proofErr w:type="spellEnd"/>
      <w:r w:rsidR="00331E5D" w:rsidRPr="00331E5D">
        <w:t xml:space="preserve"> = new List&lt;</w:t>
      </w:r>
      <w:proofErr w:type="gramStart"/>
      <w:r w:rsidR="00331E5D" w:rsidRPr="00331E5D">
        <w:t>bool[</w:t>
      </w:r>
      <w:proofErr w:type="gramEnd"/>
      <w:r w:rsidR="00331E5D" w:rsidRPr="00331E5D">
        <w:t>,]&gt;();</w:t>
      </w:r>
    </w:p>
    <w:p w14:paraId="110EB1D0" w14:textId="47A91A17" w:rsidR="00331E5D" w:rsidRPr="00331E5D" w:rsidRDefault="002837FF" w:rsidP="00331E5D">
      <w:pPr>
        <w:pStyle w:val="STTSAlgoritmaContent"/>
      </w:pPr>
      <w:r>
        <w:t xml:space="preserve">    </w:t>
      </w:r>
      <w:proofErr w:type="spellStart"/>
      <w:r w:rsidR="00331E5D" w:rsidRPr="00331E5D">
        <w:t>areaCorners</w:t>
      </w:r>
      <w:proofErr w:type="spellEnd"/>
      <w:r w:rsidR="00331E5D" w:rsidRPr="00331E5D">
        <w:t xml:space="preserve"> = new List&lt;</w:t>
      </w:r>
      <w:proofErr w:type="gramStart"/>
      <w:r w:rsidR="00331E5D" w:rsidRPr="00331E5D">
        <w:t>int[</w:t>
      </w:r>
      <w:proofErr w:type="gramEnd"/>
      <w:r w:rsidR="00331E5D" w:rsidRPr="00331E5D">
        <w:t>]&gt;();</w:t>
      </w:r>
    </w:p>
    <w:p w14:paraId="7BC839F9" w14:textId="724721EF" w:rsidR="00331E5D" w:rsidRPr="00331E5D" w:rsidRDefault="002837FF" w:rsidP="00331E5D">
      <w:pPr>
        <w:pStyle w:val="STTSAlgoritmaContent"/>
      </w:pPr>
      <w:r>
        <w:t xml:space="preserve">    </w:t>
      </w:r>
      <w:proofErr w:type="gramStart"/>
      <w:r w:rsidR="00331E5D" w:rsidRPr="00331E5D">
        <w:t>int[</w:t>
      </w:r>
      <w:proofErr w:type="gramEnd"/>
      <w:r w:rsidR="00331E5D" w:rsidRPr="00331E5D">
        <w:t xml:space="preserve">,] </w:t>
      </w:r>
      <w:proofErr w:type="spellStart"/>
      <w:r w:rsidR="00331E5D" w:rsidRPr="00331E5D">
        <w:t>currmap</w:t>
      </w:r>
      <w:proofErr w:type="spellEnd"/>
      <w:r w:rsidR="00331E5D" w:rsidRPr="00331E5D">
        <w:t xml:space="preserve"> = </w:t>
      </w:r>
      <w:proofErr w:type="spellStart"/>
      <w:r w:rsidR="00331E5D" w:rsidRPr="00331E5D">
        <w:t>SetObjects.getMap</w:t>
      </w:r>
      <w:proofErr w:type="spellEnd"/>
      <w:r w:rsidR="00331E5D" w:rsidRPr="00331E5D">
        <w:t>(false);</w:t>
      </w:r>
    </w:p>
    <w:p w14:paraId="4B64F540" w14:textId="35254912" w:rsidR="00331E5D" w:rsidRPr="00331E5D" w:rsidRDefault="002837FF" w:rsidP="00331E5D">
      <w:pPr>
        <w:pStyle w:val="STTSAlgoritmaContent"/>
      </w:pPr>
      <w:r>
        <w:t xml:space="preserve">    </w:t>
      </w:r>
      <w:proofErr w:type="gramStart"/>
      <w:r w:rsidR="00331E5D" w:rsidRPr="00331E5D">
        <w:t>int[</w:t>
      </w:r>
      <w:proofErr w:type="gramEnd"/>
      <w:r w:rsidR="00331E5D" w:rsidRPr="00331E5D">
        <w:t xml:space="preserve">] </w:t>
      </w:r>
      <w:proofErr w:type="spellStart"/>
      <w:r w:rsidR="00331E5D" w:rsidRPr="00331E5D">
        <w:t>coors</w:t>
      </w:r>
      <w:proofErr w:type="spellEnd"/>
      <w:r w:rsidR="00331E5D" w:rsidRPr="00331E5D">
        <w:t>;</w:t>
      </w:r>
    </w:p>
    <w:p w14:paraId="7B217263" w14:textId="585ECF6E" w:rsidR="00331E5D" w:rsidRPr="00331E5D" w:rsidRDefault="002837FF" w:rsidP="00331E5D">
      <w:pPr>
        <w:pStyle w:val="STTSAlgoritmaContent"/>
      </w:pPr>
      <w:r>
        <w:t xml:space="preserve">    </w:t>
      </w:r>
      <w:proofErr w:type="gramStart"/>
      <w:r w:rsidR="00331E5D" w:rsidRPr="00331E5D">
        <w:t>bool[</w:t>
      </w:r>
      <w:proofErr w:type="gramEnd"/>
      <w:r w:rsidR="00331E5D" w:rsidRPr="00331E5D">
        <w:t xml:space="preserve">,] </w:t>
      </w:r>
      <w:proofErr w:type="spellStart"/>
      <w:r w:rsidR="00331E5D" w:rsidRPr="00331E5D">
        <w:t>isChecked</w:t>
      </w:r>
      <w:proofErr w:type="spellEnd"/>
      <w:r w:rsidR="00331E5D" w:rsidRPr="00331E5D">
        <w:t xml:space="preserve"> = new bool[</w:t>
      </w:r>
      <w:proofErr w:type="spellStart"/>
      <w:r w:rsidR="00331E5D" w:rsidRPr="00331E5D">
        <w:t>currmap.GetLength</w:t>
      </w:r>
      <w:proofErr w:type="spellEnd"/>
      <w:r w:rsidR="00331E5D" w:rsidRPr="00331E5D">
        <w:t xml:space="preserve">(0), </w:t>
      </w:r>
      <w:proofErr w:type="spellStart"/>
      <w:r w:rsidR="00331E5D" w:rsidRPr="00331E5D">
        <w:t>currmap.GetLength</w:t>
      </w:r>
      <w:proofErr w:type="spellEnd"/>
      <w:r w:rsidR="00331E5D" w:rsidRPr="00331E5D">
        <w:t>(1)], map;</w:t>
      </w:r>
    </w:p>
    <w:p w14:paraId="7F94C3A4" w14:textId="5C2DBCA2" w:rsidR="00331E5D" w:rsidRPr="00331E5D" w:rsidRDefault="002837FF" w:rsidP="002837FF">
      <w:pPr>
        <w:pStyle w:val="STTSAlgoritmaContent"/>
      </w:pPr>
      <w:r>
        <w:t xml:space="preserve">    </w:t>
      </w:r>
      <w:r w:rsidR="00331E5D" w:rsidRPr="00331E5D">
        <w:t xml:space="preserve">for (int </w:t>
      </w:r>
      <w:proofErr w:type="spellStart"/>
      <w:r w:rsidR="00331E5D" w:rsidRPr="00331E5D">
        <w:t>i</w:t>
      </w:r>
      <w:proofErr w:type="spellEnd"/>
      <w:r w:rsidR="00331E5D" w:rsidRPr="00331E5D">
        <w:t xml:space="preserve"> = 0; </w:t>
      </w:r>
      <w:proofErr w:type="spellStart"/>
      <w:r w:rsidR="00331E5D" w:rsidRPr="00331E5D">
        <w:t>i</w:t>
      </w:r>
      <w:proofErr w:type="spellEnd"/>
      <w:r w:rsidR="00331E5D" w:rsidRPr="00331E5D">
        <w:t xml:space="preserve"> &lt; </w:t>
      </w:r>
      <w:proofErr w:type="spellStart"/>
      <w:proofErr w:type="gramStart"/>
      <w:r w:rsidR="00331E5D" w:rsidRPr="00331E5D">
        <w:t>currmap.GetLength</w:t>
      </w:r>
      <w:proofErr w:type="spellEnd"/>
      <w:proofErr w:type="gramEnd"/>
      <w:r w:rsidR="00331E5D" w:rsidRPr="00331E5D">
        <w:t xml:space="preserve">(0); </w:t>
      </w:r>
      <w:proofErr w:type="spellStart"/>
      <w:r w:rsidR="00331E5D" w:rsidRPr="00331E5D">
        <w:t>i</w:t>
      </w:r>
      <w:proofErr w:type="spellEnd"/>
      <w:r w:rsidR="00331E5D" w:rsidRPr="00331E5D">
        <w:t>++){</w:t>
      </w:r>
    </w:p>
    <w:p w14:paraId="08F9E5E3" w14:textId="5D6B01B1" w:rsidR="00331E5D" w:rsidRPr="00331E5D" w:rsidRDefault="002837FF" w:rsidP="002837FF">
      <w:pPr>
        <w:pStyle w:val="STTSAlgoritmaContent"/>
      </w:pPr>
      <w:r>
        <w:t xml:space="preserve">      </w:t>
      </w:r>
      <w:r w:rsidR="00331E5D" w:rsidRPr="00331E5D">
        <w:t xml:space="preserve">for (int j = 0; j &lt; </w:t>
      </w:r>
      <w:proofErr w:type="spellStart"/>
      <w:proofErr w:type="gramStart"/>
      <w:r w:rsidR="00331E5D" w:rsidRPr="00331E5D">
        <w:t>currmap.GetLength</w:t>
      </w:r>
      <w:proofErr w:type="spellEnd"/>
      <w:proofErr w:type="gramEnd"/>
      <w:r w:rsidR="00331E5D" w:rsidRPr="00331E5D">
        <w:t xml:space="preserve">(1); </w:t>
      </w:r>
      <w:proofErr w:type="spellStart"/>
      <w:r w:rsidR="00331E5D" w:rsidRPr="00331E5D">
        <w:t>j++</w:t>
      </w:r>
      <w:proofErr w:type="spellEnd"/>
      <w:r w:rsidR="00331E5D" w:rsidRPr="00331E5D">
        <w:t>){</w:t>
      </w:r>
    </w:p>
    <w:p w14:paraId="4EDE5FA1" w14:textId="44D924B5" w:rsidR="00331E5D" w:rsidRPr="00331E5D" w:rsidRDefault="002837FF" w:rsidP="002837FF">
      <w:pPr>
        <w:pStyle w:val="STTSAlgoritmaContent"/>
      </w:pPr>
      <w:r>
        <w:t xml:space="preserve">        </w:t>
      </w:r>
      <w:r w:rsidR="00331E5D" w:rsidRPr="00331E5D">
        <w:t xml:space="preserve">if </w:t>
      </w:r>
      <w:proofErr w:type="gramStart"/>
      <w:r w:rsidR="00331E5D" w:rsidRPr="00331E5D">
        <w:t>(!</w:t>
      </w:r>
      <w:proofErr w:type="spellStart"/>
      <w:r w:rsidR="00331E5D" w:rsidRPr="00331E5D">
        <w:t>isChecked</w:t>
      </w:r>
      <w:proofErr w:type="spellEnd"/>
      <w:proofErr w:type="gramEnd"/>
      <w:r w:rsidR="00331E5D" w:rsidRPr="00331E5D">
        <w:t>[</w:t>
      </w:r>
      <w:proofErr w:type="spellStart"/>
      <w:r w:rsidR="00331E5D" w:rsidRPr="00331E5D">
        <w:t>i</w:t>
      </w:r>
      <w:proofErr w:type="spellEnd"/>
      <w:r w:rsidR="00331E5D" w:rsidRPr="00331E5D">
        <w:t xml:space="preserve">, j] &amp;&amp; </w:t>
      </w:r>
      <w:proofErr w:type="spellStart"/>
      <w:r w:rsidR="00331E5D" w:rsidRPr="00331E5D">
        <w:t>currmap</w:t>
      </w:r>
      <w:proofErr w:type="spellEnd"/>
      <w:r w:rsidR="00331E5D" w:rsidRPr="00331E5D">
        <w:t>[</w:t>
      </w:r>
      <w:proofErr w:type="spellStart"/>
      <w:r w:rsidR="00331E5D" w:rsidRPr="00331E5D">
        <w:t>i</w:t>
      </w:r>
      <w:proofErr w:type="spellEnd"/>
      <w:r w:rsidR="00331E5D" w:rsidRPr="00331E5D">
        <w:t>, j] != 1){</w:t>
      </w:r>
    </w:p>
    <w:p w14:paraId="44077C47" w14:textId="1E894C54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coors</w:t>
      </w:r>
      <w:proofErr w:type="spellEnd"/>
      <w:r w:rsidR="00331E5D" w:rsidRPr="00331E5D">
        <w:t xml:space="preserve"> = new </w:t>
      </w:r>
      <w:proofErr w:type="gramStart"/>
      <w:r w:rsidR="00331E5D" w:rsidRPr="00331E5D">
        <w:t>int[</w:t>
      </w:r>
      <w:proofErr w:type="gramEnd"/>
      <w:r w:rsidR="00331E5D" w:rsidRPr="00331E5D">
        <w:t xml:space="preserve">4] { j, </w:t>
      </w:r>
      <w:proofErr w:type="spellStart"/>
      <w:r w:rsidR="00331E5D" w:rsidRPr="00331E5D">
        <w:t>i</w:t>
      </w:r>
      <w:proofErr w:type="spellEnd"/>
      <w:r w:rsidR="00331E5D" w:rsidRPr="00331E5D">
        <w:t>, -1, -1 }; // x1,y1 (</w:t>
      </w:r>
      <w:proofErr w:type="spellStart"/>
      <w:r w:rsidR="00331E5D" w:rsidRPr="00331E5D">
        <w:t>kiri</w:t>
      </w:r>
      <w:proofErr w:type="spellEnd"/>
      <w:r w:rsidR="00331E5D" w:rsidRPr="00331E5D">
        <w:t xml:space="preserve"> </w:t>
      </w:r>
      <w:proofErr w:type="spellStart"/>
      <w:r w:rsidR="00331E5D" w:rsidRPr="00331E5D">
        <w:t>atas</w:t>
      </w:r>
      <w:proofErr w:type="spellEnd"/>
      <w:r w:rsidR="00331E5D" w:rsidRPr="00331E5D">
        <w:t>),x2,y2 (</w:t>
      </w:r>
      <w:proofErr w:type="spellStart"/>
      <w:r w:rsidR="00331E5D" w:rsidRPr="00331E5D">
        <w:t>kanan</w:t>
      </w:r>
      <w:proofErr w:type="spellEnd"/>
      <w:r w:rsidR="00331E5D" w:rsidRPr="00331E5D">
        <w:t xml:space="preserve"> </w:t>
      </w:r>
      <w:proofErr w:type="spellStart"/>
      <w:r w:rsidR="00331E5D" w:rsidRPr="00331E5D">
        <w:t>bawah</w:t>
      </w:r>
      <w:proofErr w:type="spellEnd"/>
      <w:r w:rsidR="00331E5D" w:rsidRPr="00331E5D">
        <w:t>)</w:t>
      </w:r>
    </w:p>
    <w:p w14:paraId="6E3792FF" w14:textId="4D612173" w:rsidR="00331E5D" w:rsidRPr="00331E5D" w:rsidRDefault="002837FF" w:rsidP="00331E5D">
      <w:pPr>
        <w:pStyle w:val="STTSAlgoritmaContent"/>
      </w:pPr>
      <w:r>
        <w:t xml:space="preserve">          </w:t>
      </w:r>
      <w:r w:rsidR="00331E5D" w:rsidRPr="00331E5D">
        <w:t>map = new bool[</w:t>
      </w:r>
      <w:proofErr w:type="spellStart"/>
      <w:proofErr w:type="gramStart"/>
      <w:r w:rsidR="00331E5D" w:rsidRPr="00331E5D">
        <w:t>currmap.GetLength</w:t>
      </w:r>
      <w:proofErr w:type="spellEnd"/>
      <w:proofErr w:type="gramEnd"/>
      <w:r w:rsidR="00331E5D" w:rsidRPr="00331E5D">
        <w:t xml:space="preserve">(0), </w:t>
      </w:r>
      <w:proofErr w:type="spellStart"/>
      <w:r w:rsidR="00331E5D" w:rsidRPr="00331E5D">
        <w:t>currmap.GetLength</w:t>
      </w:r>
      <w:proofErr w:type="spellEnd"/>
      <w:r w:rsidR="00331E5D" w:rsidRPr="00331E5D">
        <w:t>(1)];</w:t>
      </w:r>
    </w:p>
    <w:p w14:paraId="650F2D5B" w14:textId="63A9C92A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proofErr w:type="gramStart"/>
      <w:r w:rsidR="00331E5D" w:rsidRPr="00331E5D">
        <w:t>isChecked</w:t>
      </w:r>
      <w:proofErr w:type="spellEnd"/>
      <w:r w:rsidR="00331E5D" w:rsidRPr="00331E5D">
        <w:t>[</w:t>
      </w:r>
      <w:proofErr w:type="spellStart"/>
      <w:proofErr w:type="gramEnd"/>
      <w:r w:rsidR="00331E5D" w:rsidRPr="00331E5D">
        <w:t>i</w:t>
      </w:r>
      <w:proofErr w:type="spellEnd"/>
      <w:r w:rsidR="00331E5D" w:rsidRPr="00331E5D">
        <w:t>, j] = true;</w:t>
      </w:r>
    </w:p>
    <w:p w14:paraId="124BEB7B" w14:textId="2A09513F" w:rsidR="00331E5D" w:rsidRPr="00331E5D" w:rsidRDefault="002837FF" w:rsidP="00331E5D">
      <w:pPr>
        <w:pStyle w:val="STTSAlgoritmaContent"/>
      </w:pPr>
      <w:r>
        <w:t xml:space="preserve">          </w:t>
      </w:r>
      <w:proofErr w:type="gramStart"/>
      <w:r w:rsidR="00331E5D" w:rsidRPr="00331E5D">
        <w:t>map[</w:t>
      </w:r>
      <w:proofErr w:type="spellStart"/>
      <w:proofErr w:type="gramEnd"/>
      <w:r w:rsidR="00331E5D" w:rsidRPr="00331E5D">
        <w:t>i</w:t>
      </w:r>
      <w:proofErr w:type="spellEnd"/>
      <w:r w:rsidR="00331E5D" w:rsidRPr="00331E5D">
        <w:t>, j] = true;</w:t>
      </w:r>
    </w:p>
    <w:p w14:paraId="059584FC" w14:textId="14F43752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proofErr w:type="gramStart"/>
      <w:r w:rsidR="00331E5D" w:rsidRPr="00331E5D">
        <w:t>q.Enqueue</w:t>
      </w:r>
      <w:proofErr w:type="spellEnd"/>
      <w:proofErr w:type="gramEnd"/>
      <w:r w:rsidR="00331E5D" w:rsidRPr="00331E5D">
        <w:t xml:space="preserve">(new Coordinate(j, </w:t>
      </w:r>
      <w:proofErr w:type="spellStart"/>
      <w:r w:rsidR="00331E5D" w:rsidRPr="00331E5D">
        <w:t>i</w:t>
      </w:r>
      <w:proofErr w:type="spellEnd"/>
      <w:r w:rsidR="00331E5D" w:rsidRPr="00331E5D">
        <w:t>));</w:t>
      </w:r>
    </w:p>
    <w:p w14:paraId="3B30537D" w14:textId="22F82D34" w:rsidR="00331E5D" w:rsidRPr="00331E5D" w:rsidRDefault="002837FF" w:rsidP="002837FF">
      <w:pPr>
        <w:pStyle w:val="STTSAlgoritmaContent"/>
      </w:pPr>
      <w:r>
        <w:t xml:space="preserve">          </w:t>
      </w:r>
      <w:r w:rsidR="00331E5D" w:rsidRPr="00331E5D">
        <w:t>while (</w:t>
      </w:r>
      <w:proofErr w:type="spellStart"/>
      <w:proofErr w:type="gramStart"/>
      <w:r w:rsidR="00331E5D" w:rsidRPr="00331E5D">
        <w:t>q.Count</w:t>
      </w:r>
      <w:proofErr w:type="spellEnd"/>
      <w:proofErr w:type="gramEnd"/>
      <w:r w:rsidR="00331E5D" w:rsidRPr="00331E5D">
        <w:t xml:space="preserve"> &gt; 0){</w:t>
      </w:r>
    </w:p>
    <w:p w14:paraId="47FFC3BE" w14:textId="5E50C2C2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 xml:space="preserve">c = </w:t>
      </w:r>
      <w:proofErr w:type="spellStart"/>
      <w:proofErr w:type="gramStart"/>
      <w:r w:rsidR="00331E5D" w:rsidRPr="00331E5D">
        <w:t>q.Dequeue</w:t>
      </w:r>
      <w:proofErr w:type="spellEnd"/>
      <w:proofErr w:type="gramEnd"/>
      <w:r w:rsidR="00331E5D" w:rsidRPr="00331E5D">
        <w:t>();</w:t>
      </w:r>
    </w:p>
    <w:p w14:paraId="3A0527FD" w14:textId="658961BC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if (</w:t>
      </w:r>
      <w:proofErr w:type="spellStart"/>
      <w:proofErr w:type="gramStart"/>
      <w:r w:rsidR="00331E5D" w:rsidRPr="00331E5D">
        <w:t>c.xCoor</w:t>
      </w:r>
      <w:proofErr w:type="spellEnd"/>
      <w:proofErr w:type="gramEnd"/>
      <w:r w:rsidR="00331E5D" w:rsidRPr="00331E5D">
        <w:t xml:space="preserve"> &lt; </w:t>
      </w:r>
      <w:proofErr w:type="spellStart"/>
      <w:r w:rsidR="00331E5D" w:rsidRPr="00331E5D">
        <w:t>coors</w:t>
      </w:r>
      <w:proofErr w:type="spellEnd"/>
      <w:r w:rsidR="00331E5D" w:rsidRPr="00331E5D">
        <w:t xml:space="preserve">[0]) </w:t>
      </w:r>
      <w:proofErr w:type="spellStart"/>
      <w:r w:rsidR="00331E5D" w:rsidRPr="00331E5D">
        <w:t>coors</w:t>
      </w:r>
      <w:proofErr w:type="spellEnd"/>
      <w:r w:rsidR="00331E5D" w:rsidRPr="00331E5D">
        <w:t xml:space="preserve">[0] = </w:t>
      </w:r>
      <w:proofErr w:type="spellStart"/>
      <w:r w:rsidR="00331E5D" w:rsidRPr="00331E5D">
        <w:t>c.xCoor</w:t>
      </w:r>
      <w:proofErr w:type="spellEnd"/>
      <w:r w:rsidR="00331E5D" w:rsidRPr="00331E5D">
        <w:t>;</w:t>
      </w:r>
    </w:p>
    <w:p w14:paraId="72DBF830" w14:textId="656AA463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else if (</w:t>
      </w:r>
      <w:proofErr w:type="spellStart"/>
      <w:proofErr w:type="gramStart"/>
      <w:r w:rsidR="00331E5D" w:rsidRPr="00331E5D">
        <w:t>c.xCoor</w:t>
      </w:r>
      <w:proofErr w:type="spellEnd"/>
      <w:proofErr w:type="gramEnd"/>
      <w:r w:rsidR="00331E5D" w:rsidRPr="00331E5D">
        <w:t xml:space="preserve"> &gt;= </w:t>
      </w:r>
      <w:proofErr w:type="spellStart"/>
      <w:r w:rsidR="00331E5D" w:rsidRPr="00331E5D">
        <w:t>coors</w:t>
      </w:r>
      <w:proofErr w:type="spellEnd"/>
      <w:r w:rsidR="00331E5D" w:rsidRPr="00331E5D">
        <w:t xml:space="preserve">[2]) </w:t>
      </w:r>
      <w:proofErr w:type="spellStart"/>
      <w:r w:rsidR="00331E5D" w:rsidRPr="00331E5D">
        <w:t>coors</w:t>
      </w:r>
      <w:proofErr w:type="spellEnd"/>
      <w:r w:rsidR="00331E5D" w:rsidRPr="00331E5D">
        <w:t xml:space="preserve">[2] = </w:t>
      </w:r>
      <w:proofErr w:type="spellStart"/>
      <w:r w:rsidR="00331E5D" w:rsidRPr="00331E5D">
        <w:t>c.xCoor</w:t>
      </w:r>
      <w:proofErr w:type="spellEnd"/>
      <w:r w:rsidR="00331E5D" w:rsidRPr="00331E5D">
        <w:t>;</w:t>
      </w:r>
    </w:p>
    <w:p w14:paraId="4FB335CD" w14:textId="2B187E73" w:rsidR="00B66044" w:rsidRDefault="00B66044" w:rsidP="00B66044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BCD3D20" w14:textId="07B5420A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if (</w:t>
      </w:r>
      <w:proofErr w:type="spellStart"/>
      <w:proofErr w:type="gramStart"/>
      <w:r w:rsidR="00331E5D" w:rsidRPr="00331E5D">
        <w:t>c.yCoor</w:t>
      </w:r>
      <w:proofErr w:type="spellEnd"/>
      <w:proofErr w:type="gramEnd"/>
      <w:r w:rsidR="00331E5D" w:rsidRPr="00331E5D">
        <w:t xml:space="preserve"> &lt; </w:t>
      </w:r>
      <w:proofErr w:type="spellStart"/>
      <w:r w:rsidR="00331E5D" w:rsidRPr="00331E5D">
        <w:t>coors</w:t>
      </w:r>
      <w:proofErr w:type="spellEnd"/>
      <w:r w:rsidR="00331E5D" w:rsidRPr="00331E5D">
        <w:t xml:space="preserve">[1]) </w:t>
      </w:r>
      <w:proofErr w:type="spellStart"/>
      <w:r w:rsidR="00331E5D" w:rsidRPr="00331E5D">
        <w:t>coors</w:t>
      </w:r>
      <w:proofErr w:type="spellEnd"/>
      <w:r w:rsidR="00331E5D" w:rsidRPr="00331E5D">
        <w:t xml:space="preserve">[1] = </w:t>
      </w:r>
      <w:proofErr w:type="spellStart"/>
      <w:r w:rsidR="00331E5D" w:rsidRPr="00331E5D">
        <w:t>c.yCoor</w:t>
      </w:r>
      <w:proofErr w:type="spellEnd"/>
      <w:r w:rsidR="00331E5D" w:rsidRPr="00331E5D">
        <w:t>;</w:t>
      </w:r>
    </w:p>
    <w:p w14:paraId="0BAEDFDA" w14:textId="566C3C65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else if (</w:t>
      </w:r>
      <w:proofErr w:type="spellStart"/>
      <w:proofErr w:type="gramStart"/>
      <w:r w:rsidR="00331E5D" w:rsidRPr="00331E5D">
        <w:t>c.yCoor</w:t>
      </w:r>
      <w:proofErr w:type="spellEnd"/>
      <w:proofErr w:type="gramEnd"/>
      <w:r w:rsidR="00331E5D" w:rsidRPr="00331E5D">
        <w:t xml:space="preserve"> &gt;= </w:t>
      </w:r>
      <w:proofErr w:type="spellStart"/>
      <w:r w:rsidR="00331E5D" w:rsidRPr="00331E5D">
        <w:t>coors</w:t>
      </w:r>
      <w:proofErr w:type="spellEnd"/>
      <w:r w:rsidR="00331E5D" w:rsidRPr="00331E5D">
        <w:t xml:space="preserve">[3]) </w:t>
      </w:r>
      <w:proofErr w:type="spellStart"/>
      <w:r w:rsidR="00331E5D" w:rsidRPr="00331E5D">
        <w:t>coors</w:t>
      </w:r>
      <w:proofErr w:type="spellEnd"/>
      <w:r w:rsidR="00331E5D" w:rsidRPr="00331E5D">
        <w:t xml:space="preserve">[3] = </w:t>
      </w:r>
      <w:proofErr w:type="spellStart"/>
      <w:r w:rsidR="00331E5D" w:rsidRPr="00331E5D">
        <w:t>c.yCoor</w:t>
      </w:r>
      <w:proofErr w:type="spellEnd"/>
      <w:r w:rsidR="00331E5D" w:rsidRPr="00331E5D">
        <w:t>;</w:t>
      </w:r>
    </w:p>
    <w:p w14:paraId="5E1E59CF" w14:textId="13D91860" w:rsidR="00331E5D" w:rsidRPr="00331E5D" w:rsidRDefault="002837FF" w:rsidP="002837FF">
      <w:pPr>
        <w:pStyle w:val="STTSAlgoritmaContent"/>
      </w:pPr>
      <w:r>
        <w:t xml:space="preserve">            </w:t>
      </w:r>
      <w:r w:rsidR="00331E5D" w:rsidRPr="00331E5D">
        <w:t>for (int k = 0; k &lt; 4; k+</w:t>
      </w:r>
      <w:proofErr w:type="gramStart"/>
      <w:r w:rsidR="00331E5D" w:rsidRPr="00331E5D">
        <w:t>+){</w:t>
      </w:r>
      <w:proofErr w:type="gramEnd"/>
    </w:p>
    <w:p w14:paraId="4D6854DB" w14:textId="268CC19D" w:rsidR="00331E5D" w:rsidRPr="00331E5D" w:rsidRDefault="002837FF" w:rsidP="00331E5D">
      <w:pPr>
        <w:pStyle w:val="STTSAlgoritmaContent"/>
      </w:pPr>
      <w:r>
        <w:t xml:space="preserve">              </w:t>
      </w:r>
      <w:proofErr w:type="spellStart"/>
      <w:r w:rsidR="00331E5D" w:rsidRPr="00331E5D">
        <w:t>tempCoor</w:t>
      </w:r>
      <w:proofErr w:type="spellEnd"/>
      <w:r w:rsidR="00331E5D" w:rsidRPr="00331E5D">
        <w:t xml:space="preserve"> = new </w:t>
      </w:r>
      <w:proofErr w:type="gramStart"/>
      <w:r w:rsidR="00331E5D" w:rsidRPr="00331E5D">
        <w:t>Coordinate(</w:t>
      </w:r>
      <w:proofErr w:type="spellStart"/>
      <w:proofErr w:type="gramEnd"/>
      <w:r w:rsidR="00331E5D" w:rsidRPr="00331E5D">
        <w:t>c.xCoor</w:t>
      </w:r>
      <w:proofErr w:type="spellEnd"/>
      <w:r w:rsidR="00331E5D" w:rsidRPr="00331E5D">
        <w:t xml:space="preserve"> + </w:t>
      </w:r>
      <w:proofErr w:type="spellStart"/>
      <w:r w:rsidR="00331E5D" w:rsidRPr="00331E5D">
        <w:t>Mathf.RoundToInt</w:t>
      </w:r>
      <w:proofErr w:type="spellEnd"/>
      <w:r w:rsidR="00331E5D" w:rsidRPr="00331E5D">
        <w:t>(</w:t>
      </w:r>
      <w:proofErr w:type="spellStart"/>
      <w:r w:rsidR="00331E5D" w:rsidRPr="00331E5D">
        <w:t>Mathf.Sin</w:t>
      </w:r>
      <w:proofErr w:type="spellEnd"/>
      <w:r w:rsidR="00331E5D" w:rsidRPr="00331E5D">
        <w:t xml:space="preserve">(k * </w:t>
      </w:r>
      <w:proofErr w:type="spellStart"/>
      <w:r w:rsidR="00331E5D" w:rsidRPr="00331E5D">
        <w:t>Mathf.PI</w:t>
      </w:r>
      <w:proofErr w:type="spellEnd"/>
      <w:r w:rsidR="00331E5D" w:rsidRPr="00331E5D">
        <w:t xml:space="preserve"> / 2)), </w:t>
      </w:r>
      <w:proofErr w:type="spellStart"/>
      <w:r w:rsidR="00331E5D" w:rsidRPr="00331E5D">
        <w:t>c.yCoor</w:t>
      </w:r>
      <w:proofErr w:type="spellEnd"/>
      <w:r w:rsidR="00331E5D" w:rsidRPr="00331E5D">
        <w:t xml:space="preserve"> + </w:t>
      </w:r>
      <w:proofErr w:type="spellStart"/>
      <w:r w:rsidR="00331E5D" w:rsidRPr="00331E5D">
        <w:t>Mathf.RoundToInt</w:t>
      </w:r>
      <w:proofErr w:type="spellEnd"/>
      <w:r w:rsidR="00331E5D" w:rsidRPr="00331E5D">
        <w:t>(</w:t>
      </w:r>
      <w:proofErr w:type="spellStart"/>
      <w:r w:rsidR="00331E5D" w:rsidRPr="00331E5D">
        <w:t>Mathf.Cos</w:t>
      </w:r>
      <w:proofErr w:type="spellEnd"/>
      <w:r w:rsidR="00331E5D" w:rsidRPr="00331E5D">
        <w:t xml:space="preserve">(k * </w:t>
      </w:r>
      <w:proofErr w:type="spellStart"/>
      <w:r w:rsidR="00331E5D" w:rsidRPr="00331E5D">
        <w:t>Mathf.PI</w:t>
      </w:r>
      <w:proofErr w:type="spellEnd"/>
      <w:r w:rsidR="00331E5D" w:rsidRPr="00331E5D">
        <w:t xml:space="preserve"> / 2)));</w:t>
      </w:r>
    </w:p>
    <w:p w14:paraId="3CFFF6D6" w14:textId="77D35C6A" w:rsidR="00331E5D" w:rsidRPr="00331E5D" w:rsidRDefault="002837FF" w:rsidP="002837FF">
      <w:pPr>
        <w:pStyle w:val="STTSAlgoritmaContent"/>
      </w:pPr>
      <w:r>
        <w:t xml:space="preserve">              </w:t>
      </w:r>
      <w:r w:rsidR="00331E5D" w:rsidRPr="00331E5D">
        <w:t>if (</w:t>
      </w:r>
      <w:proofErr w:type="spellStart"/>
      <w:r w:rsidR="00331E5D" w:rsidRPr="00331E5D">
        <w:t>tempCoor.xCoor</w:t>
      </w:r>
      <w:proofErr w:type="spellEnd"/>
      <w:r w:rsidR="00331E5D" w:rsidRPr="00331E5D">
        <w:t xml:space="preserve"> &gt;= 0 &amp;&amp; 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 &gt;= 0 &amp;&amp; 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 &lt; </w:t>
      </w:r>
      <w:proofErr w:type="spellStart"/>
      <w:r w:rsidR="00331E5D" w:rsidRPr="00331E5D">
        <w:t>SetObjects.getHeight</w:t>
      </w:r>
      <w:proofErr w:type="spellEnd"/>
      <w:r w:rsidR="00331E5D" w:rsidRPr="00331E5D">
        <w:t xml:space="preserve">() &amp;&amp; </w:t>
      </w:r>
      <w:proofErr w:type="spellStart"/>
      <w:r w:rsidR="00331E5D" w:rsidRPr="00331E5D">
        <w:t>tempCoor.xCoor</w:t>
      </w:r>
      <w:proofErr w:type="spellEnd"/>
      <w:r w:rsidR="00331E5D" w:rsidRPr="00331E5D">
        <w:t xml:space="preserve"> &lt; </w:t>
      </w:r>
      <w:proofErr w:type="spellStart"/>
      <w:proofErr w:type="gramStart"/>
      <w:r w:rsidR="00331E5D" w:rsidRPr="00331E5D">
        <w:t>currmap.GetLength</w:t>
      </w:r>
      <w:proofErr w:type="spellEnd"/>
      <w:proofErr w:type="gramEnd"/>
      <w:r w:rsidR="00331E5D" w:rsidRPr="00331E5D">
        <w:t xml:space="preserve">(1) &amp;&amp; </w:t>
      </w:r>
      <w:proofErr w:type="spellStart"/>
      <w:r w:rsidR="00331E5D" w:rsidRPr="00331E5D">
        <w:t>currmap</w:t>
      </w:r>
      <w:proofErr w:type="spell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 != 1 &amp;&amp; !</w:t>
      </w:r>
      <w:proofErr w:type="spellStart"/>
      <w:r w:rsidR="00331E5D" w:rsidRPr="00331E5D">
        <w:t>isChecked</w:t>
      </w:r>
      <w:proofErr w:type="spell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]){</w:t>
      </w:r>
    </w:p>
    <w:p w14:paraId="42AD489B" w14:textId="2FA97C42" w:rsidR="00331E5D" w:rsidRPr="00331E5D" w:rsidRDefault="002837FF" w:rsidP="00331E5D">
      <w:pPr>
        <w:pStyle w:val="STTSAlgoritmaContent"/>
      </w:pPr>
      <w:r>
        <w:t xml:space="preserve">                </w:t>
      </w:r>
      <w:proofErr w:type="spellStart"/>
      <w:proofErr w:type="gramStart"/>
      <w:r w:rsidR="00331E5D" w:rsidRPr="00331E5D">
        <w:t>isChecked</w:t>
      </w:r>
      <w:proofErr w:type="spellEnd"/>
      <w:r w:rsidR="00331E5D" w:rsidRPr="00331E5D">
        <w:t>[</w:t>
      </w:r>
      <w:proofErr w:type="spellStart"/>
      <w:proofErr w:type="gramEnd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 = true;</w:t>
      </w:r>
    </w:p>
    <w:p w14:paraId="0CC74C7C" w14:textId="0E241EC0" w:rsidR="00331E5D" w:rsidRPr="00331E5D" w:rsidRDefault="002837FF" w:rsidP="00331E5D">
      <w:pPr>
        <w:pStyle w:val="STTSAlgoritmaContent"/>
      </w:pPr>
      <w:r>
        <w:t xml:space="preserve">                </w:t>
      </w:r>
      <w:proofErr w:type="gramStart"/>
      <w:r w:rsidR="00331E5D" w:rsidRPr="00331E5D">
        <w:t>map[</w:t>
      </w:r>
      <w:proofErr w:type="spellStart"/>
      <w:proofErr w:type="gramEnd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 = true;</w:t>
      </w:r>
    </w:p>
    <w:p w14:paraId="54CDF348" w14:textId="4898931A" w:rsidR="00331E5D" w:rsidRPr="00331E5D" w:rsidRDefault="002837FF" w:rsidP="00331E5D">
      <w:pPr>
        <w:pStyle w:val="STTSAlgoritmaContent"/>
      </w:pPr>
      <w:r>
        <w:t xml:space="preserve">                </w:t>
      </w:r>
      <w:proofErr w:type="spellStart"/>
      <w:proofErr w:type="gramStart"/>
      <w:r w:rsidR="00331E5D" w:rsidRPr="00331E5D">
        <w:t>q.Enqueue</w:t>
      </w:r>
      <w:proofErr w:type="spellEnd"/>
      <w:proofErr w:type="gramEnd"/>
      <w:r w:rsidR="00331E5D" w:rsidRPr="00331E5D">
        <w:t>(</w:t>
      </w:r>
      <w:proofErr w:type="spellStart"/>
      <w:r w:rsidR="00331E5D" w:rsidRPr="00331E5D">
        <w:t>tempCoor</w:t>
      </w:r>
      <w:proofErr w:type="spellEnd"/>
      <w:r w:rsidR="00331E5D" w:rsidRPr="00331E5D">
        <w:t>);</w:t>
      </w:r>
    </w:p>
    <w:p w14:paraId="7BFB00DF" w14:textId="3F87241D" w:rsidR="00331E5D" w:rsidRPr="00331E5D" w:rsidRDefault="002837FF" w:rsidP="00331E5D">
      <w:pPr>
        <w:pStyle w:val="STTSAlgoritmaContent"/>
      </w:pPr>
      <w:r>
        <w:t xml:space="preserve">              </w:t>
      </w:r>
      <w:r w:rsidR="00331E5D" w:rsidRPr="00331E5D">
        <w:t>}</w:t>
      </w:r>
    </w:p>
    <w:p w14:paraId="675D648B" w14:textId="5AFC877B" w:rsidR="00331E5D" w:rsidRPr="00331E5D" w:rsidRDefault="002837FF" w:rsidP="00331E5D">
      <w:pPr>
        <w:pStyle w:val="STTSAlgoritmaContent"/>
      </w:pPr>
      <w:r>
        <w:t xml:space="preserve">            </w:t>
      </w:r>
      <w:r w:rsidR="00331E5D" w:rsidRPr="00331E5D">
        <w:t>}</w:t>
      </w:r>
    </w:p>
    <w:p w14:paraId="04E71A51" w14:textId="6310D855" w:rsidR="00331E5D" w:rsidRPr="00331E5D" w:rsidRDefault="002837FF" w:rsidP="00331E5D">
      <w:pPr>
        <w:pStyle w:val="STTSAlgoritmaContent"/>
      </w:pPr>
      <w:r>
        <w:t xml:space="preserve">          </w:t>
      </w:r>
      <w:r w:rsidR="00331E5D" w:rsidRPr="00331E5D">
        <w:t>}</w:t>
      </w:r>
    </w:p>
    <w:p w14:paraId="30E94588" w14:textId="1C0770F5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accesibleAreas.Add</w:t>
      </w:r>
      <w:proofErr w:type="spellEnd"/>
      <w:r w:rsidR="00331E5D" w:rsidRPr="00331E5D">
        <w:t>(map);</w:t>
      </w:r>
    </w:p>
    <w:p w14:paraId="001D3D6A" w14:textId="11424A87" w:rsidR="00331E5D" w:rsidRPr="00331E5D" w:rsidRDefault="002837FF" w:rsidP="00331E5D">
      <w:pPr>
        <w:pStyle w:val="STTSAlgoritmaContent"/>
      </w:pPr>
      <w:r>
        <w:t xml:space="preserve">          </w:t>
      </w:r>
      <w:proofErr w:type="spellStart"/>
      <w:r w:rsidR="00331E5D" w:rsidRPr="00331E5D">
        <w:t>areaCorners.Add</w:t>
      </w:r>
      <w:proofErr w:type="spellEnd"/>
      <w:r w:rsidR="00331E5D" w:rsidRPr="00331E5D">
        <w:t>(</w:t>
      </w:r>
      <w:proofErr w:type="spellStart"/>
      <w:r w:rsidR="00331E5D" w:rsidRPr="00331E5D">
        <w:t>coors</w:t>
      </w:r>
      <w:proofErr w:type="spellEnd"/>
      <w:r w:rsidR="00331E5D" w:rsidRPr="00331E5D">
        <w:t>);</w:t>
      </w:r>
    </w:p>
    <w:p w14:paraId="7CC9B829" w14:textId="497AEF14" w:rsidR="00331E5D" w:rsidRPr="00331E5D" w:rsidRDefault="002837FF" w:rsidP="00331E5D">
      <w:pPr>
        <w:pStyle w:val="STTSAlgoritmaContent"/>
      </w:pPr>
      <w:r>
        <w:t xml:space="preserve">        </w:t>
      </w:r>
      <w:r w:rsidR="00331E5D" w:rsidRPr="00331E5D">
        <w:t>}</w:t>
      </w:r>
    </w:p>
    <w:p w14:paraId="61AB06FD" w14:textId="5A2E1C4C" w:rsidR="00331E5D" w:rsidRPr="00331E5D" w:rsidRDefault="002837FF" w:rsidP="00331E5D">
      <w:pPr>
        <w:pStyle w:val="STTSAlgoritmaContent"/>
      </w:pPr>
      <w:r>
        <w:t xml:space="preserve">      </w:t>
      </w:r>
      <w:r w:rsidR="00331E5D" w:rsidRPr="00331E5D">
        <w:t>}</w:t>
      </w:r>
    </w:p>
    <w:p w14:paraId="7937F724" w14:textId="65909E7A" w:rsidR="00331E5D" w:rsidRPr="00331E5D" w:rsidRDefault="002837FF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73111B1C" w14:textId="34315A26" w:rsidR="00331E5D" w:rsidRPr="00331E5D" w:rsidRDefault="002837FF" w:rsidP="00331E5D">
      <w:pPr>
        <w:pStyle w:val="STTSAlgoritmaContent"/>
      </w:pPr>
      <w:r>
        <w:t xml:space="preserve">    </w:t>
      </w:r>
      <w:proofErr w:type="spellStart"/>
      <w:r w:rsidR="00331E5D" w:rsidRPr="00331E5D">
        <w:t>Debug.Log</w:t>
      </w:r>
      <w:proofErr w:type="spellEnd"/>
      <w:r w:rsidR="00331E5D" w:rsidRPr="00331E5D">
        <w:t>(</w:t>
      </w:r>
      <w:proofErr w:type="spellStart"/>
      <w:r w:rsidR="00331E5D" w:rsidRPr="00331E5D">
        <w:t>accesibleAreas.Count</w:t>
      </w:r>
      <w:proofErr w:type="spellEnd"/>
      <w:r w:rsidR="00331E5D" w:rsidRPr="00331E5D">
        <w:t>);</w:t>
      </w:r>
    </w:p>
    <w:p w14:paraId="17DF42C5" w14:textId="68B30342" w:rsidR="00331E5D" w:rsidRPr="00331E5D" w:rsidRDefault="002837FF" w:rsidP="002837FF">
      <w:pPr>
        <w:pStyle w:val="STTSAlgoritmaContent"/>
      </w:pPr>
      <w:r>
        <w:t xml:space="preserve">  </w:t>
      </w:r>
      <w:r w:rsidR="00331E5D" w:rsidRPr="00331E5D">
        <w:t>}</w:t>
      </w:r>
    </w:p>
    <w:p w14:paraId="6B1132BD" w14:textId="33F435B9" w:rsidR="00331E5D" w:rsidRPr="00331E5D" w:rsidRDefault="00331E5D" w:rsidP="00331E5D">
      <w:pPr>
        <w:pStyle w:val="STTSAlgoritmaContent"/>
      </w:pPr>
      <w:r w:rsidRPr="00331E5D">
        <w:t>}</w:t>
      </w:r>
    </w:p>
    <w:p w14:paraId="0DD47F30" w14:textId="77777777" w:rsidR="00331E5D" w:rsidRPr="00331E5D" w:rsidRDefault="00331E5D" w:rsidP="00331E5D">
      <w:pPr>
        <w:pStyle w:val="STTSAlgoritmaContent"/>
      </w:pPr>
    </w:p>
    <w:p w14:paraId="664951BE" w14:textId="60F40EAA" w:rsidR="00331E5D" w:rsidRPr="00331E5D" w:rsidRDefault="00331E5D" w:rsidP="00C1471E">
      <w:pPr>
        <w:pStyle w:val="STTSAlgoritmaContent"/>
      </w:pPr>
      <w:r w:rsidRPr="00331E5D">
        <w:t xml:space="preserve">public void </w:t>
      </w:r>
      <w:proofErr w:type="spellStart"/>
      <w:proofErr w:type="gramStart"/>
      <w:r w:rsidRPr="00331E5D">
        <w:t>makeNewPlayer</w:t>
      </w:r>
      <w:proofErr w:type="spellEnd"/>
      <w:r w:rsidRPr="00331E5D">
        <w:t>(</w:t>
      </w:r>
      <w:proofErr w:type="gramEnd"/>
      <w:r w:rsidRPr="00331E5D">
        <w:t>Coordinate c){</w:t>
      </w:r>
    </w:p>
    <w:p w14:paraId="25D1DDFC" w14:textId="09AE5BD7" w:rsidR="00331E5D" w:rsidRPr="00331E5D" w:rsidRDefault="00C1471E" w:rsidP="00331E5D">
      <w:pPr>
        <w:pStyle w:val="STTSAlgoritmaContent"/>
      </w:pPr>
      <w:r>
        <w:t xml:space="preserve">  </w:t>
      </w:r>
      <w:r w:rsidR="00331E5D" w:rsidRPr="00331E5D">
        <w:t xml:space="preserve">int </w:t>
      </w:r>
      <w:proofErr w:type="spellStart"/>
      <w:r w:rsidR="00331E5D" w:rsidRPr="00331E5D">
        <w:t>i</w:t>
      </w:r>
      <w:proofErr w:type="spellEnd"/>
      <w:r w:rsidR="00331E5D" w:rsidRPr="00331E5D">
        <w:t xml:space="preserve"> = </w:t>
      </w:r>
      <w:proofErr w:type="spellStart"/>
      <w:proofErr w:type="gramStart"/>
      <w:r w:rsidR="00331E5D" w:rsidRPr="00331E5D">
        <w:t>getFirstNullPlayerIndex</w:t>
      </w:r>
      <w:proofErr w:type="spellEnd"/>
      <w:r w:rsidR="00331E5D" w:rsidRPr="00331E5D">
        <w:t>(</w:t>
      </w:r>
      <w:proofErr w:type="gramEnd"/>
      <w:r w:rsidR="00331E5D" w:rsidRPr="00331E5D">
        <w:t>);</w:t>
      </w:r>
    </w:p>
    <w:p w14:paraId="7F3DDEF7" w14:textId="40261BF6" w:rsidR="00331E5D" w:rsidRPr="00331E5D" w:rsidRDefault="00C1471E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r w:rsidR="00331E5D" w:rsidRPr="00331E5D">
        <w:t xml:space="preserve">] = </w:t>
      </w:r>
      <w:proofErr w:type="gramStart"/>
      <w:r w:rsidR="00331E5D" w:rsidRPr="00331E5D">
        <w:t>Instantiate(</w:t>
      </w:r>
      <w:proofErr w:type="spellStart"/>
      <w:proofErr w:type="gramEnd"/>
      <w:r w:rsidR="00331E5D" w:rsidRPr="00331E5D">
        <w:t>playerPrefab</w:t>
      </w:r>
      <w:proofErr w:type="spellEnd"/>
      <w:r w:rsidR="00331E5D" w:rsidRPr="00331E5D">
        <w:t xml:space="preserve">, </w:t>
      </w:r>
      <w:proofErr w:type="spellStart"/>
      <w:r w:rsidR="00331E5D" w:rsidRPr="00331E5D">
        <w:t>c.returnAsVector</w:t>
      </w:r>
      <w:proofErr w:type="spellEnd"/>
      <w:r w:rsidR="00331E5D" w:rsidRPr="00331E5D">
        <w:t xml:space="preserve">(), </w:t>
      </w:r>
      <w:proofErr w:type="spellStart"/>
      <w:r w:rsidR="00331E5D" w:rsidRPr="00331E5D">
        <w:t>Quaternion.identity</w:t>
      </w:r>
      <w:proofErr w:type="spellEnd"/>
      <w:r w:rsidR="00331E5D" w:rsidRPr="00331E5D">
        <w:t>);</w:t>
      </w:r>
    </w:p>
    <w:p w14:paraId="039FA272" w14:textId="0CA4952B" w:rsidR="00331E5D" w:rsidRPr="00331E5D" w:rsidRDefault="00C1471E" w:rsidP="00331E5D">
      <w:pPr>
        <w:pStyle w:val="STTSAlgoritmaContent"/>
      </w:pPr>
      <w:r>
        <w:t xml:space="preserve">  </w:t>
      </w:r>
      <w:proofErr w:type="spellStart"/>
      <w:r w:rsidR="00331E5D" w:rsidRPr="00331E5D">
        <w:t>levelCamera.GetComponent</w:t>
      </w:r>
      <w:proofErr w:type="spellEnd"/>
      <w:r w:rsidR="00331E5D" w:rsidRPr="00331E5D">
        <w:t>&lt;CameraController2D</w:t>
      </w:r>
      <w:proofErr w:type="gramStart"/>
      <w:r w:rsidR="00331E5D" w:rsidRPr="00331E5D">
        <w:t>&gt;(</w:t>
      </w:r>
      <w:proofErr w:type="gramEnd"/>
      <w:r w:rsidR="00331E5D" w:rsidRPr="00331E5D">
        <w:t>).</w:t>
      </w:r>
      <w:r w:rsidR="00FA0FB0">
        <w:t xml:space="preserve"> </w:t>
      </w:r>
      <w:proofErr w:type="spellStart"/>
      <w:r w:rsidR="00331E5D" w:rsidRPr="00331E5D">
        <w:t>setCameraFollower</w:t>
      </w:r>
      <w:proofErr w:type="spellEnd"/>
      <w:r w:rsidR="00331E5D" w:rsidRPr="00331E5D">
        <w:t>(players[</w:t>
      </w:r>
      <w:proofErr w:type="spellStart"/>
      <w:r w:rsidR="00331E5D" w:rsidRPr="00331E5D">
        <w:t>i</w:t>
      </w:r>
      <w:proofErr w:type="spellEnd"/>
      <w:r w:rsidR="00331E5D" w:rsidRPr="00331E5D">
        <w:t>], false);</w:t>
      </w:r>
    </w:p>
    <w:p w14:paraId="1E279482" w14:textId="74FA74C7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proofErr w:type="gramStart"/>
      <w:r w:rsidR="00331E5D" w:rsidRPr="00331E5D">
        <w:t>].</w:t>
      </w:r>
      <w:proofErr w:type="spellStart"/>
      <w:r w:rsidR="00331E5D" w:rsidRPr="00331E5D">
        <w:t>transform</w:t>
      </w:r>
      <w:proofErr w:type="gramEnd"/>
      <w:r w:rsidR="00331E5D" w:rsidRPr="00331E5D">
        <w:t>.SetParent</w:t>
      </w:r>
      <w:proofErr w:type="spellEnd"/>
      <w:r>
        <w:t xml:space="preserve"> </w:t>
      </w:r>
      <w:r w:rsidR="00331E5D" w:rsidRPr="00331E5D">
        <w:t>(</w:t>
      </w:r>
      <w:proofErr w:type="spellStart"/>
      <w:r w:rsidR="00331E5D" w:rsidRPr="00331E5D">
        <w:t>playersContainer.transform</w:t>
      </w:r>
      <w:proofErr w:type="spellEnd"/>
      <w:r w:rsidR="00331E5D" w:rsidRPr="00331E5D">
        <w:t>);</w:t>
      </w:r>
    </w:p>
    <w:p w14:paraId="6F78EF54" w14:textId="475EEA5B" w:rsidR="00331E5D" w:rsidRPr="00331E5D" w:rsidRDefault="00331E5D" w:rsidP="00331E5D">
      <w:pPr>
        <w:pStyle w:val="STTSAlgoritmaContent"/>
      </w:pPr>
      <w:r w:rsidRPr="00331E5D">
        <w:t>}</w:t>
      </w:r>
    </w:p>
    <w:p w14:paraId="0D825AE3" w14:textId="77777777" w:rsidR="00331E5D" w:rsidRPr="00331E5D" w:rsidRDefault="00331E5D" w:rsidP="00331E5D">
      <w:pPr>
        <w:pStyle w:val="STTSAlgoritmaContent"/>
      </w:pPr>
    </w:p>
    <w:p w14:paraId="671B5FDC" w14:textId="642C340B" w:rsidR="00331E5D" w:rsidRPr="00331E5D" w:rsidRDefault="00331E5D" w:rsidP="00FA0FB0">
      <w:pPr>
        <w:pStyle w:val="STTSAlgoritmaContent"/>
      </w:pPr>
      <w:r w:rsidRPr="00331E5D">
        <w:t xml:space="preserve">public void </w:t>
      </w:r>
      <w:proofErr w:type="spellStart"/>
      <w:proofErr w:type="gramStart"/>
      <w:r w:rsidRPr="00331E5D">
        <w:t>makeNewBot</w:t>
      </w:r>
      <w:proofErr w:type="spellEnd"/>
      <w:r w:rsidRPr="00331E5D">
        <w:t>(</w:t>
      </w:r>
      <w:proofErr w:type="gramEnd"/>
      <w:r w:rsidRPr="00331E5D">
        <w:t xml:space="preserve">Coordinate c, bool </w:t>
      </w:r>
      <w:proofErr w:type="spellStart"/>
      <w:r w:rsidRPr="00331E5D">
        <w:t>isPlayerTeam</w:t>
      </w:r>
      <w:proofErr w:type="spellEnd"/>
      <w:r w:rsidRPr="00331E5D">
        <w:t>){</w:t>
      </w:r>
    </w:p>
    <w:p w14:paraId="20396DF0" w14:textId="51AFA484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int </w:t>
      </w:r>
      <w:proofErr w:type="spellStart"/>
      <w:r w:rsidR="00331E5D" w:rsidRPr="00331E5D">
        <w:t>i</w:t>
      </w:r>
      <w:proofErr w:type="spellEnd"/>
      <w:r w:rsidR="00331E5D" w:rsidRPr="00331E5D">
        <w:t xml:space="preserve"> = </w:t>
      </w:r>
      <w:proofErr w:type="spellStart"/>
      <w:proofErr w:type="gramStart"/>
      <w:r w:rsidR="00331E5D" w:rsidRPr="00331E5D">
        <w:t>getFirstNullPlayerIndex</w:t>
      </w:r>
      <w:proofErr w:type="spellEnd"/>
      <w:r w:rsidR="00331E5D" w:rsidRPr="00331E5D">
        <w:t>(</w:t>
      </w:r>
      <w:proofErr w:type="gramEnd"/>
      <w:r w:rsidR="00331E5D" w:rsidRPr="00331E5D">
        <w:t>);</w:t>
      </w:r>
    </w:p>
    <w:p w14:paraId="563B630F" w14:textId="2A538C46" w:rsidR="00331E5D" w:rsidRPr="00331E5D" w:rsidRDefault="00FA0FB0" w:rsidP="00331E5D">
      <w:pPr>
        <w:pStyle w:val="STTSAlgoritmaContent"/>
      </w:pPr>
      <w:r>
        <w:t xml:space="preserve">  </w:t>
      </w:r>
      <w:proofErr w:type="spellStart"/>
      <w:r w:rsidR="00331E5D" w:rsidRPr="00331E5D">
        <w:t>GameObject</w:t>
      </w:r>
      <w:proofErr w:type="spellEnd"/>
      <w:r w:rsidR="00331E5D" w:rsidRPr="00331E5D">
        <w:t xml:space="preserve"> </w:t>
      </w:r>
      <w:proofErr w:type="spellStart"/>
      <w:r w:rsidR="00331E5D" w:rsidRPr="00331E5D">
        <w:t>tempEnemyPrefab</w:t>
      </w:r>
      <w:proofErr w:type="spellEnd"/>
      <w:r w:rsidR="00331E5D" w:rsidRPr="00331E5D">
        <w:t xml:space="preserve"> = </w:t>
      </w:r>
      <w:proofErr w:type="gramStart"/>
      <w:r w:rsidR="00331E5D" w:rsidRPr="00331E5D">
        <w:t>Instantiate(</w:t>
      </w:r>
      <w:proofErr w:type="spellStart"/>
      <w:proofErr w:type="gramEnd"/>
      <w:r w:rsidR="00331E5D" w:rsidRPr="00331E5D">
        <w:t>enemyPrefab</w:t>
      </w:r>
      <w:proofErr w:type="spellEnd"/>
      <w:r w:rsidR="00331E5D" w:rsidRPr="00331E5D">
        <w:t xml:space="preserve">, </w:t>
      </w:r>
      <w:proofErr w:type="spellStart"/>
      <w:r w:rsidR="00331E5D" w:rsidRPr="00331E5D">
        <w:t>c.returnAsVector</w:t>
      </w:r>
      <w:proofErr w:type="spellEnd"/>
      <w:r w:rsidR="00331E5D" w:rsidRPr="00331E5D">
        <w:t xml:space="preserve">(), </w:t>
      </w:r>
      <w:proofErr w:type="spellStart"/>
      <w:r w:rsidR="00331E5D" w:rsidRPr="00331E5D">
        <w:t>Quaternion.identity</w:t>
      </w:r>
      <w:proofErr w:type="spellEnd"/>
      <w:r w:rsidR="00331E5D" w:rsidRPr="00331E5D">
        <w:t>);</w:t>
      </w:r>
    </w:p>
    <w:p w14:paraId="16667F8B" w14:textId="312EDA73" w:rsidR="00331E5D" w:rsidRPr="00331E5D" w:rsidRDefault="00FA0FB0" w:rsidP="00FA0FB0">
      <w:pPr>
        <w:pStyle w:val="STTSAlgoritmaContent"/>
      </w:pPr>
      <w:r>
        <w:t xml:space="preserve">  </w:t>
      </w:r>
      <w:r w:rsidR="00331E5D" w:rsidRPr="00331E5D">
        <w:t>if (</w:t>
      </w:r>
      <w:proofErr w:type="spellStart"/>
      <w:r w:rsidR="00331E5D" w:rsidRPr="00331E5D">
        <w:t>isPlayerTeam</w:t>
      </w:r>
      <w:proofErr w:type="spellEnd"/>
      <w:proofErr w:type="gramStart"/>
      <w:r w:rsidR="00331E5D" w:rsidRPr="00331E5D">
        <w:t>){</w:t>
      </w:r>
      <w:proofErr w:type="gramEnd"/>
    </w:p>
    <w:p w14:paraId="7537A2E0" w14:textId="213985B7" w:rsidR="00331E5D" w:rsidRPr="00331E5D" w:rsidRDefault="00FA0FB0" w:rsidP="00331E5D">
      <w:pPr>
        <w:pStyle w:val="STTSAlgoritmaContent"/>
      </w:pPr>
      <w:r>
        <w:t xml:space="preserve">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proofErr w:type="gramStart"/>
      <w:r w:rsidR="00331E5D" w:rsidRPr="00331E5D">
        <w:t>&gt;(</w:t>
      </w:r>
      <w:proofErr w:type="gramEnd"/>
      <w:r w:rsidR="00331E5D" w:rsidRPr="00331E5D">
        <w:t>).</w:t>
      </w:r>
      <w:proofErr w:type="spellStart"/>
      <w:r w:rsidR="00331E5D" w:rsidRPr="00331E5D">
        <w:t>playerteam</w:t>
      </w:r>
      <w:proofErr w:type="spellEnd"/>
      <w:r w:rsidR="00331E5D" w:rsidRPr="00331E5D">
        <w:t xml:space="preserve"> = true;</w:t>
      </w:r>
    </w:p>
    <w:p w14:paraId="72707218" w14:textId="5F17B730" w:rsidR="00331E5D" w:rsidRPr="00331E5D" w:rsidRDefault="00FA0FB0" w:rsidP="00331E5D">
      <w:pPr>
        <w:pStyle w:val="STTSAlgoritmaContent"/>
      </w:pPr>
      <w:r>
        <w:t xml:space="preserve">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ColorTaker</w:t>
      </w:r>
      <w:proofErr w:type="spellEnd"/>
      <w:proofErr w:type="gramStart"/>
      <w:r w:rsidR="00331E5D" w:rsidRPr="00331E5D">
        <w:t>&gt;(</w:t>
      </w:r>
      <w:proofErr w:type="gramEnd"/>
      <w:r w:rsidR="00331E5D" w:rsidRPr="00331E5D">
        <w:t>).id = 0;</w:t>
      </w:r>
    </w:p>
    <w:p w14:paraId="5ED5F356" w14:textId="3B0A41D5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7CE5EAC8" w14:textId="718C724B" w:rsidR="00331E5D" w:rsidRPr="00331E5D" w:rsidRDefault="00FA0FB0" w:rsidP="00FA0FB0">
      <w:pPr>
        <w:pStyle w:val="STTSAlgoritmaContent"/>
      </w:pPr>
      <w:r>
        <w:t xml:space="preserve">  </w:t>
      </w:r>
      <w:r w:rsidR="00331E5D" w:rsidRPr="00331E5D">
        <w:t xml:space="preserve">for (int j = 0; j &lt; </w:t>
      </w:r>
      <w:proofErr w:type="spellStart"/>
      <w:r w:rsidR="00331E5D" w:rsidRPr="00331E5D">
        <w:t>accesibleAreas.Count</w:t>
      </w:r>
      <w:proofErr w:type="spellEnd"/>
      <w:r w:rsidR="00331E5D" w:rsidRPr="00331E5D">
        <w:t xml:space="preserve">; </w:t>
      </w:r>
      <w:proofErr w:type="spellStart"/>
      <w:proofErr w:type="gramStart"/>
      <w:r w:rsidR="00331E5D" w:rsidRPr="00331E5D">
        <w:t>j++</w:t>
      </w:r>
      <w:proofErr w:type="spellEnd"/>
      <w:r w:rsidR="00331E5D" w:rsidRPr="00331E5D">
        <w:t>){</w:t>
      </w:r>
      <w:proofErr w:type="gramEnd"/>
    </w:p>
    <w:p w14:paraId="3C56F8E6" w14:textId="295352B7" w:rsidR="00331E5D" w:rsidRPr="00331E5D" w:rsidRDefault="00FA0FB0" w:rsidP="00FA0FB0">
      <w:pPr>
        <w:pStyle w:val="STTSAlgoritmaContent"/>
      </w:pPr>
      <w:r>
        <w:t xml:space="preserve">    </w:t>
      </w:r>
      <w:r w:rsidR="00331E5D" w:rsidRPr="00331E5D">
        <w:t>if (</w:t>
      </w:r>
      <w:proofErr w:type="spellStart"/>
      <w:r w:rsidR="00331E5D" w:rsidRPr="00331E5D">
        <w:t>accesibleAreas</w:t>
      </w:r>
      <w:proofErr w:type="spellEnd"/>
      <w:r w:rsidR="00331E5D" w:rsidRPr="00331E5D">
        <w:t>[j</w:t>
      </w:r>
      <w:proofErr w:type="gramStart"/>
      <w:r w:rsidR="00331E5D" w:rsidRPr="00331E5D">
        <w:t>][</w:t>
      </w:r>
      <w:proofErr w:type="spellStart"/>
      <w:proofErr w:type="gramEnd"/>
      <w:r w:rsidR="00331E5D" w:rsidRPr="00331E5D">
        <w:t>c.yCoor</w:t>
      </w:r>
      <w:proofErr w:type="spellEnd"/>
      <w:r w:rsidR="00331E5D" w:rsidRPr="00331E5D">
        <w:t xml:space="preserve">, </w:t>
      </w:r>
      <w:proofErr w:type="spellStart"/>
      <w:r w:rsidR="00331E5D" w:rsidRPr="00331E5D">
        <w:t>c.xCoor</w:t>
      </w:r>
      <w:proofErr w:type="spellEnd"/>
      <w:r w:rsidR="00331E5D" w:rsidRPr="00331E5D">
        <w:t>]){</w:t>
      </w:r>
    </w:p>
    <w:p w14:paraId="6F975430" w14:textId="4E7A81C9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BotActions</w:t>
      </w:r>
      <w:proofErr w:type="spellEnd"/>
      <w:proofErr w:type="gramStart"/>
      <w:r w:rsidR="00331E5D" w:rsidRPr="00331E5D">
        <w:t>&gt;(</w:t>
      </w:r>
      <w:proofErr w:type="gramEnd"/>
      <w:r w:rsidR="00331E5D" w:rsidRPr="00331E5D">
        <w:t>).</w:t>
      </w:r>
      <w:r>
        <w:t xml:space="preserve"> </w:t>
      </w:r>
      <w:proofErr w:type="spellStart"/>
      <w:proofErr w:type="gramStart"/>
      <w:r w:rsidR="00331E5D" w:rsidRPr="00331E5D">
        <w:t>setMapSegmentID</w:t>
      </w:r>
      <w:proofErr w:type="spellEnd"/>
      <w:r w:rsidR="00331E5D" w:rsidRPr="00331E5D">
        <w:t>(</w:t>
      </w:r>
      <w:proofErr w:type="gramEnd"/>
      <w:r w:rsidR="00331E5D" w:rsidRPr="00331E5D">
        <w:t>j + 1, this);</w:t>
      </w:r>
    </w:p>
    <w:p w14:paraId="1B859DF7" w14:textId="20314CF9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break;</w:t>
      </w:r>
    </w:p>
    <w:p w14:paraId="7009CF30" w14:textId="79725769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435E6910" w14:textId="2A47B06A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17F151C6" w14:textId="5FD4DE4D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if </w:t>
      </w:r>
      <w:proofErr w:type="gramStart"/>
      <w:r w:rsidR="00331E5D" w:rsidRPr="00331E5D">
        <w:t>(!</w:t>
      </w:r>
      <w:proofErr w:type="spellStart"/>
      <w:r w:rsidR="00331E5D" w:rsidRPr="00331E5D">
        <w:t>isAIActive</w:t>
      </w:r>
      <w:proofErr w:type="spellEnd"/>
      <w:proofErr w:type="gramEnd"/>
      <w:r w:rsidR="00331E5D" w:rsidRPr="00331E5D">
        <w:t>)</w:t>
      </w:r>
    </w:p>
    <w:p w14:paraId="58438C83" w14:textId="77777777" w:rsidR="00B66044" w:rsidRDefault="00B66044" w:rsidP="00331E5D">
      <w:pPr>
        <w:pStyle w:val="STTSAlgoritmaContent"/>
      </w:pPr>
    </w:p>
    <w:p w14:paraId="6A9625D8" w14:textId="59B60AF7" w:rsidR="00B66044" w:rsidRDefault="00B66044" w:rsidP="00B66044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1FDACCEF" w14:textId="32726B96" w:rsidR="00331E5D" w:rsidRPr="00331E5D" w:rsidRDefault="00FA0FB0" w:rsidP="00331E5D">
      <w:pPr>
        <w:pStyle w:val="STTSAlgoritmaContent"/>
      </w:pPr>
      <w:r>
        <w:t xml:space="preserve">    </w:t>
      </w:r>
      <w:proofErr w:type="spellStart"/>
      <w:r w:rsidR="00331E5D" w:rsidRPr="00331E5D">
        <w:t>tempEnemyPrefab.GetComponent</w:t>
      </w:r>
      <w:proofErr w:type="spellEnd"/>
      <w:r w:rsidR="00331E5D" w:rsidRPr="00331E5D">
        <w:t>&lt;</w:t>
      </w:r>
      <w:proofErr w:type="spellStart"/>
      <w:r w:rsidR="00331E5D" w:rsidRPr="00331E5D">
        <w:t>StateMachine</w:t>
      </w:r>
      <w:proofErr w:type="spellEnd"/>
      <w:proofErr w:type="gramStart"/>
      <w:r w:rsidR="00331E5D" w:rsidRPr="00331E5D">
        <w:t>&gt;(</w:t>
      </w:r>
      <w:proofErr w:type="gramEnd"/>
      <w:r w:rsidR="00331E5D" w:rsidRPr="00331E5D">
        <w:t>).enabled = false;</w:t>
      </w:r>
    </w:p>
    <w:p w14:paraId="27F4A28D" w14:textId="350157E4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r w:rsidR="00331E5D" w:rsidRPr="00331E5D">
        <w:t xml:space="preserve">] = </w:t>
      </w:r>
      <w:proofErr w:type="spellStart"/>
      <w:r w:rsidR="00331E5D" w:rsidRPr="00331E5D">
        <w:t>tempEnemyPrefab</w:t>
      </w:r>
      <w:proofErr w:type="spellEnd"/>
      <w:r w:rsidR="00331E5D" w:rsidRPr="00331E5D">
        <w:t>;</w:t>
      </w:r>
    </w:p>
    <w:p w14:paraId="6F0CB7C3" w14:textId="7D54B853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players[</w:t>
      </w:r>
      <w:proofErr w:type="spellStart"/>
      <w:r w:rsidR="00331E5D" w:rsidRPr="00331E5D">
        <w:t>i</w:t>
      </w:r>
      <w:proofErr w:type="spellEnd"/>
      <w:proofErr w:type="gramStart"/>
      <w:r w:rsidR="00331E5D" w:rsidRPr="00331E5D">
        <w:t>].</w:t>
      </w:r>
      <w:proofErr w:type="spellStart"/>
      <w:r w:rsidR="00331E5D" w:rsidRPr="00331E5D">
        <w:t>transform</w:t>
      </w:r>
      <w:proofErr w:type="gramEnd"/>
      <w:r w:rsidR="00331E5D" w:rsidRPr="00331E5D">
        <w:t>.SetParent</w:t>
      </w:r>
      <w:proofErr w:type="spellEnd"/>
      <w:r>
        <w:t xml:space="preserve"> </w:t>
      </w:r>
      <w:r w:rsidR="00331E5D" w:rsidRPr="00331E5D">
        <w:t>(</w:t>
      </w:r>
      <w:proofErr w:type="spellStart"/>
      <w:r w:rsidR="00331E5D" w:rsidRPr="00331E5D">
        <w:t>playersContainer.transform</w:t>
      </w:r>
      <w:proofErr w:type="spellEnd"/>
      <w:r w:rsidR="00331E5D" w:rsidRPr="00331E5D">
        <w:t>);</w:t>
      </w:r>
    </w:p>
    <w:p w14:paraId="55F2AB0D" w14:textId="36304BF4" w:rsidR="00331E5D" w:rsidRPr="00331E5D" w:rsidRDefault="00331E5D" w:rsidP="00331E5D">
      <w:pPr>
        <w:pStyle w:val="STTSAlgoritmaContent"/>
      </w:pPr>
      <w:r w:rsidRPr="00331E5D">
        <w:t>}</w:t>
      </w:r>
    </w:p>
    <w:p w14:paraId="5998EB43" w14:textId="77777777" w:rsidR="00331E5D" w:rsidRPr="00331E5D" w:rsidRDefault="00331E5D" w:rsidP="00331E5D">
      <w:pPr>
        <w:pStyle w:val="STTSAlgoritmaContent"/>
      </w:pPr>
    </w:p>
    <w:p w14:paraId="6C25295F" w14:textId="60002E0E" w:rsidR="00331E5D" w:rsidRPr="00331E5D" w:rsidRDefault="00331E5D" w:rsidP="00FA0FB0">
      <w:pPr>
        <w:pStyle w:val="STTSAlgoritmaContent"/>
      </w:pPr>
      <w:r w:rsidRPr="00331E5D">
        <w:t xml:space="preserve">public </w:t>
      </w:r>
      <w:proofErr w:type="spellStart"/>
      <w:r w:rsidRPr="00331E5D">
        <w:t>GameObject</w:t>
      </w:r>
      <w:proofErr w:type="spellEnd"/>
      <w:r w:rsidRPr="00331E5D">
        <w:t xml:space="preserve"> </w:t>
      </w:r>
      <w:proofErr w:type="spellStart"/>
      <w:proofErr w:type="gramStart"/>
      <w:r w:rsidRPr="00331E5D">
        <w:t>getnearestPlayer</w:t>
      </w:r>
      <w:proofErr w:type="spellEnd"/>
      <w:r w:rsidRPr="00331E5D">
        <w:t>(</w:t>
      </w:r>
      <w:proofErr w:type="gramEnd"/>
      <w:r w:rsidRPr="00331E5D">
        <w:t xml:space="preserve">Transform player, bool </w:t>
      </w:r>
      <w:proofErr w:type="spellStart"/>
      <w:r w:rsidRPr="00331E5D">
        <w:t>includeCollision</w:t>
      </w:r>
      <w:proofErr w:type="spellEnd"/>
      <w:r w:rsidRPr="00331E5D">
        <w:t xml:space="preserve">, float </w:t>
      </w:r>
      <w:proofErr w:type="spellStart"/>
      <w:r w:rsidRPr="00331E5D">
        <w:t>visionRange</w:t>
      </w:r>
      <w:proofErr w:type="spellEnd"/>
      <w:r w:rsidRPr="00331E5D">
        <w:t>){</w:t>
      </w:r>
    </w:p>
    <w:p w14:paraId="68B11499" w14:textId="031C6A43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float </w:t>
      </w:r>
      <w:proofErr w:type="spellStart"/>
      <w:r w:rsidR="00331E5D" w:rsidRPr="00331E5D">
        <w:t>closestrange</w:t>
      </w:r>
      <w:proofErr w:type="spellEnd"/>
      <w:r w:rsidR="00331E5D" w:rsidRPr="00331E5D">
        <w:t xml:space="preserve"> = 999, range;</w:t>
      </w:r>
    </w:p>
    <w:p w14:paraId="6C7031C8" w14:textId="0988D8CF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int </w:t>
      </w:r>
      <w:proofErr w:type="spellStart"/>
      <w:r w:rsidR="00331E5D" w:rsidRPr="00331E5D">
        <w:t>i</w:t>
      </w:r>
      <w:proofErr w:type="spellEnd"/>
      <w:r w:rsidR="00331E5D" w:rsidRPr="00331E5D">
        <w:t xml:space="preserve"> = 0, index = -1;</w:t>
      </w:r>
    </w:p>
    <w:p w14:paraId="2732BDB1" w14:textId="6DE2037A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RaycastHit2D </w:t>
      </w:r>
      <w:proofErr w:type="spellStart"/>
      <w:r w:rsidR="00331E5D" w:rsidRPr="00331E5D">
        <w:t>cekKolisi</w:t>
      </w:r>
      <w:proofErr w:type="spellEnd"/>
      <w:r w:rsidR="00331E5D" w:rsidRPr="00331E5D">
        <w:t>;</w:t>
      </w:r>
    </w:p>
    <w:p w14:paraId="60A408D7" w14:textId="3AD14ABA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 xml:space="preserve">bool </w:t>
      </w:r>
      <w:proofErr w:type="spellStart"/>
      <w:r w:rsidR="00331E5D" w:rsidRPr="00331E5D">
        <w:t>isEnemy</w:t>
      </w:r>
      <w:proofErr w:type="spellEnd"/>
      <w:r w:rsidR="00331E5D" w:rsidRPr="00331E5D">
        <w:t>;</w:t>
      </w:r>
    </w:p>
    <w:p w14:paraId="1E21A694" w14:textId="129909BA" w:rsidR="00331E5D" w:rsidRPr="00331E5D" w:rsidRDefault="00FA0FB0" w:rsidP="00FA0FB0">
      <w:pPr>
        <w:pStyle w:val="STTSAlgoritmaContent"/>
      </w:pPr>
      <w:r>
        <w:t xml:space="preserve">  </w:t>
      </w:r>
      <w:r w:rsidR="00331E5D" w:rsidRPr="00331E5D">
        <w:t>foreach (</w:t>
      </w:r>
      <w:proofErr w:type="spellStart"/>
      <w:r w:rsidR="00331E5D" w:rsidRPr="00331E5D">
        <w:t>GameObject</w:t>
      </w:r>
      <w:proofErr w:type="spellEnd"/>
      <w:r w:rsidR="00331E5D" w:rsidRPr="00331E5D">
        <w:t xml:space="preserve"> </w:t>
      </w:r>
      <w:proofErr w:type="spellStart"/>
      <w:r w:rsidR="00331E5D" w:rsidRPr="00331E5D">
        <w:t>currplayer</w:t>
      </w:r>
      <w:proofErr w:type="spellEnd"/>
      <w:r w:rsidR="00331E5D" w:rsidRPr="00331E5D">
        <w:t xml:space="preserve"> in </w:t>
      </w:r>
      <w:proofErr w:type="gramStart"/>
      <w:r w:rsidR="00331E5D" w:rsidRPr="00331E5D">
        <w:t>players){</w:t>
      </w:r>
      <w:proofErr w:type="gramEnd"/>
    </w:p>
    <w:p w14:paraId="01E9E39E" w14:textId="21F6B9B9" w:rsidR="00331E5D" w:rsidRPr="00331E5D" w:rsidRDefault="00FA0FB0" w:rsidP="00FA0FB0">
      <w:pPr>
        <w:pStyle w:val="STTSAlgoritmaContent"/>
      </w:pPr>
      <w:r>
        <w:t xml:space="preserve">    </w:t>
      </w:r>
      <w:r w:rsidR="00331E5D" w:rsidRPr="00331E5D">
        <w:t>if (</w:t>
      </w:r>
      <w:proofErr w:type="spellStart"/>
      <w:proofErr w:type="gramStart"/>
      <w:r w:rsidR="00331E5D" w:rsidRPr="00331E5D">
        <w:t>currplayer</w:t>
      </w:r>
      <w:proofErr w:type="spellEnd"/>
      <w:r w:rsidR="00331E5D" w:rsidRPr="00331E5D">
        <w:t xml:space="preserve"> !</w:t>
      </w:r>
      <w:proofErr w:type="gramEnd"/>
      <w:r w:rsidR="00331E5D" w:rsidRPr="00331E5D">
        <w:t>= null){</w:t>
      </w:r>
    </w:p>
    <w:p w14:paraId="04CDCFB6" w14:textId="7A96C48D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isEnemy</w:t>
      </w:r>
      <w:proofErr w:type="spellEnd"/>
      <w:r w:rsidR="00331E5D" w:rsidRPr="00331E5D">
        <w:t xml:space="preserve"> = </w:t>
      </w:r>
      <w:proofErr w:type="spellStart"/>
      <w:proofErr w:type="gramStart"/>
      <w:r w:rsidR="00331E5D" w:rsidRPr="00331E5D">
        <w:t>currplayer.GetComponent</w:t>
      </w:r>
      <w:proofErr w:type="spellEnd"/>
      <w:proofErr w:type="gram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getplayerteam</w:t>
      </w:r>
      <w:proofErr w:type="spellEnd"/>
      <w:r w:rsidR="00331E5D" w:rsidRPr="00331E5D">
        <w:t xml:space="preserve">() != </w:t>
      </w:r>
      <w:proofErr w:type="spellStart"/>
      <w:r w:rsidR="00331E5D" w:rsidRPr="00331E5D">
        <w:t>player.GetComponent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getplayerteam</w:t>
      </w:r>
      <w:proofErr w:type="spellEnd"/>
      <w:r w:rsidR="00331E5D" w:rsidRPr="00331E5D">
        <w:t>();</w:t>
      </w:r>
    </w:p>
    <w:p w14:paraId="66A62C25" w14:textId="594E122A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Vector2 direction = Vector3.Normalize(</w:t>
      </w:r>
      <w:proofErr w:type="spellStart"/>
      <w:proofErr w:type="gramStart"/>
      <w:r w:rsidR="00331E5D" w:rsidRPr="00331E5D">
        <w:t>currplayer.transform</w:t>
      </w:r>
      <w:proofErr w:type="gramEnd"/>
      <w:r w:rsidR="00331E5D" w:rsidRPr="00331E5D">
        <w:t>.position</w:t>
      </w:r>
      <w:proofErr w:type="spellEnd"/>
      <w:r w:rsidR="00331E5D" w:rsidRPr="00331E5D">
        <w:t xml:space="preserve"> - </w:t>
      </w:r>
      <w:proofErr w:type="spellStart"/>
      <w:r w:rsidR="00331E5D" w:rsidRPr="00331E5D">
        <w:t>player.transform.position</w:t>
      </w:r>
      <w:proofErr w:type="spellEnd"/>
      <w:r w:rsidR="00331E5D" w:rsidRPr="00331E5D">
        <w:t>);</w:t>
      </w:r>
    </w:p>
    <w:p w14:paraId="0FF86CAA" w14:textId="48A571F0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cekKolisi</w:t>
      </w:r>
      <w:proofErr w:type="spellEnd"/>
      <w:r w:rsidR="00331E5D" w:rsidRPr="00331E5D">
        <w:t xml:space="preserve"> = Physics2D.CircleCast(</w:t>
      </w:r>
      <w:proofErr w:type="spellStart"/>
      <w:proofErr w:type="gramStart"/>
      <w:r w:rsidR="00331E5D" w:rsidRPr="00331E5D">
        <w:t>player.position</w:t>
      </w:r>
      <w:proofErr w:type="spellEnd"/>
      <w:proofErr w:type="gramEnd"/>
      <w:r w:rsidR="00331E5D" w:rsidRPr="00331E5D">
        <w:t xml:space="preserve">, 0.4f, direction, </w:t>
      </w:r>
      <w:proofErr w:type="spellStart"/>
      <w:r w:rsidR="00331E5D" w:rsidRPr="00331E5D">
        <w:t>visionRange</w:t>
      </w:r>
      <w:proofErr w:type="spellEnd"/>
      <w:r w:rsidR="00331E5D" w:rsidRPr="00331E5D">
        <w:t>, 64);</w:t>
      </w:r>
    </w:p>
    <w:p w14:paraId="486D6929" w14:textId="1AF8E6BF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//Physics2D.CircleCast(</w:t>
      </w:r>
      <w:proofErr w:type="spellStart"/>
      <w:r w:rsidR="00331E5D" w:rsidRPr="00331E5D">
        <w:t>currentPoint.returnAsVector</w:t>
      </w:r>
      <w:proofErr w:type="spellEnd"/>
      <w:r w:rsidR="00331E5D" w:rsidRPr="00331E5D">
        <w:t xml:space="preserve">(), </w:t>
      </w:r>
      <w:proofErr w:type="spellStart"/>
      <w:r w:rsidR="00331E5D" w:rsidRPr="00331E5D">
        <w:t>circleSize</w:t>
      </w:r>
      <w:proofErr w:type="spellEnd"/>
      <w:r w:rsidR="00331E5D" w:rsidRPr="00331E5D">
        <w:t xml:space="preserve">, </w:t>
      </w:r>
      <w:proofErr w:type="spellStart"/>
      <w:r w:rsidR="00331E5D" w:rsidRPr="00331E5D">
        <w:t>arah</w:t>
      </w:r>
      <w:proofErr w:type="spellEnd"/>
      <w:r w:rsidR="00331E5D" w:rsidRPr="00331E5D">
        <w:t xml:space="preserve">, </w:t>
      </w:r>
      <w:proofErr w:type="spellStart"/>
      <w:r w:rsidR="00331E5D" w:rsidRPr="00331E5D">
        <w:t>dist</w:t>
      </w:r>
      <w:proofErr w:type="spellEnd"/>
      <w:r w:rsidR="00331E5D" w:rsidRPr="00331E5D">
        <w:t>, 64);</w:t>
      </w:r>
    </w:p>
    <w:p w14:paraId="2868149A" w14:textId="6B80CB5C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range = Vector2.Distance(</w:t>
      </w:r>
      <w:proofErr w:type="spellStart"/>
      <w:proofErr w:type="gramStart"/>
      <w:r w:rsidR="00331E5D" w:rsidRPr="00331E5D">
        <w:t>player.transform</w:t>
      </w:r>
      <w:proofErr w:type="gramEnd"/>
      <w:r w:rsidR="00331E5D" w:rsidRPr="00331E5D">
        <w:t>.position</w:t>
      </w:r>
      <w:proofErr w:type="spellEnd"/>
      <w:r w:rsidR="00331E5D" w:rsidRPr="00331E5D">
        <w:t xml:space="preserve">, </w:t>
      </w:r>
      <w:proofErr w:type="spellStart"/>
      <w:r w:rsidR="00331E5D" w:rsidRPr="00331E5D">
        <w:t>currplayer.transform.position</w:t>
      </w:r>
      <w:proofErr w:type="spellEnd"/>
      <w:r w:rsidR="00331E5D" w:rsidRPr="00331E5D">
        <w:t>);</w:t>
      </w:r>
    </w:p>
    <w:p w14:paraId="43AED992" w14:textId="16AA35EE" w:rsidR="00331E5D" w:rsidRPr="00331E5D" w:rsidRDefault="00FA0FB0" w:rsidP="00FA0FB0">
      <w:pPr>
        <w:pStyle w:val="STTSAlgoritmaContent"/>
      </w:pPr>
      <w:r>
        <w:t xml:space="preserve">      </w:t>
      </w:r>
      <w:r w:rsidR="00331E5D" w:rsidRPr="00331E5D">
        <w:t xml:space="preserve">if (range &lt; </w:t>
      </w:r>
      <w:proofErr w:type="spellStart"/>
      <w:r w:rsidR="00331E5D" w:rsidRPr="00331E5D">
        <w:t>closestrange</w:t>
      </w:r>
      <w:proofErr w:type="spellEnd"/>
      <w:r w:rsidR="00331E5D" w:rsidRPr="00331E5D">
        <w:t xml:space="preserve"> &amp;&amp; range &gt; 0 &amp;</w:t>
      </w:r>
      <w:proofErr w:type="gramStart"/>
      <w:r w:rsidR="00331E5D" w:rsidRPr="00331E5D">
        <w:t>&amp; !</w:t>
      </w:r>
      <w:proofErr w:type="gramEnd"/>
      <w:r w:rsidR="00331E5D" w:rsidRPr="00331E5D">
        <w:t>(</w:t>
      </w:r>
      <w:proofErr w:type="spellStart"/>
      <w:r w:rsidR="00331E5D" w:rsidRPr="00331E5D">
        <w:t>includeCollision</w:t>
      </w:r>
      <w:proofErr w:type="spellEnd"/>
      <w:r w:rsidR="00331E5D" w:rsidRPr="00331E5D">
        <w:t xml:space="preserve"> &amp;&amp; </w:t>
      </w:r>
      <w:proofErr w:type="spellStart"/>
      <w:r w:rsidR="00331E5D" w:rsidRPr="00331E5D">
        <w:t>cekKolisi</w:t>
      </w:r>
      <w:proofErr w:type="spellEnd"/>
      <w:r w:rsidR="00331E5D" w:rsidRPr="00331E5D">
        <w:t xml:space="preserve">) &amp;&amp; </w:t>
      </w:r>
      <w:proofErr w:type="spellStart"/>
      <w:r w:rsidR="00331E5D" w:rsidRPr="00331E5D">
        <w:t>isEnemy</w:t>
      </w:r>
      <w:proofErr w:type="spellEnd"/>
      <w:r w:rsidR="00331E5D" w:rsidRPr="00331E5D">
        <w:t>){</w:t>
      </w:r>
    </w:p>
    <w:p w14:paraId="25DD8551" w14:textId="09CD7E92" w:rsidR="00331E5D" w:rsidRPr="00331E5D" w:rsidRDefault="00FA0FB0" w:rsidP="00331E5D">
      <w:pPr>
        <w:pStyle w:val="STTSAlgoritmaContent"/>
      </w:pPr>
      <w:r>
        <w:t xml:space="preserve">        </w:t>
      </w:r>
      <w:proofErr w:type="spellStart"/>
      <w:r w:rsidR="00331E5D" w:rsidRPr="00331E5D">
        <w:t>closestrange</w:t>
      </w:r>
      <w:proofErr w:type="spellEnd"/>
      <w:r w:rsidR="00331E5D" w:rsidRPr="00331E5D">
        <w:t xml:space="preserve"> = range;</w:t>
      </w:r>
    </w:p>
    <w:p w14:paraId="3E502EA5" w14:textId="27F84CB2" w:rsidR="00331E5D" w:rsidRPr="00331E5D" w:rsidRDefault="00FA0FB0" w:rsidP="00331E5D">
      <w:pPr>
        <w:pStyle w:val="STTSAlgoritmaContent"/>
      </w:pPr>
      <w:r>
        <w:t xml:space="preserve">        </w:t>
      </w:r>
      <w:r w:rsidR="00331E5D" w:rsidRPr="00331E5D">
        <w:t xml:space="preserve">index = </w:t>
      </w:r>
      <w:proofErr w:type="spellStart"/>
      <w:r w:rsidR="00331E5D" w:rsidRPr="00331E5D">
        <w:t>i</w:t>
      </w:r>
      <w:proofErr w:type="spellEnd"/>
      <w:r w:rsidR="00331E5D" w:rsidRPr="00331E5D">
        <w:t>;</w:t>
      </w:r>
    </w:p>
    <w:p w14:paraId="251A4EF4" w14:textId="4F188657" w:rsidR="00331E5D" w:rsidRPr="00331E5D" w:rsidRDefault="00FA0FB0" w:rsidP="00331E5D">
      <w:pPr>
        <w:pStyle w:val="STTSAlgoritmaContent"/>
      </w:pPr>
      <w:r>
        <w:t xml:space="preserve">      </w:t>
      </w:r>
      <w:r w:rsidR="00331E5D" w:rsidRPr="00331E5D">
        <w:t>}</w:t>
      </w:r>
    </w:p>
    <w:p w14:paraId="7D53A667" w14:textId="06317367" w:rsidR="00331E5D" w:rsidRPr="00331E5D" w:rsidRDefault="00FA0FB0" w:rsidP="00331E5D">
      <w:pPr>
        <w:pStyle w:val="STTSAlgoritmaContent"/>
      </w:pPr>
      <w:r>
        <w:t xml:space="preserve">      </w:t>
      </w:r>
      <w:proofErr w:type="spellStart"/>
      <w:r w:rsidR="00331E5D" w:rsidRPr="00331E5D">
        <w:t>i</w:t>
      </w:r>
      <w:proofErr w:type="spellEnd"/>
      <w:r w:rsidR="00331E5D" w:rsidRPr="00331E5D">
        <w:t>++;</w:t>
      </w:r>
    </w:p>
    <w:p w14:paraId="0D23AD5D" w14:textId="6D3E3D2A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2CBE8AA6" w14:textId="464766A0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24D9CF2F" w14:textId="3F2A6DA1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if (index &gt;= 0)</w:t>
      </w:r>
    </w:p>
    <w:p w14:paraId="52EDFF7C" w14:textId="53EF9A46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return players[index];</w:t>
      </w:r>
    </w:p>
    <w:p w14:paraId="0F6F27D8" w14:textId="0E2E2229" w:rsidR="00331E5D" w:rsidRPr="00331E5D" w:rsidRDefault="00FA0FB0" w:rsidP="00331E5D">
      <w:pPr>
        <w:pStyle w:val="STTSAlgoritmaContent"/>
      </w:pPr>
      <w:r>
        <w:t xml:space="preserve">  </w:t>
      </w:r>
      <w:r w:rsidR="00331E5D" w:rsidRPr="00331E5D">
        <w:t>else</w:t>
      </w:r>
    </w:p>
    <w:p w14:paraId="36583D3F" w14:textId="64ED9310" w:rsidR="00331E5D" w:rsidRPr="00331E5D" w:rsidRDefault="00FA0FB0" w:rsidP="00331E5D">
      <w:pPr>
        <w:pStyle w:val="STTSAlgoritmaContent"/>
      </w:pPr>
      <w:r>
        <w:t xml:space="preserve">    </w:t>
      </w:r>
      <w:r w:rsidR="00331E5D" w:rsidRPr="00331E5D">
        <w:t>return null;</w:t>
      </w:r>
    </w:p>
    <w:p w14:paraId="72326111" w14:textId="092FB7F7" w:rsidR="00331E5D" w:rsidRPr="00331E5D" w:rsidRDefault="00331E5D" w:rsidP="00331E5D">
      <w:pPr>
        <w:pStyle w:val="STTSAlgoritmaContent"/>
      </w:pPr>
      <w:r w:rsidRPr="00331E5D">
        <w:t>}</w:t>
      </w:r>
    </w:p>
    <w:p w14:paraId="11C2B873" w14:textId="77777777" w:rsidR="00331E5D" w:rsidRPr="00331E5D" w:rsidRDefault="00331E5D" w:rsidP="00331E5D">
      <w:pPr>
        <w:pStyle w:val="STTSAlgoritmaContent"/>
      </w:pPr>
    </w:p>
    <w:p w14:paraId="60A9AB9D" w14:textId="1CEF5710" w:rsidR="00331E5D" w:rsidRPr="00331E5D" w:rsidRDefault="00331E5D" w:rsidP="00685D47">
      <w:pPr>
        <w:pStyle w:val="STTSAlgoritmaContent"/>
      </w:pPr>
      <w:r w:rsidRPr="00331E5D">
        <w:t xml:space="preserve">public Coordinate </w:t>
      </w:r>
      <w:proofErr w:type="spellStart"/>
      <w:proofErr w:type="gramStart"/>
      <w:r w:rsidRPr="00331E5D">
        <w:t>getRandomSpot</w:t>
      </w:r>
      <w:proofErr w:type="spellEnd"/>
      <w:r w:rsidRPr="00331E5D">
        <w:t>(</w:t>
      </w:r>
      <w:proofErr w:type="gramEnd"/>
      <w:r w:rsidRPr="00331E5D">
        <w:t xml:space="preserve">int </w:t>
      </w:r>
      <w:proofErr w:type="spellStart"/>
      <w:r w:rsidRPr="00331E5D">
        <w:t>mapIndex</w:t>
      </w:r>
      <w:proofErr w:type="spellEnd"/>
      <w:r w:rsidRPr="00331E5D">
        <w:t>){</w:t>
      </w:r>
    </w:p>
    <w:p w14:paraId="68298E8F" w14:textId="556A6887" w:rsidR="00331E5D" w:rsidRPr="00331E5D" w:rsidRDefault="00685D47" w:rsidP="00331E5D">
      <w:pPr>
        <w:pStyle w:val="STTSAlgoritmaContent"/>
      </w:pPr>
      <w:r>
        <w:t xml:space="preserve">  </w:t>
      </w:r>
      <w:proofErr w:type="gramStart"/>
      <w:r w:rsidR="00331E5D" w:rsidRPr="00331E5D">
        <w:t>bool[</w:t>
      </w:r>
      <w:proofErr w:type="gramEnd"/>
      <w:r w:rsidR="00331E5D" w:rsidRPr="00331E5D">
        <w:t xml:space="preserve">,] </w:t>
      </w:r>
      <w:proofErr w:type="spellStart"/>
      <w:r w:rsidR="00331E5D" w:rsidRPr="00331E5D">
        <w:t>currAccesibleAreaa</w:t>
      </w:r>
      <w:proofErr w:type="spellEnd"/>
      <w:r w:rsidR="00331E5D" w:rsidRPr="00331E5D">
        <w:t xml:space="preserve"> = </w:t>
      </w:r>
      <w:proofErr w:type="spellStart"/>
      <w:r w:rsidR="00331E5D" w:rsidRPr="00331E5D">
        <w:t>accesibleAreas</w:t>
      </w:r>
      <w:proofErr w:type="spellEnd"/>
      <w:r w:rsidR="00331E5D" w:rsidRPr="00331E5D">
        <w:t>[</w:t>
      </w:r>
      <w:proofErr w:type="spellStart"/>
      <w:r w:rsidR="00331E5D" w:rsidRPr="00331E5D">
        <w:t>mapIndex</w:t>
      </w:r>
      <w:proofErr w:type="spellEnd"/>
      <w:r w:rsidR="00331E5D" w:rsidRPr="00331E5D">
        <w:t>];</w:t>
      </w:r>
    </w:p>
    <w:p w14:paraId="1D4EECB4" w14:textId="5516290D" w:rsidR="00331E5D" w:rsidRPr="00331E5D" w:rsidRDefault="00685D47" w:rsidP="00331E5D">
      <w:pPr>
        <w:pStyle w:val="STTSAlgoritmaContent"/>
      </w:pPr>
      <w:r>
        <w:t xml:space="preserve">  </w:t>
      </w:r>
      <w:proofErr w:type="gramStart"/>
      <w:r w:rsidR="00331E5D" w:rsidRPr="00331E5D">
        <w:t>int[</w:t>
      </w:r>
      <w:proofErr w:type="gramEnd"/>
      <w:r w:rsidR="00331E5D" w:rsidRPr="00331E5D">
        <w:t xml:space="preserve">] 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 = </w:t>
      </w:r>
      <w:proofErr w:type="spellStart"/>
      <w:r w:rsidR="00331E5D" w:rsidRPr="00331E5D">
        <w:t>areaCorners</w:t>
      </w:r>
      <w:proofErr w:type="spellEnd"/>
      <w:r w:rsidR="00331E5D" w:rsidRPr="00331E5D">
        <w:t>[</w:t>
      </w:r>
      <w:proofErr w:type="spellStart"/>
      <w:r w:rsidR="00331E5D" w:rsidRPr="00331E5D">
        <w:t>mapIndex</w:t>
      </w:r>
      <w:proofErr w:type="spellEnd"/>
      <w:r w:rsidR="00331E5D" w:rsidRPr="00331E5D">
        <w:t>];</w:t>
      </w:r>
    </w:p>
    <w:p w14:paraId="77DB6651" w14:textId="4C5214CF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Coordinate </w:t>
      </w:r>
      <w:proofErr w:type="spellStart"/>
      <w:r w:rsidR="00331E5D" w:rsidRPr="00331E5D">
        <w:t>tempCoor</w:t>
      </w:r>
      <w:proofErr w:type="spellEnd"/>
      <w:r w:rsidR="00331E5D" w:rsidRPr="00331E5D">
        <w:t>;</w:t>
      </w:r>
    </w:p>
    <w:p w14:paraId="5BCDB8E5" w14:textId="5344252C" w:rsidR="00331E5D" w:rsidRPr="00331E5D" w:rsidRDefault="00685D47" w:rsidP="00685D47">
      <w:pPr>
        <w:pStyle w:val="STTSAlgoritmaContent"/>
      </w:pPr>
      <w:r>
        <w:t xml:space="preserve">  </w:t>
      </w:r>
      <w:proofErr w:type="gramStart"/>
      <w:r w:rsidR="00331E5D" w:rsidRPr="00331E5D">
        <w:t>do{</w:t>
      </w:r>
      <w:proofErr w:type="gramEnd"/>
    </w:p>
    <w:p w14:paraId="7E3B110A" w14:textId="31E99B3E" w:rsidR="00331E5D" w:rsidRPr="00331E5D" w:rsidRDefault="00685D47" w:rsidP="00331E5D">
      <w:pPr>
        <w:pStyle w:val="STTSAlgoritmaContent"/>
      </w:pPr>
      <w:r>
        <w:t xml:space="preserve">    </w:t>
      </w:r>
      <w:proofErr w:type="spellStart"/>
      <w:r w:rsidR="00331E5D" w:rsidRPr="00331E5D">
        <w:t>tempCoor</w:t>
      </w:r>
      <w:proofErr w:type="spellEnd"/>
      <w:r w:rsidR="00331E5D" w:rsidRPr="00331E5D">
        <w:t xml:space="preserve"> = new </w:t>
      </w:r>
      <w:proofErr w:type="gramStart"/>
      <w:r w:rsidR="00331E5D" w:rsidRPr="00331E5D">
        <w:t>Coordinate(</w:t>
      </w:r>
      <w:proofErr w:type="spellStart"/>
      <w:proofErr w:type="gramEnd"/>
      <w:r w:rsidR="00331E5D" w:rsidRPr="00331E5D">
        <w:t>Random.Range</w:t>
      </w:r>
      <w:proofErr w:type="spellEnd"/>
      <w:r w:rsidR="00331E5D" w:rsidRPr="00331E5D">
        <w:t>(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[0], 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[2] + 1), </w:t>
      </w:r>
      <w:proofErr w:type="spellStart"/>
      <w:r w:rsidR="00331E5D" w:rsidRPr="00331E5D">
        <w:t>Random.Range</w:t>
      </w:r>
      <w:proofErr w:type="spellEnd"/>
      <w:r w:rsidR="00331E5D" w:rsidRPr="00331E5D">
        <w:t>(</w:t>
      </w:r>
      <w:proofErr w:type="spellStart"/>
      <w:r w:rsidR="00331E5D" w:rsidRPr="00331E5D">
        <w:t>currAreaCorners</w:t>
      </w:r>
      <w:proofErr w:type="spellEnd"/>
      <w:r w:rsidR="00331E5D" w:rsidRPr="00331E5D">
        <w:t xml:space="preserve">[1], </w:t>
      </w:r>
      <w:proofErr w:type="spellStart"/>
      <w:r w:rsidR="00331E5D" w:rsidRPr="00331E5D">
        <w:t>currAreaCorners</w:t>
      </w:r>
      <w:proofErr w:type="spellEnd"/>
      <w:r w:rsidR="00331E5D" w:rsidRPr="00331E5D">
        <w:t>[3] + 1));</w:t>
      </w:r>
    </w:p>
    <w:p w14:paraId="3B09A365" w14:textId="3905809F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} while </w:t>
      </w:r>
      <w:proofErr w:type="gramStart"/>
      <w:r w:rsidR="00331E5D" w:rsidRPr="00331E5D">
        <w:t>(!</w:t>
      </w:r>
      <w:proofErr w:type="spellStart"/>
      <w:r w:rsidR="00331E5D" w:rsidRPr="00331E5D">
        <w:t>currAccesibleAreaa</w:t>
      </w:r>
      <w:proofErr w:type="spellEnd"/>
      <w:proofErr w:type="gramEnd"/>
      <w:r w:rsidR="00331E5D" w:rsidRPr="00331E5D">
        <w:t>[</w:t>
      </w:r>
      <w:proofErr w:type="spellStart"/>
      <w:r w:rsidR="00331E5D" w:rsidRPr="00331E5D">
        <w:t>tempCoor.yCoor</w:t>
      </w:r>
      <w:proofErr w:type="spellEnd"/>
      <w:r w:rsidR="00331E5D" w:rsidRPr="00331E5D">
        <w:t xml:space="preserve">, </w:t>
      </w:r>
      <w:proofErr w:type="spellStart"/>
      <w:r w:rsidR="00331E5D" w:rsidRPr="00331E5D">
        <w:t>tempCoor.xCoor</w:t>
      </w:r>
      <w:proofErr w:type="spellEnd"/>
      <w:r w:rsidR="00331E5D" w:rsidRPr="00331E5D">
        <w:t>]);</w:t>
      </w:r>
    </w:p>
    <w:p w14:paraId="7BCE2FC8" w14:textId="7768116A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 xml:space="preserve">return </w:t>
      </w:r>
      <w:proofErr w:type="spellStart"/>
      <w:r w:rsidR="00331E5D" w:rsidRPr="00331E5D">
        <w:t>tempCoor</w:t>
      </w:r>
      <w:proofErr w:type="spellEnd"/>
      <w:r w:rsidR="00331E5D" w:rsidRPr="00331E5D">
        <w:t>;</w:t>
      </w:r>
    </w:p>
    <w:p w14:paraId="300C008C" w14:textId="6E7104B1" w:rsidR="00331E5D" w:rsidRPr="00331E5D" w:rsidRDefault="00331E5D" w:rsidP="00331E5D">
      <w:pPr>
        <w:pStyle w:val="STTSAlgoritmaContent"/>
      </w:pPr>
      <w:r w:rsidRPr="00331E5D">
        <w:t>}</w:t>
      </w:r>
    </w:p>
    <w:p w14:paraId="577DBC1F" w14:textId="77777777" w:rsidR="00331E5D" w:rsidRPr="00331E5D" w:rsidRDefault="00331E5D" w:rsidP="00331E5D">
      <w:pPr>
        <w:pStyle w:val="STTSAlgoritmaContent"/>
      </w:pPr>
    </w:p>
    <w:p w14:paraId="04E04C14" w14:textId="30B97A8E" w:rsidR="00B66044" w:rsidRDefault="00B66044" w:rsidP="00B66044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53FE0847" w14:textId="2B700E46" w:rsidR="00331E5D" w:rsidRPr="00331E5D" w:rsidRDefault="00331E5D" w:rsidP="00685D47">
      <w:pPr>
        <w:pStyle w:val="STTSAlgoritmaContent"/>
      </w:pPr>
      <w:r w:rsidRPr="00331E5D">
        <w:t xml:space="preserve">int </w:t>
      </w:r>
      <w:proofErr w:type="spellStart"/>
      <w:proofErr w:type="gramStart"/>
      <w:r w:rsidRPr="00331E5D">
        <w:t>getFirstNullPlayerIndex</w:t>
      </w:r>
      <w:proofErr w:type="spellEnd"/>
      <w:r w:rsidRPr="00331E5D">
        <w:t>(</w:t>
      </w:r>
      <w:proofErr w:type="gramEnd"/>
      <w:r w:rsidRPr="00331E5D">
        <w:t>){</w:t>
      </w:r>
    </w:p>
    <w:p w14:paraId="686F08CD" w14:textId="0839D882" w:rsidR="00331E5D" w:rsidRPr="00331E5D" w:rsidRDefault="00685D47" w:rsidP="00685D47">
      <w:pPr>
        <w:pStyle w:val="STTSAlgoritmaContent"/>
      </w:pPr>
      <w:r>
        <w:t xml:space="preserve">  </w:t>
      </w:r>
      <w:r w:rsidR="00331E5D" w:rsidRPr="00331E5D">
        <w:t xml:space="preserve">for (int </w:t>
      </w:r>
      <w:proofErr w:type="spellStart"/>
      <w:r w:rsidR="00331E5D" w:rsidRPr="00331E5D">
        <w:t>i</w:t>
      </w:r>
      <w:proofErr w:type="spellEnd"/>
      <w:r w:rsidR="00331E5D" w:rsidRPr="00331E5D">
        <w:t xml:space="preserve"> = 0; </w:t>
      </w:r>
      <w:proofErr w:type="spellStart"/>
      <w:r w:rsidR="00331E5D" w:rsidRPr="00331E5D">
        <w:t>i</w:t>
      </w:r>
      <w:proofErr w:type="spellEnd"/>
      <w:r w:rsidR="00331E5D" w:rsidRPr="00331E5D">
        <w:t xml:space="preserve"> &lt; </w:t>
      </w:r>
      <w:proofErr w:type="spellStart"/>
      <w:proofErr w:type="gramStart"/>
      <w:r w:rsidR="00331E5D" w:rsidRPr="00331E5D">
        <w:t>players.Length</w:t>
      </w:r>
      <w:proofErr w:type="spellEnd"/>
      <w:proofErr w:type="gramEnd"/>
      <w:r w:rsidR="00331E5D" w:rsidRPr="00331E5D">
        <w:t xml:space="preserve">; </w:t>
      </w:r>
      <w:proofErr w:type="spellStart"/>
      <w:r w:rsidR="00331E5D" w:rsidRPr="00331E5D">
        <w:t>i</w:t>
      </w:r>
      <w:proofErr w:type="spellEnd"/>
      <w:r w:rsidR="00331E5D" w:rsidRPr="00331E5D">
        <w:t>++){</w:t>
      </w:r>
    </w:p>
    <w:p w14:paraId="06B19969" w14:textId="044B28A9" w:rsidR="00331E5D" w:rsidRPr="00331E5D" w:rsidRDefault="00685D47" w:rsidP="00331E5D">
      <w:pPr>
        <w:pStyle w:val="STTSAlgoritmaContent"/>
      </w:pPr>
      <w:r>
        <w:t xml:space="preserve">    </w:t>
      </w:r>
      <w:r w:rsidR="00331E5D" w:rsidRPr="00331E5D">
        <w:t>if (players[</w:t>
      </w:r>
      <w:proofErr w:type="spellStart"/>
      <w:r w:rsidR="00331E5D" w:rsidRPr="00331E5D">
        <w:t>i</w:t>
      </w:r>
      <w:proofErr w:type="spellEnd"/>
      <w:r w:rsidR="00331E5D" w:rsidRPr="00331E5D">
        <w:t>] == null)</w:t>
      </w:r>
    </w:p>
    <w:p w14:paraId="66570B10" w14:textId="6D767D95" w:rsidR="00331E5D" w:rsidRPr="00331E5D" w:rsidRDefault="00685D47" w:rsidP="00331E5D">
      <w:pPr>
        <w:pStyle w:val="STTSAlgoritmaContent"/>
      </w:pPr>
      <w:r>
        <w:t xml:space="preserve">      </w:t>
      </w:r>
      <w:r w:rsidR="00331E5D" w:rsidRPr="00331E5D">
        <w:t xml:space="preserve">return </w:t>
      </w:r>
      <w:proofErr w:type="spellStart"/>
      <w:r w:rsidR="00331E5D" w:rsidRPr="00331E5D">
        <w:t>i</w:t>
      </w:r>
      <w:proofErr w:type="spellEnd"/>
      <w:r w:rsidR="00331E5D" w:rsidRPr="00331E5D">
        <w:t>;</w:t>
      </w:r>
    </w:p>
    <w:p w14:paraId="34504E50" w14:textId="705A58B7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07D92351" w14:textId="25F63449" w:rsidR="00331E5D" w:rsidRPr="00331E5D" w:rsidRDefault="00685D47" w:rsidP="00331E5D">
      <w:pPr>
        <w:pStyle w:val="STTSAlgoritmaContent"/>
      </w:pPr>
      <w:r>
        <w:t xml:space="preserve">  </w:t>
      </w:r>
      <w:r w:rsidR="00331E5D" w:rsidRPr="00331E5D">
        <w:t>return -1;</w:t>
      </w:r>
    </w:p>
    <w:p w14:paraId="302C7C25" w14:textId="7140A97C" w:rsidR="00331E5D" w:rsidRPr="00331E5D" w:rsidRDefault="00331E5D" w:rsidP="00331E5D">
      <w:pPr>
        <w:pStyle w:val="STTSAlgoritmaContent"/>
      </w:pPr>
      <w:r w:rsidRPr="00331E5D">
        <w:t>}</w:t>
      </w:r>
    </w:p>
    <w:p w14:paraId="35A3673E" w14:textId="77777777" w:rsidR="00331E5D" w:rsidRPr="00331E5D" w:rsidRDefault="00331E5D" w:rsidP="00331E5D">
      <w:pPr>
        <w:pStyle w:val="STTSAlgoritmaContent"/>
      </w:pPr>
    </w:p>
    <w:p w14:paraId="51A7390E" w14:textId="1A6E4340" w:rsidR="00331E5D" w:rsidRPr="00331E5D" w:rsidRDefault="00331E5D" w:rsidP="006D4B26">
      <w:pPr>
        <w:pStyle w:val="STTSAlgoritmaContent"/>
      </w:pPr>
      <w:r w:rsidRPr="00331E5D">
        <w:t xml:space="preserve">public void </w:t>
      </w:r>
      <w:proofErr w:type="spellStart"/>
      <w:proofErr w:type="gramStart"/>
      <w:r w:rsidRPr="00331E5D">
        <w:t>activatePlayersScript</w:t>
      </w:r>
      <w:proofErr w:type="spellEnd"/>
      <w:r w:rsidRPr="00331E5D">
        <w:t>(</w:t>
      </w:r>
      <w:proofErr w:type="gramEnd"/>
      <w:r w:rsidRPr="00331E5D">
        <w:t>bool activate){</w:t>
      </w:r>
    </w:p>
    <w:p w14:paraId="1744B6D7" w14:textId="04894295" w:rsidR="00331E5D" w:rsidRPr="00331E5D" w:rsidRDefault="006D4B26" w:rsidP="00331E5D">
      <w:pPr>
        <w:pStyle w:val="STTSAlgoritmaContent"/>
      </w:pPr>
      <w:r>
        <w:t xml:space="preserve">  </w:t>
      </w:r>
      <w:proofErr w:type="spellStart"/>
      <w:proofErr w:type="gramStart"/>
      <w:r w:rsidR="00331E5D" w:rsidRPr="00331E5D">
        <w:t>MonoBehaviour</w:t>
      </w:r>
      <w:proofErr w:type="spellEnd"/>
      <w:r w:rsidR="00331E5D" w:rsidRPr="00331E5D">
        <w:t>[</w:t>
      </w:r>
      <w:proofErr w:type="gramEnd"/>
      <w:r w:rsidR="00331E5D" w:rsidRPr="00331E5D">
        <w:t>] scripts;</w:t>
      </w:r>
    </w:p>
    <w:p w14:paraId="6E45AF32" w14:textId="00702166" w:rsidR="00331E5D" w:rsidRPr="00331E5D" w:rsidRDefault="006D4B26" w:rsidP="006D4B26">
      <w:pPr>
        <w:pStyle w:val="STTSAlgoritmaContent"/>
      </w:pPr>
      <w:r>
        <w:t xml:space="preserve">  </w:t>
      </w:r>
      <w:r w:rsidR="00331E5D" w:rsidRPr="00331E5D">
        <w:t xml:space="preserve">foreach (Transform item in </w:t>
      </w:r>
      <w:proofErr w:type="spellStart"/>
      <w:proofErr w:type="gramStart"/>
      <w:r w:rsidR="00331E5D" w:rsidRPr="00331E5D">
        <w:t>playersContainer.transform</w:t>
      </w:r>
      <w:proofErr w:type="spellEnd"/>
      <w:r w:rsidR="00331E5D" w:rsidRPr="00331E5D">
        <w:t>){</w:t>
      </w:r>
      <w:proofErr w:type="gramEnd"/>
    </w:p>
    <w:p w14:paraId="025F0395" w14:textId="77321078" w:rsidR="00331E5D" w:rsidRPr="00331E5D" w:rsidRDefault="006D4B26" w:rsidP="00331E5D">
      <w:pPr>
        <w:pStyle w:val="STTSAlgoritmaContent"/>
      </w:pPr>
      <w:r>
        <w:t xml:space="preserve">    </w:t>
      </w:r>
      <w:r w:rsidR="00331E5D" w:rsidRPr="00331E5D">
        <w:t xml:space="preserve">scripts = </w:t>
      </w:r>
      <w:proofErr w:type="spellStart"/>
      <w:proofErr w:type="gramStart"/>
      <w:r w:rsidR="00331E5D" w:rsidRPr="00331E5D">
        <w:t>item.GetComponents</w:t>
      </w:r>
      <w:proofErr w:type="spellEnd"/>
      <w:proofErr w:type="gramEnd"/>
      <w:r w:rsidR="00331E5D" w:rsidRPr="00331E5D">
        <w:t>&lt;</w:t>
      </w:r>
      <w:proofErr w:type="spellStart"/>
      <w:r w:rsidR="00331E5D" w:rsidRPr="00331E5D">
        <w:t>MonoBehaviour</w:t>
      </w:r>
      <w:proofErr w:type="spellEnd"/>
      <w:r w:rsidR="00331E5D" w:rsidRPr="00331E5D">
        <w:t>&gt;();</w:t>
      </w:r>
    </w:p>
    <w:p w14:paraId="6AD459AB" w14:textId="51B07D43" w:rsidR="00331E5D" w:rsidRPr="00331E5D" w:rsidRDefault="006D4B26" w:rsidP="006D4B26">
      <w:pPr>
        <w:pStyle w:val="STTSAlgoritmaContent"/>
      </w:pPr>
      <w:r>
        <w:t xml:space="preserve">    </w:t>
      </w:r>
      <w:r w:rsidR="00331E5D" w:rsidRPr="00331E5D">
        <w:t>foreach (</w:t>
      </w:r>
      <w:proofErr w:type="spellStart"/>
      <w:r w:rsidR="00331E5D" w:rsidRPr="00331E5D">
        <w:t>MonoBehaviour</w:t>
      </w:r>
      <w:proofErr w:type="spellEnd"/>
      <w:r w:rsidR="00331E5D" w:rsidRPr="00331E5D">
        <w:t xml:space="preserve"> script in </w:t>
      </w:r>
      <w:proofErr w:type="gramStart"/>
      <w:r w:rsidR="00331E5D" w:rsidRPr="00331E5D">
        <w:t>scripts){</w:t>
      </w:r>
      <w:proofErr w:type="gramEnd"/>
    </w:p>
    <w:p w14:paraId="6F80DE05" w14:textId="0D05B53F" w:rsidR="00331E5D" w:rsidRPr="00331E5D" w:rsidRDefault="006D4B26" w:rsidP="00331E5D">
      <w:pPr>
        <w:pStyle w:val="STTSAlgoritmaContent"/>
      </w:pPr>
      <w:r>
        <w:t xml:space="preserve">      </w:t>
      </w:r>
      <w:proofErr w:type="spellStart"/>
      <w:proofErr w:type="gramStart"/>
      <w:r w:rsidR="00331E5D" w:rsidRPr="00331E5D">
        <w:t>script.enabled</w:t>
      </w:r>
      <w:proofErr w:type="spellEnd"/>
      <w:proofErr w:type="gramEnd"/>
      <w:r w:rsidR="00331E5D" w:rsidRPr="00331E5D">
        <w:t xml:space="preserve"> = activate;</w:t>
      </w:r>
    </w:p>
    <w:p w14:paraId="3DD24B0C" w14:textId="39C1AE1E" w:rsidR="00331E5D" w:rsidRPr="00331E5D" w:rsidRDefault="006D4B26" w:rsidP="00331E5D">
      <w:pPr>
        <w:pStyle w:val="STTSAlgoritmaContent"/>
      </w:pPr>
      <w:r>
        <w:t xml:space="preserve">    </w:t>
      </w:r>
      <w:r w:rsidR="00331E5D" w:rsidRPr="00331E5D">
        <w:t>}</w:t>
      </w:r>
    </w:p>
    <w:p w14:paraId="4795CE1F" w14:textId="01066EEA" w:rsidR="00331E5D" w:rsidRPr="00331E5D" w:rsidRDefault="006D4B26" w:rsidP="00331E5D">
      <w:pPr>
        <w:pStyle w:val="STTSAlgoritmaContent"/>
      </w:pPr>
      <w:r>
        <w:t xml:space="preserve">    </w:t>
      </w:r>
      <w:proofErr w:type="spellStart"/>
      <w:proofErr w:type="gramStart"/>
      <w:r w:rsidR="00331E5D" w:rsidRPr="00331E5D">
        <w:t>item.GetComponent</w:t>
      </w:r>
      <w:proofErr w:type="spellEnd"/>
      <w:proofErr w:type="gramEnd"/>
      <w:r w:rsidR="00331E5D" w:rsidRPr="00331E5D">
        <w:t>&lt;</w:t>
      </w:r>
      <w:proofErr w:type="spellStart"/>
      <w:r w:rsidR="00331E5D" w:rsidRPr="00331E5D">
        <w:t>ColorTaker</w:t>
      </w:r>
      <w:proofErr w:type="spellEnd"/>
      <w:r w:rsidR="00331E5D" w:rsidRPr="00331E5D">
        <w:t>&gt;().enabled = true;</w:t>
      </w:r>
    </w:p>
    <w:p w14:paraId="59114F08" w14:textId="55091183" w:rsidR="00331E5D" w:rsidRPr="00331E5D" w:rsidRDefault="006D4B26" w:rsidP="00331E5D">
      <w:pPr>
        <w:pStyle w:val="STTSAlgoritmaContent"/>
      </w:pPr>
      <w:r>
        <w:t xml:space="preserve">    </w:t>
      </w:r>
      <w:r w:rsidR="00331E5D" w:rsidRPr="00331E5D">
        <w:t>if (</w:t>
      </w:r>
      <w:proofErr w:type="spellStart"/>
      <w:proofErr w:type="gramStart"/>
      <w:r w:rsidR="00331E5D" w:rsidRPr="00331E5D">
        <w:t>item.GetComponent</w:t>
      </w:r>
      <w:proofErr w:type="spellEnd"/>
      <w:proofErr w:type="gramEnd"/>
      <w:r w:rsidR="00331E5D" w:rsidRPr="00331E5D">
        <w:t>&lt;</w:t>
      </w:r>
      <w:proofErr w:type="spellStart"/>
      <w:r w:rsidR="00331E5D" w:rsidRPr="00331E5D">
        <w:t>CoordinateMovement</w:t>
      </w:r>
      <w:proofErr w:type="spellEnd"/>
      <w:r w:rsidR="00331E5D" w:rsidRPr="00331E5D">
        <w:t>&gt;() != null)</w:t>
      </w:r>
    </w:p>
    <w:p w14:paraId="0811C299" w14:textId="21B5F20D" w:rsidR="00331E5D" w:rsidRPr="00331E5D" w:rsidRDefault="006D4B26" w:rsidP="00331E5D">
      <w:pPr>
        <w:pStyle w:val="STTSAlgoritmaContent"/>
      </w:pPr>
      <w:r>
        <w:t xml:space="preserve">      </w:t>
      </w:r>
      <w:proofErr w:type="spellStart"/>
      <w:proofErr w:type="gramStart"/>
      <w:r w:rsidR="00331E5D" w:rsidRPr="00331E5D">
        <w:t>item.GetComponent</w:t>
      </w:r>
      <w:proofErr w:type="spellEnd"/>
      <w:proofErr w:type="gramEnd"/>
      <w:r w:rsidR="00331E5D" w:rsidRPr="00331E5D">
        <w:t>&lt;</w:t>
      </w:r>
      <w:proofErr w:type="spellStart"/>
      <w:r w:rsidR="00331E5D" w:rsidRPr="00331E5D">
        <w:t>CoordinateMovement</w:t>
      </w:r>
      <w:proofErr w:type="spellEnd"/>
      <w:r w:rsidR="00331E5D" w:rsidRPr="00331E5D">
        <w:t>&gt;().enabled = true;</w:t>
      </w:r>
    </w:p>
    <w:p w14:paraId="2C630F25" w14:textId="3EA45A26" w:rsidR="00331E5D" w:rsidRPr="00331E5D" w:rsidRDefault="006D4B26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6F48D4AE" w14:textId="42233939" w:rsidR="00331E5D" w:rsidRPr="00331E5D" w:rsidRDefault="00331E5D" w:rsidP="00331E5D">
      <w:pPr>
        <w:pStyle w:val="STTSAlgoritmaContent"/>
      </w:pPr>
      <w:r w:rsidRPr="00331E5D">
        <w:t>}</w:t>
      </w:r>
    </w:p>
    <w:p w14:paraId="58141A09" w14:textId="77777777" w:rsidR="00331E5D" w:rsidRPr="00331E5D" w:rsidRDefault="00331E5D" w:rsidP="00331E5D">
      <w:pPr>
        <w:pStyle w:val="STTSAlgoritmaContent"/>
      </w:pPr>
    </w:p>
    <w:p w14:paraId="70A06B03" w14:textId="74BDAF26" w:rsidR="00331E5D" w:rsidRPr="00331E5D" w:rsidRDefault="00331E5D" w:rsidP="006D4B26">
      <w:pPr>
        <w:pStyle w:val="STTSAlgoritmaContent"/>
      </w:pPr>
      <w:r w:rsidRPr="00331E5D">
        <w:t xml:space="preserve">public void </w:t>
      </w:r>
      <w:proofErr w:type="spellStart"/>
      <w:proofErr w:type="gramStart"/>
      <w:r w:rsidRPr="00331E5D">
        <w:t>gameOverAnimation</w:t>
      </w:r>
      <w:proofErr w:type="spellEnd"/>
      <w:r w:rsidRPr="00331E5D">
        <w:t>(</w:t>
      </w:r>
      <w:proofErr w:type="gramEnd"/>
      <w:r w:rsidRPr="00331E5D">
        <w:t xml:space="preserve">bool </w:t>
      </w:r>
      <w:proofErr w:type="spellStart"/>
      <w:r w:rsidRPr="00331E5D">
        <w:t>playerTeamWin</w:t>
      </w:r>
      <w:proofErr w:type="spellEnd"/>
      <w:r w:rsidRPr="00331E5D">
        <w:t>){</w:t>
      </w:r>
    </w:p>
    <w:p w14:paraId="1EFD24A2" w14:textId="4DDC3FAB" w:rsidR="00331E5D" w:rsidRPr="00331E5D" w:rsidRDefault="006D4B26" w:rsidP="006D4B26">
      <w:pPr>
        <w:pStyle w:val="STTSAlgoritmaContent"/>
      </w:pPr>
      <w:r>
        <w:t xml:space="preserve">  </w:t>
      </w:r>
      <w:r w:rsidR="00331E5D" w:rsidRPr="00331E5D">
        <w:t xml:space="preserve">foreach (Transform item in </w:t>
      </w:r>
      <w:proofErr w:type="spellStart"/>
      <w:proofErr w:type="gramStart"/>
      <w:r w:rsidR="00331E5D" w:rsidRPr="00331E5D">
        <w:t>playersContainer.transform</w:t>
      </w:r>
      <w:proofErr w:type="spellEnd"/>
      <w:r w:rsidR="00331E5D" w:rsidRPr="00331E5D">
        <w:t>){</w:t>
      </w:r>
      <w:proofErr w:type="gramEnd"/>
    </w:p>
    <w:p w14:paraId="70732E78" w14:textId="77268C3E" w:rsidR="00331E5D" w:rsidRPr="00331E5D" w:rsidRDefault="006D4B26" w:rsidP="00331E5D">
      <w:pPr>
        <w:pStyle w:val="STTSAlgoritmaContent"/>
      </w:pPr>
      <w:r>
        <w:t xml:space="preserve">    </w:t>
      </w:r>
      <w:proofErr w:type="spellStart"/>
      <w:proofErr w:type="gramStart"/>
      <w:r w:rsidR="00331E5D" w:rsidRPr="00331E5D">
        <w:t>item.GetComponent</w:t>
      </w:r>
      <w:proofErr w:type="spellEnd"/>
      <w:proofErr w:type="gramEnd"/>
      <w:r w:rsidR="00331E5D" w:rsidRPr="00331E5D">
        <w:t>&lt;Animator&gt;().</w:t>
      </w:r>
      <w:proofErr w:type="spellStart"/>
      <w:r w:rsidR="00331E5D" w:rsidRPr="00331E5D">
        <w:t>SetBool</w:t>
      </w:r>
      <w:proofErr w:type="spellEnd"/>
      <w:r w:rsidR="00331E5D" w:rsidRPr="00331E5D">
        <w:t>("</w:t>
      </w:r>
      <w:proofErr w:type="spellStart"/>
      <w:r w:rsidR="00331E5D" w:rsidRPr="00331E5D">
        <w:t>GameDone</w:t>
      </w:r>
      <w:proofErr w:type="spellEnd"/>
      <w:r w:rsidR="00331E5D" w:rsidRPr="00331E5D">
        <w:t>",true);</w:t>
      </w:r>
    </w:p>
    <w:p w14:paraId="0DCAA6B6" w14:textId="5DB6E4A6" w:rsidR="00331E5D" w:rsidRPr="00331E5D" w:rsidRDefault="006D4B26" w:rsidP="00331E5D">
      <w:pPr>
        <w:pStyle w:val="STTSAlgoritmaContent"/>
      </w:pPr>
      <w:r>
        <w:t xml:space="preserve">    </w:t>
      </w:r>
      <w:proofErr w:type="spellStart"/>
      <w:proofErr w:type="gramStart"/>
      <w:r w:rsidR="00331E5D" w:rsidRPr="00331E5D">
        <w:t>item.GetComponent</w:t>
      </w:r>
      <w:proofErr w:type="spellEnd"/>
      <w:proofErr w:type="gramEnd"/>
      <w:r w:rsidR="00331E5D" w:rsidRPr="00331E5D">
        <w:t>&lt;Animator&gt;().</w:t>
      </w:r>
      <w:proofErr w:type="spellStart"/>
      <w:r w:rsidR="00331E5D" w:rsidRPr="00331E5D">
        <w:t>SetBool</w:t>
      </w:r>
      <w:proofErr w:type="spellEnd"/>
      <w:r w:rsidR="00331E5D" w:rsidRPr="00331E5D">
        <w:t>("</w:t>
      </w:r>
      <w:proofErr w:type="spellStart"/>
      <w:r w:rsidR="00331E5D" w:rsidRPr="00331E5D">
        <w:t>HasWon</w:t>
      </w:r>
      <w:proofErr w:type="spellEnd"/>
      <w:r w:rsidR="00331E5D" w:rsidRPr="00331E5D">
        <w:t xml:space="preserve">", </w:t>
      </w:r>
      <w:proofErr w:type="spellStart"/>
      <w:r w:rsidR="00331E5D" w:rsidRPr="00331E5D">
        <w:t>item.GetComponent</w:t>
      </w:r>
      <w:proofErr w:type="spellEnd"/>
      <w:r w:rsidR="00331E5D" w:rsidRPr="00331E5D">
        <w:t>&lt;</w:t>
      </w:r>
      <w:proofErr w:type="spellStart"/>
      <w:r w:rsidR="00331E5D" w:rsidRPr="00331E5D">
        <w:t>SnowBrawler</w:t>
      </w:r>
      <w:proofErr w:type="spellEnd"/>
      <w:r w:rsidR="00331E5D" w:rsidRPr="00331E5D">
        <w:t>&gt;().</w:t>
      </w:r>
      <w:proofErr w:type="spellStart"/>
      <w:r w:rsidR="00331E5D" w:rsidRPr="00331E5D">
        <w:t>getplayerteam</w:t>
      </w:r>
      <w:proofErr w:type="spellEnd"/>
      <w:r w:rsidR="00331E5D" w:rsidRPr="00331E5D">
        <w:t xml:space="preserve">() == </w:t>
      </w:r>
      <w:proofErr w:type="spellStart"/>
      <w:r w:rsidR="00331E5D" w:rsidRPr="00331E5D">
        <w:t>playerTeamWin</w:t>
      </w:r>
      <w:proofErr w:type="spellEnd"/>
      <w:r w:rsidR="00331E5D" w:rsidRPr="00331E5D">
        <w:t>);</w:t>
      </w:r>
    </w:p>
    <w:p w14:paraId="326A43FF" w14:textId="3F5AAE59" w:rsidR="00331E5D" w:rsidRPr="00331E5D" w:rsidRDefault="006D4B26" w:rsidP="00331E5D">
      <w:pPr>
        <w:pStyle w:val="STTSAlgoritmaContent"/>
      </w:pPr>
      <w:r>
        <w:t xml:space="preserve">  </w:t>
      </w:r>
      <w:r w:rsidR="00331E5D" w:rsidRPr="00331E5D">
        <w:t>}</w:t>
      </w:r>
    </w:p>
    <w:p w14:paraId="17562078" w14:textId="4498F744" w:rsidR="00331E5D" w:rsidRPr="00331E5D" w:rsidRDefault="00331E5D" w:rsidP="006D4B26">
      <w:pPr>
        <w:pStyle w:val="STTSAlgoritmaContent"/>
      </w:pPr>
      <w:r w:rsidRPr="00331E5D">
        <w:t>}</w:t>
      </w:r>
    </w:p>
    <w:p w14:paraId="7610D220" w14:textId="5E2857D6" w:rsidR="008201EC" w:rsidRDefault="00331E5D" w:rsidP="00331E5D">
      <w:pPr>
        <w:pStyle w:val="STTSAlgoritmaContent"/>
      </w:pPr>
      <w:r w:rsidRPr="00331E5D">
        <w:t>}</w:t>
      </w:r>
    </w:p>
    <w:p w14:paraId="48FB78D0" w14:textId="77777777" w:rsidR="0080581A" w:rsidRDefault="0080581A" w:rsidP="0080581A">
      <w:pPr>
        <w:ind w:firstLine="0"/>
      </w:pPr>
    </w:p>
    <w:p w14:paraId="0225EFF8" w14:textId="679A8FA5" w:rsidR="0080581A" w:rsidRDefault="0080581A" w:rsidP="0080581A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05782">
        <w:t>adalah</w:t>
      </w:r>
      <w:proofErr w:type="spellEnd"/>
      <w:r w:rsidR="00005782">
        <w:t xml:space="preserve"> proses </w:t>
      </w:r>
      <w:proofErr w:type="spellStart"/>
      <w:r w:rsidR="00005782">
        <w:t>pembuatan</w:t>
      </w:r>
      <w:proofErr w:type="spellEnd"/>
      <w:r w:rsidR="00005782">
        <w:t xml:space="preserve"> </w:t>
      </w:r>
      <w:proofErr w:type="spellStart"/>
      <w:r w:rsidR="00005782">
        <w:t>adam</w:t>
      </w:r>
      <w:proofErr w:type="spellEnd"/>
      <w:r w:rsidR="00005782">
        <w:t xml:space="preserve"> dan </w:t>
      </w:r>
      <w:proofErr w:type="spellStart"/>
      <w:r w:rsidR="00005782">
        <w:t>hawa</w:t>
      </w:r>
      <w:proofErr w:type="spellEnd"/>
      <w:r w:rsidR="00005782">
        <w:t xml:space="preserve"> yang </w:t>
      </w:r>
      <w:proofErr w:type="spellStart"/>
      <w:r w:rsidR="00005782">
        <w:t>mainan</w:t>
      </w:r>
      <w:proofErr w:type="spellEnd"/>
      <w:r w:rsidR="00005782">
        <w:t xml:space="preserve"> bola </w:t>
      </w:r>
      <w:proofErr w:type="spellStart"/>
      <w:proofErr w:type="gramStart"/>
      <w:r w:rsidR="00005782">
        <w:t>salju</w:t>
      </w:r>
      <w:proofErr w:type="spellEnd"/>
      <w:r>
        <w:t xml:space="preserve"> :</w:t>
      </w:r>
      <w:proofErr w:type="gramEnd"/>
    </w:p>
    <w:p w14:paraId="2EE2924F" w14:textId="649ACDA0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 – 11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 xml:space="preserve">, player,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, dan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ai </w:t>
      </w:r>
      <w:proofErr w:type="spellStart"/>
      <w:r>
        <w:rPr>
          <w:szCs w:val="24"/>
        </w:rPr>
        <w:t>mati</w:t>
      </w:r>
      <w:proofErr w:type="spellEnd"/>
      <w:r>
        <w:rPr>
          <w:szCs w:val="24"/>
        </w:rPr>
        <w:t xml:space="preserve">, atau player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  <w:r>
        <w:rPr>
          <w:szCs w:val="24"/>
        </w:rPr>
        <w:t>.</w:t>
      </w:r>
    </w:p>
    <w:p w14:paraId="2B383557" w14:textId="2C6F73A4" w:rsidR="00005782" w:rsidRDefault="00005782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18 – 20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 w:rsidR="00E030F7">
        <w:rPr>
          <w:szCs w:val="24"/>
        </w:rPr>
        <w:t>seorang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karakter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container player, </w:t>
      </w:r>
      <w:proofErr w:type="spellStart"/>
      <w:r w:rsidR="00E030F7">
        <w:rPr>
          <w:szCs w:val="24"/>
        </w:rPr>
        <w:t>maka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masukkan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ke</w:t>
      </w:r>
      <w:proofErr w:type="spellEnd"/>
      <w:r w:rsidR="00E030F7">
        <w:rPr>
          <w:szCs w:val="24"/>
        </w:rPr>
        <w:t xml:space="preserve"> </w:t>
      </w:r>
      <w:proofErr w:type="spellStart"/>
      <w:r w:rsidR="00E030F7">
        <w:rPr>
          <w:szCs w:val="24"/>
        </w:rPr>
        <w:t>dalam</w:t>
      </w:r>
      <w:proofErr w:type="spellEnd"/>
      <w:r w:rsidR="00E030F7">
        <w:rPr>
          <w:szCs w:val="24"/>
        </w:rPr>
        <w:t xml:space="preserve"> array players</w:t>
      </w:r>
    </w:p>
    <w:p w14:paraId="7AAB53D0" w14:textId="4B9459CF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21 – 65</w:t>
      </w:r>
      <w:r>
        <w:rPr>
          <w:szCs w:val="24"/>
        </w:rPr>
        <w:tab/>
        <w:t xml:space="preserve">: Bagian program yang </w:t>
      </w:r>
      <w:proofErr w:type="spellStart"/>
      <w:r>
        <w:rPr>
          <w:szCs w:val="24"/>
        </w:rPr>
        <w:t>mengecek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mencatat</w:t>
      </w:r>
      <w:proofErr w:type="spellEnd"/>
      <w:r>
        <w:rPr>
          <w:szCs w:val="24"/>
        </w:rPr>
        <w:t xml:space="preserve"> area – area yang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3EFCCFB0" w14:textId="53B9FB12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22 – 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pengecekan</w:t>
      </w:r>
      <w:proofErr w:type="spellEnd"/>
    </w:p>
    <w:p w14:paraId="106F47E9" w14:textId="30BADFF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30 – 56</w:t>
      </w:r>
      <w:r>
        <w:rPr>
          <w:szCs w:val="24"/>
        </w:rPr>
        <w:tab/>
        <w:t xml:space="preserve">: Akan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for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setiap</w:t>
      </w:r>
      <w:proofErr w:type="spellEnd"/>
      <w:r>
        <w:rPr>
          <w:szCs w:val="24"/>
        </w:rPr>
        <w:t xml:space="preserve"> tile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level.</w:t>
      </w:r>
    </w:p>
    <w:p w14:paraId="78D82758" w14:textId="18E468B4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31</w:t>
      </w:r>
      <w:r>
        <w:rPr>
          <w:szCs w:val="24"/>
        </w:rPr>
        <w:tab/>
      </w:r>
      <w:r>
        <w:rPr>
          <w:szCs w:val="24"/>
        </w:rPr>
        <w:tab/>
        <w:t xml:space="preserve">: Bila tile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belum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diperiksa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berisi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if </w:t>
      </w:r>
      <w:proofErr w:type="spellStart"/>
      <w:r>
        <w:rPr>
          <w:szCs w:val="24"/>
        </w:rPr>
        <w:t>dijalankan</w:t>
      </w:r>
      <w:proofErr w:type="spellEnd"/>
    </w:p>
    <w:p w14:paraId="20B31505" w14:textId="601C5D9A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32 – 36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memperiapkan</w:t>
      </w:r>
      <w:proofErr w:type="spellEnd"/>
      <w:r>
        <w:rPr>
          <w:szCs w:val="24"/>
        </w:rPr>
        <w:t xml:space="preserve"> corners dan map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corners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tile – tile </w:t>
      </w:r>
      <w:proofErr w:type="spellStart"/>
      <w:r>
        <w:rPr>
          <w:szCs w:val="24"/>
        </w:rPr>
        <w:t>terujung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aream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mask area yang </w:t>
      </w:r>
      <w:proofErr w:type="spellStart"/>
      <w:r>
        <w:rPr>
          <w:szCs w:val="24"/>
        </w:rPr>
        <w:lastRenderedPageBreak/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tile </w:t>
      </w:r>
      <w:proofErr w:type="spellStart"/>
      <w:r>
        <w:rPr>
          <w:szCs w:val="24"/>
        </w:rPr>
        <w:t>dicek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lokasi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i,j</w:t>
      </w:r>
      <w:proofErr w:type="spellEnd"/>
      <w:proofErr w:type="gramEnd"/>
      <w:r>
        <w:rPr>
          <w:szCs w:val="24"/>
        </w:rPr>
        <w:t xml:space="preserve"> di </w:t>
      </w:r>
      <w:proofErr w:type="spellStart"/>
      <w:r>
        <w:rPr>
          <w:szCs w:val="24"/>
        </w:rPr>
        <w:t>variabel</w:t>
      </w:r>
      <w:proofErr w:type="spellEnd"/>
      <w:r>
        <w:rPr>
          <w:szCs w:val="24"/>
        </w:rPr>
        <w:t xml:space="preserve"> map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20E7D76E" w14:textId="122C09F8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39 – 42</w:t>
      </w:r>
      <w:r>
        <w:rPr>
          <w:szCs w:val="24"/>
        </w:rPr>
        <w:tab/>
        <w:t xml:space="preserve">: Update corners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sekarang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aspek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diluar</w:t>
      </w:r>
      <w:proofErr w:type="spellEnd"/>
      <w:r>
        <w:rPr>
          <w:szCs w:val="24"/>
        </w:rPr>
        <w:t xml:space="preserve"> range.</w:t>
      </w:r>
    </w:p>
    <w:p w14:paraId="177F013F" w14:textId="25F03427" w:rsidR="00E030F7" w:rsidRDefault="00E030F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43 – 50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queue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arah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tile yang </w:t>
      </w:r>
      <w:proofErr w:type="spellStart"/>
      <w:r>
        <w:rPr>
          <w:szCs w:val="24"/>
        </w:rPr>
        <w:t>bukan</w:t>
      </w:r>
      <w:proofErr w:type="spellEnd"/>
      <w:r>
        <w:rPr>
          <w:szCs w:val="24"/>
        </w:rPr>
        <w:t xml:space="preserve"> batu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quque</w:t>
      </w:r>
      <w:proofErr w:type="spellEnd"/>
    </w:p>
    <w:p w14:paraId="6151845E" w14:textId="3629F9E2" w:rsidR="006E1D66" w:rsidRDefault="006E1D66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52 – 52</w:t>
      </w:r>
      <w:r>
        <w:rPr>
          <w:szCs w:val="24"/>
        </w:rPr>
        <w:tab/>
        <w:t xml:space="preserve">: Masukkan map dan </w:t>
      </w:r>
      <w:proofErr w:type="spellStart"/>
      <w:r>
        <w:rPr>
          <w:szCs w:val="24"/>
        </w:rPr>
        <w:t>coors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areaCorners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dimana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accessibleAreas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 w:rsidR="00FC7607">
        <w:rPr>
          <w:szCs w:val="24"/>
        </w:rPr>
        <w:t>melihat</w:t>
      </w:r>
      <w:proofErr w:type="spellEnd"/>
      <w:r w:rsidR="00FC7607">
        <w:rPr>
          <w:szCs w:val="24"/>
        </w:rPr>
        <w:t xml:space="preserve"> area mana yang </w:t>
      </w:r>
      <w:proofErr w:type="spellStart"/>
      <w:r w:rsidR="00FC7607">
        <w:rPr>
          <w:szCs w:val="24"/>
        </w:rPr>
        <w:t>bisa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diakses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sebuah</w:t>
      </w:r>
      <w:proofErr w:type="spellEnd"/>
      <w:r w:rsidR="00FC7607">
        <w:rPr>
          <w:szCs w:val="24"/>
        </w:rPr>
        <w:t xml:space="preserve"> bot, </w:t>
      </w:r>
      <w:proofErr w:type="spellStart"/>
      <w:r w:rsidR="00FC7607">
        <w:rPr>
          <w:szCs w:val="24"/>
        </w:rPr>
        <w:t>lalu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coors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dipakai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mengambil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– </w:t>
      </w:r>
      <w:proofErr w:type="spellStart"/>
      <w:r w:rsidR="00FC7607">
        <w:rPr>
          <w:szCs w:val="24"/>
        </w:rPr>
        <w:t>pojok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dari</w:t>
      </w:r>
      <w:proofErr w:type="spellEnd"/>
      <w:r w:rsidR="00FC7607">
        <w:rPr>
          <w:szCs w:val="24"/>
        </w:rPr>
        <w:t xml:space="preserve"> area </w:t>
      </w:r>
      <w:proofErr w:type="spellStart"/>
      <w:r w:rsidR="00FC7607">
        <w:rPr>
          <w:szCs w:val="24"/>
        </w:rPr>
        <w:t>tersebut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untuk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mempermudah</w:t>
      </w:r>
      <w:proofErr w:type="spellEnd"/>
      <w:r w:rsidR="00FC7607">
        <w:rPr>
          <w:szCs w:val="24"/>
        </w:rPr>
        <w:t xml:space="preserve"> random yang </w:t>
      </w:r>
      <w:proofErr w:type="spellStart"/>
      <w:r w:rsidR="00FC7607">
        <w:rPr>
          <w:szCs w:val="24"/>
        </w:rPr>
        <w:t>nanti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akan</w:t>
      </w:r>
      <w:proofErr w:type="spellEnd"/>
      <w:r w:rsidR="00FC7607">
        <w:rPr>
          <w:szCs w:val="24"/>
        </w:rPr>
        <w:t xml:space="preserve"> </w:t>
      </w:r>
      <w:proofErr w:type="spellStart"/>
      <w:r w:rsidR="00FC7607">
        <w:rPr>
          <w:szCs w:val="24"/>
        </w:rPr>
        <w:t>dilakukan</w:t>
      </w:r>
      <w:proofErr w:type="spellEnd"/>
      <w:r w:rsidR="00FC7607">
        <w:rPr>
          <w:szCs w:val="24"/>
        </w:rPr>
        <w:t>.</w:t>
      </w:r>
    </w:p>
    <w:p w14:paraId="3564C7FE" w14:textId="3202B8B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61 – 66</w:t>
      </w:r>
      <w:r>
        <w:rPr>
          <w:szCs w:val="24"/>
        </w:rPr>
        <w:tab/>
        <w:t xml:space="preserve">: Buat player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kamera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player dan </w:t>
      </w:r>
      <w:proofErr w:type="spellStart"/>
      <w:r>
        <w:rPr>
          <w:szCs w:val="24"/>
        </w:rPr>
        <w:t>masukkan</w:t>
      </w:r>
      <w:proofErr w:type="spellEnd"/>
      <w:r>
        <w:rPr>
          <w:szCs w:val="24"/>
        </w:rPr>
        <w:t xml:space="preserve"> player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player</w:t>
      </w:r>
    </w:p>
    <w:p w14:paraId="7C50788D" w14:textId="18F2736F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68 – 86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Fungsi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membuat</w:t>
      </w:r>
      <w:proofErr w:type="spellEnd"/>
      <w:r>
        <w:rPr>
          <w:szCs w:val="24"/>
        </w:rPr>
        <w:t xml:space="preserve"> bot, </w:t>
      </w:r>
      <w:proofErr w:type="spellStart"/>
      <w:r>
        <w:rPr>
          <w:szCs w:val="24"/>
        </w:rPr>
        <w:t>teman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maupun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musuh</w:t>
      </w:r>
      <w:proofErr w:type="spellEnd"/>
      <w:r>
        <w:rPr>
          <w:szCs w:val="24"/>
        </w:rPr>
        <w:t>.</w:t>
      </w:r>
    </w:p>
    <w:p w14:paraId="354C8CC3" w14:textId="457EA8E7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71 – 74</w:t>
      </w:r>
      <w:r>
        <w:rPr>
          <w:szCs w:val="24"/>
        </w:rPr>
        <w:tab/>
        <w:t xml:space="preserve">: Bila bot </w:t>
      </w:r>
      <w:proofErr w:type="spellStart"/>
      <w:r>
        <w:rPr>
          <w:szCs w:val="24"/>
        </w:rPr>
        <w:t>berada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menurut parameter is </w:t>
      </w:r>
      <w:proofErr w:type="spellStart"/>
      <w:r>
        <w:rPr>
          <w:szCs w:val="24"/>
        </w:rPr>
        <w:t>PlayerTeam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tentukan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bot </w:t>
      </w: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tim</w:t>
      </w:r>
      <w:proofErr w:type="spellEnd"/>
      <w:r>
        <w:rPr>
          <w:szCs w:val="24"/>
        </w:rPr>
        <w:t xml:space="preserve"> player dan buat </w:t>
      </w:r>
      <w:proofErr w:type="spellStart"/>
      <w:r>
        <w:rPr>
          <w:szCs w:val="24"/>
        </w:rPr>
        <w:t>warnanya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serasi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player.</w:t>
      </w:r>
    </w:p>
    <w:p w14:paraId="73916FDE" w14:textId="7ED81DC4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 xml:space="preserve">75 – 80 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Temukan</w:t>
      </w:r>
      <w:proofErr w:type="spellEnd"/>
      <w:r>
        <w:rPr>
          <w:szCs w:val="24"/>
        </w:rPr>
        <w:t xml:space="preserve"> area yang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oleh bot, dan </w:t>
      </w:r>
      <w:proofErr w:type="spellStart"/>
      <w:r>
        <w:rPr>
          <w:szCs w:val="24"/>
        </w:rPr>
        <w:t>tetapkan</w:t>
      </w:r>
      <w:proofErr w:type="spellEnd"/>
      <w:r>
        <w:rPr>
          <w:szCs w:val="24"/>
        </w:rPr>
        <w:t xml:space="preserve"> di script bot actions agar </w:t>
      </w:r>
      <w:proofErr w:type="spellStart"/>
      <w:r>
        <w:rPr>
          <w:szCs w:val="24"/>
        </w:rPr>
        <w:t>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datanya</w:t>
      </w:r>
      <w:proofErr w:type="spellEnd"/>
    </w:p>
    <w:p w14:paraId="08E12FEB" w14:textId="2C52022A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81 – 83</w:t>
      </w:r>
      <w:r>
        <w:rPr>
          <w:szCs w:val="24"/>
        </w:rPr>
        <w:tab/>
        <w:t xml:space="preserve">: Bila </w:t>
      </w:r>
      <w:proofErr w:type="spellStart"/>
      <w:r>
        <w:rPr>
          <w:szCs w:val="24"/>
        </w:rPr>
        <w:t>isAIActive</w:t>
      </w:r>
      <w:proofErr w:type="spellEnd"/>
      <w:r>
        <w:rPr>
          <w:szCs w:val="24"/>
        </w:rPr>
        <w:t xml:space="preserve"> false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matikan</w:t>
      </w:r>
      <w:proofErr w:type="spellEnd"/>
      <w:r>
        <w:rPr>
          <w:szCs w:val="24"/>
        </w:rPr>
        <w:t xml:space="preserve"> State Machine bot</w:t>
      </w:r>
    </w:p>
    <w:p w14:paraId="1CABA76A" w14:textId="41310126" w:rsidR="00FC7607" w:rsidRDefault="00FC7607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84 – 85</w:t>
      </w:r>
      <w:r>
        <w:rPr>
          <w:szCs w:val="24"/>
        </w:rPr>
        <w:tab/>
        <w:t xml:space="preserve">: Masukkan bot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array players dan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>.</w:t>
      </w:r>
    </w:p>
    <w:p w14:paraId="338062E0" w14:textId="1B9A3B2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88 – 111</w:t>
      </w:r>
      <w:r>
        <w:rPr>
          <w:szCs w:val="24"/>
        </w:rPr>
        <w:tab/>
        <w:t xml:space="preserve">: Bot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melihat</w:t>
      </w:r>
      <w:proofErr w:type="spellEnd"/>
      <w:r>
        <w:rPr>
          <w:szCs w:val="24"/>
        </w:rPr>
        <w:t xml:space="preserve"> di area </w:t>
      </w:r>
      <w:proofErr w:type="spellStart"/>
      <w:r>
        <w:rPr>
          <w:szCs w:val="24"/>
        </w:rPr>
        <w:t>sekitarnya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menembus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dinding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ditemukan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seorang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lawan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di return player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Hanya </w:t>
      </w:r>
      <w:proofErr w:type="spellStart"/>
      <w:r>
        <w:rPr>
          <w:szCs w:val="24"/>
        </w:rPr>
        <w:t>dipakai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tahap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pembuatan</w:t>
      </w:r>
      <w:proofErr w:type="spellEnd"/>
    </w:p>
    <w:p w14:paraId="56895BFF" w14:textId="78E8FE01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113 – 121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parameter </w:t>
      </w:r>
      <w:proofErr w:type="spellStart"/>
      <w:r>
        <w:rPr>
          <w:szCs w:val="24"/>
        </w:rPr>
        <w:t>mapIndex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pilihlah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range </w:t>
      </w:r>
      <w:proofErr w:type="spellStart"/>
      <w:r>
        <w:rPr>
          <w:szCs w:val="24"/>
        </w:rPr>
        <w:t>diambil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Area Corner </w:t>
      </w:r>
      <w:proofErr w:type="spellStart"/>
      <w:r>
        <w:rPr>
          <w:szCs w:val="24"/>
        </w:rPr>
        <w:t>ke-mapIndex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. Lalu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mask </w:t>
      </w:r>
      <w:proofErr w:type="spellStart"/>
      <w:r>
        <w:rPr>
          <w:szCs w:val="24"/>
        </w:rPr>
        <w:t>accesibleAreas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pada baris 52 – 53 </w:t>
      </w:r>
      <w:proofErr w:type="spellStart"/>
      <w:r>
        <w:rPr>
          <w:szCs w:val="24"/>
        </w:rPr>
        <w:t>diatas</w:t>
      </w:r>
      <w:proofErr w:type="spellEnd"/>
      <w:r>
        <w:rPr>
          <w:szCs w:val="24"/>
        </w:rPr>
        <w:t xml:space="preserve">. Bila </w:t>
      </w:r>
      <w:proofErr w:type="spellStart"/>
      <w:r>
        <w:rPr>
          <w:szCs w:val="24"/>
        </w:rPr>
        <w:t>tempat</w:t>
      </w:r>
      <w:proofErr w:type="spellEnd"/>
      <w:r>
        <w:rPr>
          <w:szCs w:val="24"/>
        </w:rPr>
        <w:t xml:space="preserve"> random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return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tsb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tapi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do while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koordinat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>.</w:t>
      </w:r>
    </w:p>
    <w:p w14:paraId="53037676" w14:textId="5BD0CBC3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123 – 128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index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kosong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pertama</w:t>
      </w:r>
      <w:proofErr w:type="spellEnd"/>
      <w:r>
        <w:rPr>
          <w:szCs w:val="24"/>
        </w:rPr>
        <w:t xml:space="preserve"> di array players.</w:t>
      </w:r>
    </w:p>
    <w:p w14:paraId="6A206F6C" w14:textId="054A2332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lastRenderedPageBreak/>
        <w:t>131 – 142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Tergantung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parameter activate yang </w:t>
      </w:r>
      <w:proofErr w:type="spellStart"/>
      <w:r>
        <w:rPr>
          <w:szCs w:val="24"/>
        </w:rPr>
        <w:t>diberikan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script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seluruh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container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dimatikan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dinyalakan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karakter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bergerak</w:t>
      </w:r>
      <w:proofErr w:type="spellEnd"/>
      <w:r>
        <w:rPr>
          <w:szCs w:val="24"/>
        </w:rPr>
        <w:t>.</w:t>
      </w:r>
    </w:p>
    <w:p w14:paraId="6E440A7A" w14:textId="01086E3B" w:rsidR="00B04580" w:rsidRDefault="00B04580" w:rsidP="00005782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144 – 148</w:t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Mainkan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animasi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menang</w:t>
      </w:r>
      <w:proofErr w:type="spellEnd"/>
      <w:r>
        <w:rPr>
          <w:szCs w:val="24"/>
        </w:rPr>
        <w:t xml:space="preserve"> atau </w:t>
      </w:r>
      <w:proofErr w:type="spellStart"/>
      <w:r>
        <w:rPr>
          <w:szCs w:val="24"/>
        </w:rPr>
        <w:t>kalah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kelompok</w:t>
      </w:r>
      <w:proofErr w:type="spellEnd"/>
      <w:r>
        <w:rPr>
          <w:szCs w:val="24"/>
        </w:rPr>
        <w:t>.</w:t>
      </w:r>
    </w:p>
    <w:p w14:paraId="158C6C81" w14:textId="4C73709E" w:rsidR="00D26816" w:rsidRDefault="00D26816" w:rsidP="00D26816">
      <w:pPr>
        <w:ind w:firstLine="0"/>
        <w:rPr>
          <w:szCs w:val="24"/>
        </w:rPr>
      </w:pPr>
    </w:p>
    <w:p w14:paraId="3F8C0FAB" w14:textId="31DDA62C" w:rsidR="00D26816" w:rsidRDefault="00D26816" w:rsidP="00D26816">
      <w:pPr>
        <w:pStyle w:val="STTSGambar"/>
      </w:pPr>
      <w:r w:rsidRPr="00D26816">
        <w:rPr>
          <w:noProof/>
          <w:szCs w:val="24"/>
        </w:rPr>
        <w:drawing>
          <wp:inline distT="0" distB="0" distL="0" distR="0" wp14:anchorId="1F3CB4D0" wp14:editId="2D1FB630">
            <wp:extent cx="4237922" cy="1637969"/>
            <wp:effectExtent l="0" t="0" r="0" b="635"/>
            <wp:docPr id="81836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60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932" cy="16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B41ED08" w14:textId="61708C1B" w:rsidR="00D26816" w:rsidRDefault="00D26816" w:rsidP="00D26816">
      <w:pPr>
        <w:pStyle w:val="STTSGambar"/>
      </w:pPr>
      <w:r>
        <w:t>Gambar 7.</w:t>
      </w:r>
      <w:r w:rsidR="00E90BD7">
        <w:t>4</w:t>
      </w:r>
    </w:p>
    <w:p w14:paraId="2B2F4AE9" w14:textId="71B78148" w:rsidR="00D26816" w:rsidRDefault="00D26816" w:rsidP="00D2681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player manager</w:t>
      </w:r>
    </w:p>
    <w:p w14:paraId="7B0C9D2F" w14:textId="77777777" w:rsidR="00D26816" w:rsidRDefault="00D26816" w:rsidP="00D26816">
      <w:pPr>
        <w:pStyle w:val="STTSGambar"/>
      </w:pPr>
    </w:p>
    <w:p w14:paraId="33CF32F4" w14:textId="4CA2C572" w:rsidR="00005782" w:rsidRDefault="00D26816" w:rsidP="00D26816"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Material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SpriteRenderer</w:t>
      </w:r>
      <w:proofErr w:type="spellEnd"/>
      <w:r>
        <w:t xml:space="preserve">, shader </w:t>
      </w:r>
      <w:proofErr w:type="spellStart"/>
      <w:r>
        <w:t>buatan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outline para sprite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enemy dan player prefab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menduplikat</w:t>
      </w:r>
      <w:proofErr w:type="spellEnd"/>
      <w:r>
        <w:t xml:space="preserve"> prefab </w:t>
      </w:r>
      <w:proofErr w:type="spellStart"/>
      <w:r>
        <w:t>kedalam</w:t>
      </w:r>
      <w:proofErr w:type="spellEnd"/>
      <w:r>
        <w:t xml:space="preserve"> game. Is AI active dan Spawn player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Players Container dan Level Camera </w:t>
      </w:r>
      <w:proofErr w:type="spellStart"/>
      <w:r>
        <w:t>berisi</w:t>
      </w:r>
      <w:proofErr w:type="spellEnd"/>
      <w:r>
        <w:t xml:space="preserve"> Container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kamera</w:t>
      </w:r>
      <w:proofErr w:type="spellEnd"/>
      <w:r>
        <w:t xml:space="preserve"> di level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player.</w:t>
      </w:r>
    </w:p>
    <w:p w14:paraId="5E0FE33C" w14:textId="77777777" w:rsidR="0080581A" w:rsidRDefault="0080581A" w:rsidP="0080581A">
      <w:pPr>
        <w:ind w:firstLine="0"/>
      </w:pPr>
    </w:p>
    <w:p w14:paraId="70B7938F" w14:textId="38B4F84A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r>
        <w:t xml:space="preserve">Bola </w:t>
      </w:r>
      <w:proofErr w:type="spellStart"/>
      <w:r>
        <w:t>Salju</w:t>
      </w:r>
      <w:proofErr w:type="spellEnd"/>
    </w:p>
    <w:p w14:paraId="66D6E38D" w14:textId="1CA68113" w:rsidR="00E00041" w:rsidRDefault="00FA00D6" w:rsidP="00E00041">
      <w:r>
        <w:t xml:space="preserve">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r w:rsidR="00736F3E">
        <w:t>–</w:t>
      </w:r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arena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bola </w:t>
      </w:r>
      <w:proofErr w:type="spellStart"/>
      <w:r>
        <w:t>spesial</w:t>
      </w:r>
      <w:proofErr w:type="spellEnd"/>
      <w:r w:rsidR="00736F3E">
        <w:t xml:space="preserve">, </w:t>
      </w:r>
      <w:proofErr w:type="spellStart"/>
      <w:r w:rsidR="00736F3E">
        <w:t>dimulai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</w:t>
      </w:r>
      <w:proofErr w:type="spellStart"/>
      <w:r w:rsidR="00736F3E">
        <w:t>kompenen</w:t>
      </w:r>
      <w:proofErr w:type="spellEnd"/>
      <w:r w:rsidR="00736F3E">
        <w:t xml:space="preserve"> yang </w:t>
      </w:r>
      <w:proofErr w:type="spellStart"/>
      <w:r w:rsidR="00736F3E">
        <w:t>mengatur</w:t>
      </w:r>
      <w:proofErr w:type="spellEnd"/>
      <w:r w:rsidR="00736F3E">
        <w:t xml:space="preserve"> </w:t>
      </w:r>
      <w:proofErr w:type="spellStart"/>
      <w:r w:rsidR="00736F3E">
        <w:t>semua</w:t>
      </w:r>
      <w:proofErr w:type="spellEnd"/>
      <w:r w:rsidR="00736F3E">
        <w:t xml:space="preserve"> </w:t>
      </w:r>
      <w:proofErr w:type="spellStart"/>
      <w:r w:rsidR="00736F3E">
        <w:t>hal</w:t>
      </w:r>
      <w:proofErr w:type="spellEnd"/>
      <w:r w:rsidR="00736F3E">
        <w:t xml:space="preserve"> yang </w:t>
      </w:r>
      <w:proofErr w:type="spellStart"/>
      <w:r w:rsidR="00736F3E">
        <w:t>behubungan</w:t>
      </w:r>
      <w:proofErr w:type="spellEnd"/>
      <w:r w:rsidR="00736F3E">
        <w:t xml:space="preserve"> </w:t>
      </w:r>
      <w:proofErr w:type="spellStart"/>
      <w:r w:rsidR="00736F3E">
        <w:t>dengan</w:t>
      </w:r>
      <w:proofErr w:type="spellEnd"/>
      <w:r w:rsidR="00736F3E">
        <w:t xml:space="preserve"> bola </w:t>
      </w:r>
      <w:proofErr w:type="spellStart"/>
      <w:proofErr w:type="gramStart"/>
      <w:r w:rsidR="00736F3E">
        <w:t>salju</w:t>
      </w:r>
      <w:proofErr w:type="spellEnd"/>
      <w:r w:rsidR="00736F3E">
        <w:t xml:space="preserve"> :</w:t>
      </w:r>
      <w:proofErr w:type="gramEnd"/>
      <w:r w:rsidR="00736F3E">
        <w:t xml:space="preserve"> Snow Ball Manager.</w:t>
      </w:r>
    </w:p>
    <w:p w14:paraId="1F81947B" w14:textId="77777777" w:rsidR="001062EC" w:rsidRDefault="001062EC" w:rsidP="001062EC">
      <w:pPr>
        <w:pStyle w:val="STTSAlgoritma"/>
      </w:pPr>
    </w:p>
    <w:p w14:paraId="69FFCC86" w14:textId="5FC211C1" w:rsidR="004E7B2D" w:rsidRDefault="00127F9D" w:rsidP="008201EC">
      <w:pPr>
        <w:pStyle w:val="STTSJudulSubBab"/>
        <w:numPr>
          <w:ilvl w:val="0"/>
          <w:numId w:val="53"/>
        </w:numPr>
        <w:ind w:hanging="720"/>
      </w:pPr>
      <w:r>
        <w:t>Snowball Manager</w:t>
      </w:r>
    </w:p>
    <w:p w14:paraId="77466E1D" w14:textId="349D0E01" w:rsidR="004E7B2D" w:rsidRDefault="00127F9D" w:rsidP="00D26816">
      <w:pPr>
        <w:ind w:firstLine="709"/>
      </w:pPr>
      <w:r>
        <w:t xml:space="preserve">Snowball Manager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 w:rsidR="004E7B2D">
        <w:t>untu</w:t>
      </w:r>
      <w:proofErr w:type="spellEnd"/>
      <w:r w:rsidR="004E7B2D">
        <w:t xml:space="preserve"> </w:t>
      </w:r>
      <w:proofErr w:type="spellStart"/>
      <w:r w:rsidR="004E7B2D">
        <w:t>nge</w:t>
      </w:r>
      <w:proofErr w:type="spellEnd"/>
      <w:r w:rsidR="004E7B2D">
        <w:t xml:space="preserve">-spawn </w:t>
      </w:r>
      <w:proofErr w:type="spellStart"/>
      <w:r>
        <w:t>gumpalan</w:t>
      </w:r>
      <w:proofErr w:type="spellEnd"/>
      <w:r w:rsidR="004E7B2D">
        <w:t xml:space="preserve"> - </w:t>
      </w:r>
      <w:proofErr w:type="spellStart"/>
      <w:r w:rsidR="004E7B2D"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level dan juga </w:t>
      </w:r>
      <w:proofErr w:type="spellStart"/>
      <w:r>
        <w:t>mengurusi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game </w:t>
      </w:r>
      <w:proofErr w:type="spellStart"/>
      <w:r w:rsidR="004E7B2D">
        <w:t>dengan</w:t>
      </w:r>
      <w:proofErr w:type="spellEnd"/>
      <w:r w:rsidR="004E7B2D">
        <w:t xml:space="preserve">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. Snowball manager </w:t>
      </w:r>
      <w:proofErr w:type="spellStart"/>
      <w:r w:rsidR="004E7B2D">
        <w:t>menggunakan</w:t>
      </w:r>
      <w:proofErr w:type="spellEnd"/>
      <w:r w:rsidR="004E7B2D">
        <w:t xml:space="preserve"> </w:t>
      </w:r>
      <w:proofErr w:type="spellStart"/>
      <w:r w:rsidR="004E7B2D">
        <w:t>sebuah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yang </w:t>
      </w:r>
      <w:proofErr w:type="spellStart"/>
      <w:r w:rsidR="004E7B2D">
        <w:t>beraksi</w:t>
      </w:r>
      <w:proofErr w:type="spellEnd"/>
      <w:r w:rsidR="004E7B2D">
        <w:t xml:space="preserve"> </w:t>
      </w:r>
      <w:proofErr w:type="spellStart"/>
      <w:r w:rsidR="004E7B2D">
        <w:t>sebagai</w:t>
      </w:r>
      <w:proofErr w:type="spellEnd"/>
      <w:r w:rsidR="004E7B2D">
        <w:t xml:space="preserve"> </w:t>
      </w:r>
      <w:proofErr w:type="spellStart"/>
      <w:r w:rsidR="004E7B2D">
        <w:t>wadah</w:t>
      </w:r>
      <w:proofErr w:type="spellEnd"/>
      <w:r w:rsidR="004E7B2D">
        <w:t xml:space="preserve"> para </w:t>
      </w:r>
      <w:proofErr w:type="spellStart"/>
      <w:r w:rsidR="004E7B2D">
        <w:t>gumpalan</w:t>
      </w:r>
      <w:proofErr w:type="spellEnd"/>
      <w:r w:rsidR="004E7B2D">
        <w:t xml:space="preserve"> </w:t>
      </w:r>
      <w:proofErr w:type="spellStart"/>
      <w:r w:rsidR="004E7B2D">
        <w:t>salju</w:t>
      </w:r>
      <w:proofErr w:type="spellEnd"/>
      <w:r w:rsidR="004E7B2D">
        <w:t xml:space="preserve"> agar </w:t>
      </w:r>
      <w:proofErr w:type="spellStart"/>
      <w:r w:rsidR="004E7B2D">
        <w:t>bisa</w:t>
      </w:r>
      <w:proofErr w:type="spellEnd"/>
      <w:r w:rsidR="004E7B2D">
        <w:t xml:space="preserve"> </w:t>
      </w:r>
      <w:proofErr w:type="spellStart"/>
      <w:r w:rsidR="004E7B2D">
        <w:t>memudahkan</w:t>
      </w:r>
      <w:proofErr w:type="spellEnd"/>
      <w:r w:rsidR="004E7B2D">
        <w:t xml:space="preserve"> </w:t>
      </w:r>
      <w:proofErr w:type="spellStart"/>
      <w:r w:rsidR="004E7B2D">
        <w:t>akses</w:t>
      </w:r>
      <w:proofErr w:type="spellEnd"/>
      <w:r w:rsidR="004E7B2D">
        <w:t xml:space="preserve"> </w:t>
      </w:r>
      <w:proofErr w:type="spellStart"/>
      <w:r w:rsidR="004E7B2D">
        <w:t>ketimbang</w:t>
      </w:r>
      <w:proofErr w:type="spellEnd"/>
      <w:r w:rsidR="004E7B2D">
        <w:t xml:space="preserve"> </w:t>
      </w:r>
      <w:proofErr w:type="spellStart"/>
      <w:r w:rsidR="004E7B2D">
        <w:t>mencari</w:t>
      </w:r>
      <w:proofErr w:type="spellEnd"/>
      <w:r w:rsidR="004E7B2D">
        <w:t xml:space="preserve"> </w:t>
      </w:r>
      <w:proofErr w:type="spellStart"/>
      <w:r w:rsidR="004E7B2D">
        <w:t>seluruh</w:t>
      </w:r>
      <w:proofErr w:type="spellEnd"/>
      <w:r w:rsidR="004E7B2D">
        <w:t xml:space="preserve"> </w:t>
      </w:r>
      <w:proofErr w:type="spellStart"/>
      <w:r w:rsidR="004E7B2D">
        <w:t>GameObject</w:t>
      </w:r>
      <w:proofErr w:type="spellEnd"/>
      <w:r w:rsidR="004E7B2D">
        <w:t xml:space="preserve"> di level.</w:t>
      </w:r>
    </w:p>
    <w:p w14:paraId="25BCFD3C" w14:textId="77777777" w:rsidR="004E7B2D" w:rsidRDefault="004E7B2D" w:rsidP="004E7B2D">
      <w:pPr>
        <w:pStyle w:val="STTSGambar"/>
      </w:pPr>
      <w:r>
        <w:rPr>
          <w:noProof/>
        </w:rPr>
        <w:lastRenderedPageBreak/>
        <w:drawing>
          <wp:inline distT="0" distB="0" distL="0" distR="0" wp14:anchorId="397A4EA3" wp14:editId="418FDDE9">
            <wp:extent cx="1137037" cy="1137037"/>
            <wp:effectExtent l="0" t="0" r="6350" b="6350"/>
            <wp:docPr id="200016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622" cy="114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E4BB1CC" w14:textId="03229F63" w:rsidR="004E7B2D" w:rsidRDefault="004E7B2D" w:rsidP="004E7B2D">
      <w:pPr>
        <w:pStyle w:val="STTSGambar"/>
      </w:pPr>
      <w:r>
        <w:t>Gambar 7.</w:t>
      </w:r>
      <w:r w:rsidR="00E90BD7">
        <w:t>5</w:t>
      </w:r>
    </w:p>
    <w:p w14:paraId="18F0D87F" w14:textId="2599360A" w:rsidR="004E7B2D" w:rsidRDefault="004E7B2D" w:rsidP="004E7B2D">
      <w:pPr>
        <w:pStyle w:val="STTSGambar"/>
      </w:pP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di-spawn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</w:p>
    <w:p w14:paraId="6AAE3D80" w14:textId="77777777" w:rsidR="004E7B2D" w:rsidRDefault="004E7B2D" w:rsidP="004E7B2D">
      <w:pPr>
        <w:pStyle w:val="STTSJudulSubBab"/>
      </w:pPr>
    </w:p>
    <w:p w14:paraId="7D099DE4" w14:textId="3187F84F" w:rsidR="00127F9D" w:rsidRDefault="004E7B2D" w:rsidP="004E7B2D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>:</w:t>
      </w:r>
    </w:p>
    <w:p w14:paraId="142BFB2C" w14:textId="3AD49409" w:rsidR="00680630" w:rsidRDefault="001062EC" w:rsidP="0068063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7.4</w:t>
      </w:r>
      <w:r>
        <w:t xml:space="preserve"> Class </w:t>
      </w:r>
      <w:r w:rsidR="00680630">
        <w:t>Snow Ball Manager</w:t>
      </w:r>
    </w:p>
    <w:p w14:paraId="28746E89" w14:textId="55A41E51" w:rsidR="00680630" w:rsidRDefault="00680630" w:rsidP="00776775">
      <w:pPr>
        <w:pStyle w:val="STTSAlgoritmaContent"/>
        <w:numPr>
          <w:ilvl w:val="0"/>
          <w:numId w:val="54"/>
        </w:numPr>
        <w:ind w:left="709" w:hanging="709"/>
      </w:pPr>
      <w:r>
        <w:t xml:space="preserve">public class </w:t>
      </w:r>
      <w:proofErr w:type="spellStart"/>
      <w:proofErr w:type="gramStart"/>
      <w:r>
        <w:t>SnowBallManager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15C15032" w14:textId="77777777" w:rsidR="00680630" w:rsidRDefault="00680630" w:rsidP="00680630">
      <w:pPr>
        <w:pStyle w:val="STTSAlgoritmaContent"/>
      </w:pPr>
      <w:r>
        <w:t xml:space="preserve">public static </w:t>
      </w:r>
      <w:proofErr w:type="spellStart"/>
      <w:r>
        <w:t>SnowBallManager</w:t>
      </w:r>
      <w:proofErr w:type="spellEnd"/>
      <w:r>
        <w:t xml:space="preserve"> Instance;</w:t>
      </w:r>
    </w:p>
    <w:p w14:paraId="342E3A26" w14:textId="77777777" w:rsidR="00680630" w:rsidRDefault="00680630" w:rsidP="00680630">
      <w:pPr>
        <w:pStyle w:val="STTSAlgoritmaContent"/>
      </w:pPr>
      <w:r>
        <w:t xml:space="preserve">public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;</w:t>
      </w:r>
    </w:p>
    <w:p w14:paraId="6C798F2E" w14:textId="77777777" w:rsidR="00680630" w:rsidRDefault="00680630" w:rsidP="00680630">
      <w:pPr>
        <w:pStyle w:val="STTSAlgoritmaContent"/>
      </w:pPr>
    </w:p>
    <w:p w14:paraId="0E76CD94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snowball;</w:t>
      </w:r>
    </w:p>
    <w:p w14:paraId="7EB94F99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respawnTime</w:t>
      </w:r>
      <w:proofErr w:type="spellEnd"/>
      <w:r>
        <w:t>;</w:t>
      </w:r>
    </w:p>
    <w:p w14:paraId="262FA090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respawnAmount</w:t>
      </w:r>
      <w:proofErr w:type="spellEnd"/>
      <w:r>
        <w:t>;</w:t>
      </w:r>
    </w:p>
    <w:p w14:paraId="0C2F7115" w14:textId="77777777" w:rsidR="00680630" w:rsidRDefault="00680630" w:rsidP="0068063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ColorManager</w:t>
      </w:r>
      <w:proofErr w:type="spellEnd"/>
      <w:r>
        <w:t xml:space="preserve"> </w:t>
      </w:r>
      <w:proofErr w:type="spellStart"/>
      <w:r>
        <w:t>colManager</w:t>
      </w:r>
      <w:proofErr w:type="spellEnd"/>
      <w:r>
        <w:t>;</w:t>
      </w:r>
    </w:p>
    <w:p w14:paraId="1311F205" w14:textId="77777777" w:rsidR="00680630" w:rsidRDefault="00680630" w:rsidP="00680630">
      <w:pPr>
        <w:pStyle w:val="STTSAlgoritmaContent"/>
      </w:pPr>
      <w:r>
        <w:t xml:space="preserve">float </w:t>
      </w:r>
      <w:proofErr w:type="spellStart"/>
      <w:r>
        <w:t>currentrespawnTimer</w:t>
      </w:r>
      <w:proofErr w:type="spellEnd"/>
      <w:r>
        <w:t>;</w:t>
      </w:r>
    </w:p>
    <w:p w14:paraId="327E76EB" w14:textId="77777777" w:rsidR="00680630" w:rsidRDefault="00680630" w:rsidP="00680630">
      <w:pPr>
        <w:pStyle w:val="STTSAlgoritmaContent"/>
      </w:pPr>
    </w:p>
    <w:p w14:paraId="38A4EBB0" w14:textId="77777777" w:rsidR="00680630" w:rsidRDefault="00680630" w:rsidP="00680630">
      <w:pPr>
        <w:pStyle w:val="STTSAlgoritmaContent"/>
      </w:pPr>
      <w:r>
        <w:t xml:space="preserve">private void </w:t>
      </w:r>
      <w:proofErr w:type="gramStart"/>
      <w:r>
        <w:t>Awake(</w:t>
      </w:r>
      <w:proofErr w:type="gramEnd"/>
      <w:r>
        <w:t>){</w:t>
      </w:r>
    </w:p>
    <w:p w14:paraId="29F2A25E" w14:textId="01EB6D09" w:rsidR="00680630" w:rsidRDefault="005F3D3A" w:rsidP="00680630">
      <w:pPr>
        <w:pStyle w:val="STTSAlgoritmaContent"/>
      </w:pPr>
      <w:r>
        <w:t xml:space="preserve">  </w:t>
      </w:r>
      <w:r w:rsidR="00680630">
        <w:t>if (Instance == null)</w:t>
      </w:r>
    </w:p>
    <w:p w14:paraId="5C4BCB69" w14:textId="223B1797" w:rsidR="00680630" w:rsidRDefault="005F3D3A" w:rsidP="00680630">
      <w:pPr>
        <w:pStyle w:val="STTSAlgoritmaContent"/>
      </w:pPr>
      <w:r>
        <w:t xml:space="preserve">    </w:t>
      </w:r>
      <w:r w:rsidR="00680630">
        <w:t>Instance = this;</w:t>
      </w:r>
    </w:p>
    <w:p w14:paraId="62C75E1F" w14:textId="5004CD74" w:rsidR="00680630" w:rsidRDefault="00680630" w:rsidP="00680630">
      <w:pPr>
        <w:pStyle w:val="STTSAlgoritmaContent"/>
      </w:pPr>
      <w:r>
        <w:t>}</w:t>
      </w:r>
    </w:p>
    <w:p w14:paraId="1572C972" w14:textId="77777777" w:rsidR="00680630" w:rsidRDefault="00680630" w:rsidP="00680630">
      <w:pPr>
        <w:pStyle w:val="STTSAlgoritmaContent"/>
      </w:pPr>
    </w:p>
    <w:p w14:paraId="6FA6C964" w14:textId="42F13FA9" w:rsidR="00680630" w:rsidRDefault="00680630" w:rsidP="00680630">
      <w:pPr>
        <w:pStyle w:val="STTSAlgoritmaContent"/>
      </w:pPr>
      <w:r>
        <w:t>// Start is called before the first frame update</w:t>
      </w:r>
    </w:p>
    <w:p w14:paraId="5E68B799" w14:textId="4D10804C" w:rsidR="00680630" w:rsidRDefault="00680630" w:rsidP="005F3D3A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725854B3" w14:textId="66ADB6A6" w:rsidR="00680630" w:rsidRDefault="005F3D3A" w:rsidP="00680630">
      <w:pPr>
        <w:pStyle w:val="STTSAlgoritmaContent"/>
      </w:pPr>
      <w:r>
        <w:t xml:space="preserve">  </w:t>
      </w:r>
      <w:proofErr w:type="spellStart"/>
      <w:r w:rsidR="00680630">
        <w:t>currentrespawnTimer</w:t>
      </w:r>
      <w:proofErr w:type="spellEnd"/>
      <w:r w:rsidR="00680630">
        <w:t xml:space="preserve"> = </w:t>
      </w:r>
      <w:proofErr w:type="spellStart"/>
      <w:r w:rsidR="00680630">
        <w:t>respawnTime</w:t>
      </w:r>
      <w:proofErr w:type="spellEnd"/>
      <w:r w:rsidR="00680630">
        <w:t>;</w:t>
      </w:r>
    </w:p>
    <w:p w14:paraId="41B65B5A" w14:textId="3144FB83" w:rsidR="00680630" w:rsidRDefault="00680630" w:rsidP="00680630">
      <w:pPr>
        <w:pStyle w:val="STTSAlgoritmaContent"/>
      </w:pPr>
      <w:r>
        <w:t>}</w:t>
      </w:r>
    </w:p>
    <w:p w14:paraId="0BDB5D25" w14:textId="77777777" w:rsidR="00680630" w:rsidRDefault="00680630" w:rsidP="00680630">
      <w:pPr>
        <w:pStyle w:val="STTSAlgoritmaContent"/>
      </w:pPr>
    </w:p>
    <w:p w14:paraId="4E7616AF" w14:textId="0BDA9C46" w:rsidR="00680630" w:rsidRDefault="00680630" w:rsidP="005F3D3A">
      <w:pPr>
        <w:pStyle w:val="STTSAlgoritmaContent"/>
      </w:pPr>
      <w:r>
        <w:t xml:space="preserve">public void </w:t>
      </w:r>
      <w:proofErr w:type="spellStart"/>
      <w:proofErr w:type="gramStart"/>
      <w:r>
        <w:t>destroyball</w:t>
      </w:r>
      <w:proofErr w:type="spellEnd"/>
      <w:r>
        <w:t>(</w:t>
      </w:r>
      <w:proofErr w:type="gramEnd"/>
      <w:r>
        <w:t>int index){</w:t>
      </w:r>
    </w:p>
    <w:p w14:paraId="235128A5" w14:textId="2D346D73" w:rsidR="00680630" w:rsidRDefault="005F3D3A" w:rsidP="00680630">
      <w:pPr>
        <w:pStyle w:val="STTSAlgoritmaContent"/>
      </w:pPr>
      <w:r>
        <w:t xml:space="preserve">  </w:t>
      </w:r>
      <w:proofErr w:type="spellStart"/>
      <w:r w:rsidR="00680630">
        <w:t>GameObject</w:t>
      </w:r>
      <w:proofErr w:type="spellEnd"/>
      <w:r w:rsidR="00680630">
        <w:t xml:space="preserve"> ball = </w:t>
      </w:r>
      <w:proofErr w:type="spellStart"/>
      <w:proofErr w:type="gramStart"/>
      <w:r w:rsidR="00680630">
        <w:t>snowballscontainer.transform</w:t>
      </w:r>
      <w:proofErr w:type="gramEnd"/>
      <w:r w:rsidR="00680630">
        <w:t>.GetChild</w:t>
      </w:r>
      <w:proofErr w:type="spellEnd"/>
      <w:r w:rsidR="00680630">
        <w:t>(index).</w:t>
      </w:r>
      <w:proofErr w:type="spellStart"/>
      <w:r w:rsidR="00680630">
        <w:t>gameObject</w:t>
      </w:r>
      <w:proofErr w:type="spellEnd"/>
      <w:r w:rsidR="00680630">
        <w:t>;</w:t>
      </w:r>
    </w:p>
    <w:p w14:paraId="7B90F916" w14:textId="0CD433FF" w:rsidR="00680630" w:rsidRDefault="005F3D3A" w:rsidP="00680630">
      <w:pPr>
        <w:pStyle w:val="STTSAlgoritmaContent"/>
      </w:pPr>
      <w:r>
        <w:t xml:space="preserve">  </w:t>
      </w:r>
      <w:r w:rsidR="00680630">
        <w:t xml:space="preserve">Coordinate </w:t>
      </w:r>
      <w:proofErr w:type="spellStart"/>
      <w:r w:rsidR="00680630">
        <w:t>ballcoor</w:t>
      </w:r>
      <w:proofErr w:type="spellEnd"/>
      <w:r w:rsidR="00680630">
        <w:t xml:space="preserve"> = </w:t>
      </w:r>
      <w:proofErr w:type="spellStart"/>
      <w:r w:rsidR="00680630">
        <w:t>AStarAlgorithm.vectorToCoordinate</w:t>
      </w:r>
      <w:proofErr w:type="spellEnd"/>
      <w:r w:rsidR="00680630">
        <w:t>(</w:t>
      </w:r>
      <w:proofErr w:type="spellStart"/>
      <w:proofErr w:type="gramStart"/>
      <w:r w:rsidR="00680630">
        <w:t>ball.transform</w:t>
      </w:r>
      <w:proofErr w:type="gramEnd"/>
      <w:r w:rsidR="00680630">
        <w:t>.position</w:t>
      </w:r>
      <w:proofErr w:type="spellEnd"/>
      <w:r w:rsidR="00680630">
        <w:t>);</w:t>
      </w:r>
    </w:p>
    <w:p w14:paraId="03B0B536" w14:textId="77777777" w:rsidR="00680630" w:rsidRDefault="00680630" w:rsidP="00680630">
      <w:pPr>
        <w:pStyle w:val="STTSAlgoritmaContent"/>
      </w:pPr>
      <w:r>
        <w:t xml:space="preserve">       </w:t>
      </w:r>
      <w:proofErr w:type="gramStart"/>
      <w:r>
        <w:t>if(</w:t>
      </w:r>
      <w:proofErr w:type="spellStart"/>
      <w:proofErr w:type="gramEnd"/>
      <w:r>
        <w:t>SetObjects.getMap</w:t>
      </w:r>
      <w:proofErr w:type="spellEnd"/>
      <w:r>
        <w:t>(true) != null)</w:t>
      </w:r>
    </w:p>
    <w:p w14:paraId="2D24819B" w14:textId="77777777" w:rsidR="00680630" w:rsidRDefault="00680630" w:rsidP="00680630">
      <w:pPr>
        <w:pStyle w:val="STTSAlgoritmaContent"/>
      </w:pPr>
      <w:r>
        <w:t xml:space="preserve">            </w:t>
      </w:r>
      <w:proofErr w:type="spellStart"/>
      <w:r>
        <w:t>SetObjects.setMap</w:t>
      </w:r>
      <w:proofErr w:type="spellEnd"/>
      <w:r>
        <w:t>(</w:t>
      </w:r>
      <w:proofErr w:type="spellStart"/>
      <w:proofErr w:type="gramStart"/>
      <w:r>
        <w:t>ballcoor.yCoor</w:t>
      </w:r>
      <w:proofErr w:type="spellEnd"/>
      <w:proofErr w:type="gramEnd"/>
      <w:r>
        <w:t xml:space="preserve">, </w:t>
      </w:r>
      <w:proofErr w:type="spellStart"/>
      <w:r>
        <w:t>ballcoor.xCoor</w:t>
      </w:r>
      <w:proofErr w:type="spellEnd"/>
      <w:r>
        <w:t>, 0);</w:t>
      </w:r>
    </w:p>
    <w:p w14:paraId="6C8CD87E" w14:textId="063FBDCB" w:rsidR="00680630" w:rsidRDefault="005F3D3A" w:rsidP="00680630">
      <w:pPr>
        <w:pStyle w:val="STTSAlgoritmaContent"/>
      </w:pPr>
      <w:r>
        <w:t xml:space="preserve">  </w:t>
      </w:r>
      <w:r w:rsidR="00680630">
        <w:t>Destroy(ball);</w:t>
      </w:r>
    </w:p>
    <w:p w14:paraId="725A5B06" w14:textId="5660C18D" w:rsidR="00680630" w:rsidRDefault="00680630" w:rsidP="00680630">
      <w:pPr>
        <w:pStyle w:val="STTSAlgoritmaContent"/>
      </w:pPr>
      <w:r>
        <w:t>}</w:t>
      </w:r>
    </w:p>
    <w:p w14:paraId="0F62DBC3" w14:textId="77777777" w:rsidR="00680630" w:rsidRDefault="00680630" w:rsidP="00680630">
      <w:pPr>
        <w:pStyle w:val="STTSAlgoritmaContent"/>
      </w:pPr>
    </w:p>
    <w:p w14:paraId="25BFFA16" w14:textId="78B4EDFF" w:rsidR="00680630" w:rsidRDefault="00680630" w:rsidP="00ED5FC4">
      <w:pPr>
        <w:pStyle w:val="STTSAlgoritmaContent"/>
      </w:pPr>
      <w:r>
        <w:t xml:space="preserve">public void </w:t>
      </w:r>
      <w:proofErr w:type="gramStart"/>
      <w:r>
        <w:t>Update(</w:t>
      </w:r>
      <w:proofErr w:type="gramEnd"/>
      <w:r>
        <w:t>){</w:t>
      </w:r>
    </w:p>
    <w:p w14:paraId="3685A9B6" w14:textId="0548916C" w:rsidR="00680630" w:rsidRDefault="00ED5FC4" w:rsidP="00ED5FC4">
      <w:pPr>
        <w:pStyle w:val="STTSAlgoritmaContent"/>
      </w:pPr>
      <w:r>
        <w:t xml:space="preserve">  </w:t>
      </w:r>
      <w:r w:rsidR="00680630">
        <w:t>if (</w:t>
      </w:r>
      <w:proofErr w:type="spellStart"/>
      <w:r w:rsidR="00680630">
        <w:t>currentrespawnTimer</w:t>
      </w:r>
      <w:proofErr w:type="spellEnd"/>
      <w:r w:rsidR="00680630">
        <w:t xml:space="preserve"> &lt;= </w:t>
      </w:r>
      <w:proofErr w:type="gramStart"/>
      <w:r w:rsidR="00680630">
        <w:t>0){</w:t>
      </w:r>
      <w:proofErr w:type="gramEnd"/>
    </w:p>
    <w:p w14:paraId="40CC8E19" w14:textId="3A88FDAD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currentrespawnTimer</w:t>
      </w:r>
      <w:proofErr w:type="spellEnd"/>
      <w:r w:rsidR="00680630">
        <w:t xml:space="preserve"> = </w:t>
      </w:r>
      <w:proofErr w:type="spellStart"/>
      <w:r w:rsidR="00680630">
        <w:t>respawnTime</w:t>
      </w:r>
      <w:proofErr w:type="spellEnd"/>
      <w:r w:rsidR="00680630">
        <w:t>;</w:t>
      </w:r>
    </w:p>
    <w:p w14:paraId="02742CE7" w14:textId="2A9813FD" w:rsidR="00680630" w:rsidRDefault="00ED5FC4" w:rsidP="00680630">
      <w:pPr>
        <w:pStyle w:val="STTSAlgoritmaContent"/>
      </w:pPr>
      <w:r>
        <w:t xml:space="preserve">    </w:t>
      </w:r>
      <w:proofErr w:type="spellStart"/>
      <w:proofErr w:type="gramStart"/>
      <w:r w:rsidR="00680630">
        <w:t>putballs</w:t>
      </w:r>
      <w:proofErr w:type="spellEnd"/>
      <w:r w:rsidR="00680630">
        <w:t>(</w:t>
      </w:r>
      <w:proofErr w:type="gramEnd"/>
      <w:r w:rsidR="00680630">
        <w:t>);</w:t>
      </w:r>
    </w:p>
    <w:p w14:paraId="3DEB48E6" w14:textId="40F409ED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06587521" w14:textId="524743E4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currentrespawnTimer</w:t>
      </w:r>
      <w:proofErr w:type="spellEnd"/>
      <w:r w:rsidR="00680630">
        <w:t xml:space="preserve"> -= </w:t>
      </w:r>
      <w:proofErr w:type="spellStart"/>
      <w:r w:rsidR="00680630">
        <w:t>Time.deltaTime</w:t>
      </w:r>
      <w:proofErr w:type="spellEnd"/>
      <w:r w:rsidR="00680630">
        <w:t>;</w:t>
      </w:r>
    </w:p>
    <w:p w14:paraId="0A9227BE" w14:textId="13046197" w:rsidR="00680630" w:rsidRDefault="00680630" w:rsidP="00680630">
      <w:pPr>
        <w:pStyle w:val="STTSAlgoritmaContent"/>
      </w:pPr>
      <w:r>
        <w:t>}</w:t>
      </w:r>
    </w:p>
    <w:p w14:paraId="240B52B5" w14:textId="77777777" w:rsidR="00680630" w:rsidRDefault="00680630" w:rsidP="00680630">
      <w:pPr>
        <w:pStyle w:val="STTSAlgoritmaContent"/>
      </w:pPr>
    </w:p>
    <w:p w14:paraId="6170A372" w14:textId="77777777" w:rsidR="00680630" w:rsidRDefault="00680630" w:rsidP="00680630">
      <w:pPr>
        <w:pStyle w:val="STTSAlgoritmaContent"/>
      </w:pPr>
    </w:p>
    <w:p w14:paraId="322DE420" w14:textId="293E9D13" w:rsidR="00680630" w:rsidRDefault="00680630" w:rsidP="00ED5FC4">
      <w:pPr>
        <w:pStyle w:val="STTSAlgoritmaContent"/>
      </w:pPr>
      <w:r>
        <w:t xml:space="preserve">void </w:t>
      </w:r>
      <w:proofErr w:type="spellStart"/>
      <w:proofErr w:type="gramStart"/>
      <w:r>
        <w:t>putballs</w:t>
      </w:r>
      <w:proofErr w:type="spellEnd"/>
      <w:r>
        <w:t>(</w:t>
      </w:r>
      <w:proofErr w:type="gramEnd"/>
      <w:r>
        <w:t>){</w:t>
      </w:r>
    </w:p>
    <w:p w14:paraId="1BF220D3" w14:textId="15432986" w:rsidR="00D26816" w:rsidRDefault="00D26816" w:rsidP="00D2681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25956696" w14:textId="23B96F5E" w:rsidR="00680630" w:rsidRDefault="00ED5FC4" w:rsidP="00680630">
      <w:pPr>
        <w:pStyle w:val="STTSAlgoritmaContent"/>
      </w:pPr>
      <w:r>
        <w:t xml:space="preserve">  </w:t>
      </w:r>
      <w:r w:rsidR="00680630">
        <w:t>int x, y;</w:t>
      </w:r>
    </w:p>
    <w:p w14:paraId="6F8D3C7D" w14:textId="01A0B8C9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GameObject</w:t>
      </w:r>
      <w:proofErr w:type="spellEnd"/>
      <w:r w:rsidR="00680630">
        <w:t xml:space="preserve"> </w:t>
      </w:r>
      <w:proofErr w:type="spellStart"/>
      <w:r w:rsidR="00680630">
        <w:t>ballz</w:t>
      </w:r>
      <w:proofErr w:type="spellEnd"/>
      <w:r w:rsidR="00680630">
        <w:t>;</w:t>
      </w:r>
    </w:p>
    <w:p w14:paraId="4AF39FE7" w14:textId="27CAFB23" w:rsidR="00680630" w:rsidRDefault="00ED5FC4" w:rsidP="00ED5FC4">
      <w:pPr>
        <w:pStyle w:val="STTSAlgoritmaContent"/>
      </w:pPr>
      <w:r>
        <w:t xml:space="preserve">  </w:t>
      </w:r>
      <w:r w:rsidR="00680630">
        <w:t xml:space="preserve">for (int </w:t>
      </w:r>
      <w:proofErr w:type="spellStart"/>
      <w:r w:rsidR="00680630">
        <w:t>i</w:t>
      </w:r>
      <w:proofErr w:type="spellEnd"/>
      <w:r w:rsidR="00680630">
        <w:t xml:space="preserve"> = 0; </w:t>
      </w:r>
      <w:proofErr w:type="spellStart"/>
      <w:r w:rsidR="00680630">
        <w:t>i</w:t>
      </w:r>
      <w:proofErr w:type="spellEnd"/>
      <w:r w:rsidR="00680630">
        <w:t xml:space="preserve"> &lt; </w:t>
      </w:r>
      <w:proofErr w:type="spellStart"/>
      <w:r w:rsidR="00680630">
        <w:t>respawnAmount</w:t>
      </w:r>
      <w:proofErr w:type="spellEnd"/>
      <w:r w:rsidR="00680630">
        <w:t xml:space="preserve">; </w:t>
      </w:r>
      <w:proofErr w:type="spellStart"/>
      <w:r w:rsidR="00680630">
        <w:t>i</w:t>
      </w:r>
      <w:proofErr w:type="spellEnd"/>
      <w:r w:rsidR="00680630">
        <w:t>+</w:t>
      </w:r>
      <w:proofErr w:type="gramStart"/>
      <w:r w:rsidR="00680630">
        <w:t>+</w:t>
      </w:r>
      <w:r>
        <w:t>)</w:t>
      </w:r>
      <w:r w:rsidR="00680630">
        <w:t>{</w:t>
      </w:r>
      <w:proofErr w:type="gramEnd"/>
    </w:p>
    <w:p w14:paraId="7F4A38BB" w14:textId="73E070CE" w:rsidR="00680630" w:rsidRDefault="00ED5FC4" w:rsidP="00680630">
      <w:pPr>
        <w:pStyle w:val="STTSAlgoritmaContent"/>
      </w:pPr>
      <w:r>
        <w:t xml:space="preserve">    </w:t>
      </w:r>
      <w:r w:rsidR="00680630">
        <w:t xml:space="preserve">x = </w:t>
      </w:r>
      <w:proofErr w:type="spellStart"/>
      <w:r w:rsidR="00680630">
        <w:t>Mathf.RoundToInt</w:t>
      </w:r>
      <w:proofErr w:type="spellEnd"/>
      <w:r w:rsidR="00680630">
        <w:t>(</w:t>
      </w:r>
      <w:proofErr w:type="spellStart"/>
      <w:proofErr w:type="gramStart"/>
      <w:r w:rsidR="00680630">
        <w:t>UnityEngine.Random.Range</w:t>
      </w:r>
      <w:proofErr w:type="spellEnd"/>
      <w:proofErr w:type="gramEnd"/>
      <w:r w:rsidR="00680630">
        <w:t xml:space="preserve">(0, </w:t>
      </w:r>
      <w:proofErr w:type="spellStart"/>
      <w:r w:rsidR="00680630">
        <w:t>SetObjects.getWidth</w:t>
      </w:r>
      <w:proofErr w:type="spellEnd"/>
      <w:r w:rsidR="00680630">
        <w:t>() - 2));</w:t>
      </w:r>
    </w:p>
    <w:p w14:paraId="5D6F59A4" w14:textId="0E438BA9" w:rsidR="00680630" w:rsidRDefault="00ED5FC4" w:rsidP="00680630">
      <w:pPr>
        <w:pStyle w:val="STTSAlgoritmaContent"/>
      </w:pPr>
      <w:r>
        <w:t xml:space="preserve">    </w:t>
      </w:r>
      <w:r w:rsidR="00680630">
        <w:t xml:space="preserve">y = </w:t>
      </w:r>
      <w:proofErr w:type="spellStart"/>
      <w:r w:rsidR="00680630">
        <w:t>Mathf.RoundToInt</w:t>
      </w:r>
      <w:proofErr w:type="spellEnd"/>
      <w:r w:rsidR="00680630">
        <w:t>(</w:t>
      </w:r>
      <w:proofErr w:type="spellStart"/>
      <w:proofErr w:type="gramStart"/>
      <w:r w:rsidR="00680630">
        <w:t>UnityEngine.Random.Range</w:t>
      </w:r>
      <w:proofErr w:type="spellEnd"/>
      <w:proofErr w:type="gramEnd"/>
      <w:r w:rsidR="00680630">
        <w:t xml:space="preserve">(0, </w:t>
      </w:r>
      <w:proofErr w:type="spellStart"/>
      <w:r w:rsidR="00680630">
        <w:t>SetObjects.getHeight</w:t>
      </w:r>
      <w:proofErr w:type="spellEnd"/>
      <w:r w:rsidR="00680630">
        <w:t>() - 2));</w:t>
      </w:r>
    </w:p>
    <w:p w14:paraId="7D645BC8" w14:textId="0E5B5C82" w:rsidR="00680630" w:rsidRDefault="00ED5FC4" w:rsidP="00ED5FC4">
      <w:pPr>
        <w:pStyle w:val="STTSAlgoritmaContent"/>
      </w:pPr>
      <w:r>
        <w:t xml:space="preserve">    </w:t>
      </w:r>
      <w:r w:rsidR="00680630">
        <w:t>if (</w:t>
      </w:r>
      <w:proofErr w:type="spellStart"/>
      <w:r w:rsidR="00680630">
        <w:t>SetObjects.getMap</w:t>
      </w:r>
      <w:proofErr w:type="spellEnd"/>
      <w:r w:rsidR="00680630">
        <w:t>(false</w:t>
      </w:r>
      <w:proofErr w:type="gramStart"/>
      <w:r w:rsidR="00680630">
        <w:t>)[</w:t>
      </w:r>
      <w:proofErr w:type="gramEnd"/>
      <w:r w:rsidR="00680630">
        <w:t>y, x] == 0){</w:t>
      </w:r>
    </w:p>
    <w:p w14:paraId="0E220803" w14:textId="05BD6FC5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ballz</w:t>
      </w:r>
      <w:proofErr w:type="spellEnd"/>
      <w:r w:rsidR="00680630">
        <w:t xml:space="preserve"> = </w:t>
      </w:r>
      <w:proofErr w:type="gramStart"/>
      <w:r w:rsidR="00680630">
        <w:t>Instantiate(</w:t>
      </w:r>
      <w:proofErr w:type="gramEnd"/>
      <w:r w:rsidR="00680630">
        <w:t xml:space="preserve">snowball, new Vector3(x + 1.5f, -y - 0.5f), </w:t>
      </w:r>
      <w:proofErr w:type="spellStart"/>
      <w:r w:rsidR="00680630">
        <w:t>Quaternion.identity</w:t>
      </w:r>
      <w:proofErr w:type="spellEnd"/>
      <w:r w:rsidR="00680630">
        <w:t>);</w:t>
      </w:r>
    </w:p>
    <w:p w14:paraId="4A9A1469" w14:textId="1D61C95F" w:rsidR="00680630" w:rsidRDefault="00ED5FC4" w:rsidP="00680630">
      <w:pPr>
        <w:pStyle w:val="STTSAlgoritmaContent"/>
      </w:pPr>
      <w:r>
        <w:t xml:space="preserve">      </w:t>
      </w:r>
      <w:proofErr w:type="spellStart"/>
      <w:proofErr w:type="gramStart"/>
      <w:r w:rsidR="00680630">
        <w:t>ballz.transform</w:t>
      </w:r>
      <w:proofErr w:type="gramEnd"/>
      <w:r w:rsidR="00680630">
        <w:t>.SetParent</w:t>
      </w:r>
      <w:proofErr w:type="spellEnd"/>
      <w:r w:rsidR="00680630">
        <w:t>(</w:t>
      </w:r>
      <w:proofErr w:type="spellStart"/>
      <w:r w:rsidR="00680630">
        <w:t>snowballscontainer.transform</w:t>
      </w:r>
      <w:proofErr w:type="spellEnd"/>
      <w:r>
        <w:t xml:space="preserve"> </w:t>
      </w:r>
      <w:r w:rsidR="00680630">
        <w:t>,true);</w:t>
      </w:r>
    </w:p>
    <w:p w14:paraId="140DD843" w14:textId="4C1E6B69" w:rsidR="00680630" w:rsidRDefault="00ED5FC4" w:rsidP="00680630">
      <w:pPr>
        <w:pStyle w:val="STTSAlgoritmaContent"/>
      </w:pPr>
      <w:r>
        <w:t xml:space="preserve">      </w:t>
      </w:r>
      <w:r w:rsidR="00680630">
        <w:t>//</w:t>
      </w:r>
      <w:proofErr w:type="spellStart"/>
      <w:r w:rsidR="00680630">
        <w:t>Debug.Log</w:t>
      </w:r>
      <w:proofErr w:type="spellEnd"/>
      <w:r w:rsidR="00680630">
        <w:t xml:space="preserve">("Bola </w:t>
      </w:r>
      <w:proofErr w:type="spellStart"/>
      <w:r w:rsidR="00680630">
        <w:t>ke</w:t>
      </w:r>
      <w:proofErr w:type="spellEnd"/>
      <w:r w:rsidR="00680630">
        <w:t xml:space="preserve">-" + </w:t>
      </w:r>
      <w:proofErr w:type="spellStart"/>
      <w:r w:rsidR="00680630">
        <w:t>i</w:t>
      </w:r>
      <w:proofErr w:type="spellEnd"/>
      <w:r w:rsidR="00680630">
        <w:t xml:space="preserve"> + " = " + x + " " + y);</w:t>
      </w:r>
    </w:p>
    <w:p w14:paraId="722E4D31" w14:textId="42BEE244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SetObjects.setMap</w:t>
      </w:r>
      <w:proofErr w:type="spellEnd"/>
      <w:r w:rsidR="00680630">
        <w:t>(y, x, 4);</w:t>
      </w:r>
    </w:p>
    <w:p w14:paraId="75543C3F" w14:textId="6BC83FA8" w:rsidR="00680630" w:rsidRDefault="00ED5FC4" w:rsidP="00680630">
      <w:pPr>
        <w:pStyle w:val="STTSAlgoritmaContent"/>
      </w:pPr>
      <w:r>
        <w:t xml:space="preserve">    </w:t>
      </w:r>
      <w:r w:rsidR="00680630">
        <w:t>}</w:t>
      </w:r>
    </w:p>
    <w:p w14:paraId="3B982902" w14:textId="4CCE5FF6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576A0FC3" w14:textId="24443A35" w:rsidR="00680630" w:rsidRDefault="00680630" w:rsidP="00680630">
      <w:pPr>
        <w:pStyle w:val="STTSAlgoritmaContent"/>
      </w:pPr>
      <w:r>
        <w:t>}</w:t>
      </w:r>
    </w:p>
    <w:p w14:paraId="1AEB841C" w14:textId="77777777" w:rsidR="00680630" w:rsidRDefault="00680630" w:rsidP="00680630">
      <w:pPr>
        <w:pStyle w:val="STTSAlgoritmaContent"/>
      </w:pPr>
    </w:p>
    <w:p w14:paraId="717D48C9" w14:textId="757D17C1" w:rsidR="00680630" w:rsidRDefault="00680630" w:rsidP="00ED5FC4">
      <w:pPr>
        <w:pStyle w:val="STTSAlgoritmaContent"/>
      </w:pPr>
      <w:r>
        <w:t xml:space="preserve">public void </w:t>
      </w:r>
      <w:proofErr w:type="spellStart"/>
      <w:proofErr w:type="gramStart"/>
      <w:r>
        <w:t>addBallinVector</w:t>
      </w:r>
      <w:proofErr w:type="spellEnd"/>
      <w:r>
        <w:t>(</w:t>
      </w:r>
      <w:proofErr w:type="gramEnd"/>
      <w:r>
        <w:t>Vector2 v){</w:t>
      </w:r>
    </w:p>
    <w:p w14:paraId="6E5E33BD" w14:textId="0F2925C7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GameObject</w:t>
      </w:r>
      <w:proofErr w:type="spellEnd"/>
      <w:r w:rsidR="00680630">
        <w:t xml:space="preserve"> </w:t>
      </w:r>
      <w:proofErr w:type="spellStart"/>
      <w:r w:rsidR="00680630">
        <w:t>ballz</w:t>
      </w:r>
      <w:proofErr w:type="spellEnd"/>
      <w:r w:rsidR="00680630">
        <w:t>;</w:t>
      </w:r>
    </w:p>
    <w:p w14:paraId="2EF3C914" w14:textId="008EE87C" w:rsidR="00680630" w:rsidRDefault="00ED5FC4" w:rsidP="00680630">
      <w:pPr>
        <w:pStyle w:val="STTSAlgoritmaContent"/>
      </w:pPr>
      <w:r>
        <w:t xml:space="preserve">  </w:t>
      </w:r>
      <w:proofErr w:type="spellStart"/>
      <w:r w:rsidR="00680630">
        <w:t>ballz</w:t>
      </w:r>
      <w:proofErr w:type="spellEnd"/>
      <w:r w:rsidR="00680630">
        <w:t xml:space="preserve"> = </w:t>
      </w:r>
      <w:proofErr w:type="gramStart"/>
      <w:r w:rsidR="00680630">
        <w:t>Instantiate(</w:t>
      </w:r>
      <w:proofErr w:type="spellStart"/>
      <w:proofErr w:type="gramEnd"/>
      <w:r w:rsidR="00680630">
        <w:t>snowball,snowballscontainer.transform</w:t>
      </w:r>
      <w:proofErr w:type="spellEnd"/>
      <w:r w:rsidR="00680630">
        <w:t xml:space="preserve"> );</w:t>
      </w:r>
    </w:p>
    <w:p w14:paraId="5975E200" w14:textId="6F6E4439" w:rsidR="00680630" w:rsidRDefault="00ED5FC4" w:rsidP="00680630">
      <w:pPr>
        <w:pStyle w:val="STTSAlgoritmaContent"/>
      </w:pPr>
      <w:r>
        <w:t xml:space="preserve">  </w:t>
      </w:r>
      <w:proofErr w:type="spellStart"/>
      <w:proofErr w:type="gramStart"/>
      <w:r w:rsidR="00680630">
        <w:t>ballz.transform</w:t>
      </w:r>
      <w:proofErr w:type="gramEnd"/>
      <w:r w:rsidR="00680630">
        <w:t>.position</w:t>
      </w:r>
      <w:proofErr w:type="spellEnd"/>
      <w:r w:rsidR="00680630">
        <w:t xml:space="preserve"> = v;</w:t>
      </w:r>
    </w:p>
    <w:p w14:paraId="1A6BFCC2" w14:textId="743C264B" w:rsidR="00680630" w:rsidRDefault="00680630" w:rsidP="00680630">
      <w:pPr>
        <w:pStyle w:val="STTSAlgoritmaContent"/>
      </w:pPr>
      <w:r>
        <w:t>}</w:t>
      </w:r>
    </w:p>
    <w:p w14:paraId="3BCC6163" w14:textId="77777777" w:rsidR="00680630" w:rsidRDefault="00680630" w:rsidP="00680630">
      <w:pPr>
        <w:pStyle w:val="STTSAlgoritmaContent"/>
      </w:pPr>
    </w:p>
    <w:p w14:paraId="47773EEE" w14:textId="5B7B4FE9" w:rsidR="00680630" w:rsidRDefault="00680630" w:rsidP="00ED5FC4">
      <w:pPr>
        <w:pStyle w:val="STTSAlgoritmaContent"/>
      </w:pPr>
      <w:r>
        <w:t xml:space="preserve">public bool </w:t>
      </w:r>
      <w:proofErr w:type="spellStart"/>
      <w:proofErr w:type="gramStart"/>
      <w:r>
        <w:t>deleteclosestball</w:t>
      </w:r>
      <w:proofErr w:type="spellEnd"/>
      <w:r>
        <w:t>(</w:t>
      </w:r>
      <w:proofErr w:type="gramEnd"/>
      <w:r>
        <w:t xml:space="preserve">Transform </w:t>
      </w:r>
      <w:proofErr w:type="spellStart"/>
      <w:r>
        <w:t>objecttransform</w:t>
      </w:r>
      <w:proofErr w:type="spellEnd"/>
      <w:r>
        <w:t xml:space="preserve">, float </w:t>
      </w:r>
      <w:proofErr w:type="spellStart"/>
      <w:r>
        <w:t>rangetreshold</w:t>
      </w:r>
      <w:proofErr w:type="spellEnd"/>
      <w:r>
        <w:t>){</w:t>
      </w:r>
    </w:p>
    <w:p w14:paraId="44B5FF23" w14:textId="09467F4B" w:rsidR="00680630" w:rsidRDefault="00ED5FC4" w:rsidP="00680630">
      <w:pPr>
        <w:pStyle w:val="STTSAlgoritmaContent"/>
      </w:pPr>
      <w:r>
        <w:t xml:space="preserve">  </w:t>
      </w:r>
      <w:r w:rsidR="00680630">
        <w:t xml:space="preserve">bool </w:t>
      </w:r>
      <w:proofErr w:type="spellStart"/>
      <w:r w:rsidR="00680630">
        <w:t>isdeleted</w:t>
      </w:r>
      <w:proofErr w:type="spellEnd"/>
      <w:r w:rsidR="00680630">
        <w:t xml:space="preserve"> = false;</w:t>
      </w:r>
    </w:p>
    <w:p w14:paraId="1509B0EB" w14:textId="3EDDDF76" w:rsidR="00680630" w:rsidRDefault="00ED5FC4" w:rsidP="00680630">
      <w:pPr>
        <w:pStyle w:val="STTSAlgoritmaContent"/>
      </w:pPr>
      <w:r>
        <w:t xml:space="preserve">  </w:t>
      </w:r>
      <w:r w:rsidR="00680630">
        <w:t xml:space="preserve">int index = </w:t>
      </w:r>
      <w:proofErr w:type="spellStart"/>
      <w:proofErr w:type="gramStart"/>
      <w:r w:rsidR="00680630">
        <w:t>getNearestBallIndex</w:t>
      </w:r>
      <w:proofErr w:type="spellEnd"/>
      <w:r w:rsidR="00680630">
        <w:t>(</w:t>
      </w:r>
      <w:proofErr w:type="spellStart"/>
      <w:proofErr w:type="gramEnd"/>
      <w:r w:rsidR="00680630">
        <w:t>objecttransform</w:t>
      </w:r>
      <w:proofErr w:type="spellEnd"/>
      <w:r w:rsidR="00680630">
        <w:t xml:space="preserve">, </w:t>
      </w:r>
      <w:proofErr w:type="spellStart"/>
      <w:r w:rsidR="00680630">
        <w:t>rangetreshold</w:t>
      </w:r>
      <w:proofErr w:type="spellEnd"/>
      <w:r w:rsidR="00680630">
        <w:t>);</w:t>
      </w:r>
    </w:p>
    <w:p w14:paraId="13D3E8E5" w14:textId="5543F144" w:rsidR="00680630" w:rsidRDefault="00ED5FC4" w:rsidP="00ED5FC4">
      <w:pPr>
        <w:pStyle w:val="STTSAlgoritmaContent"/>
      </w:pPr>
      <w:r>
        <w:t xml:space="preserve">  </w:t>
      </w:r>
      <w:r w:rsidR="00680630">
        <w:t xml:space="preserve">if (index &gt;= </w:t>
      </w:r>
      <w:proofErr w:type="gramStart"/>
      <w:r w:rsidR="00680630">
        <w:t>0){</w:t>
      </w:r>
      <w:proofErr w:type="gramEnd"/>
    </w:p>
    <w:p w14:paraId="439A5895" w14:textId="719DC8CA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destroyball</w:t>
      </w:r>
      <w:proofErr w:type="spellEnd"/>
      <w:r w:rsidR="00680630">
        <w:t>(index);</w:t>
      </w:r>
    </w:p>
    <w:p w14:paraId="1345193C" w14:textId="71A96DBF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isdeleted</w:t>
      </w:r>
      <w:proofErr w:type="spellEnd"/>
      <w:r w:rsidR="00680630">
        <w:t xml:space="preserve"> = true;</w:t>
      </w:r>
    </w:p>
    <w:p w14:paraId="5CE5C2C0" w14:textId="72F89C1D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756D232D" w14:textId="75762E2A" w:rsidR="00680630" w:rsidRDefault="00ED5FC4" w:rsidP="00680630">
      <w:pPr>
        <w:pStyle w:val="STTSAlgoritmaContent"/>
      </w:pPr>
      <w:r>
        <w:t xml:space="preserve">  </w:t>
      </w:r>
      <w:r w:rsidR="00680630">
        <w:t xml:space="preserve">return </w:t>
      </w:r>
      <w:proofErr w:type="spellStart"/>
      <w:r w:rsidR="00680630">
        <w:t>isdeleted</w:t>
      </w:r>
      <w:proofErr w:type="spellEnd"/>
      <w:r w:rsidR="00680630">
        <w:t>;</w:t>
      </w:r>
    </w:p>
    <w:p w14:paraId="76EB76F8" w14:textId="51D5EEE1" w:rsidR="00680630" w:rsidRDefault="00680630" w:rsidP="00680630">
      <w:pPr>
        <w:pStyle w:val="STTSAlgoritmaContent"/>
      </w:pPr>
      <w:r>
        <w:t>}</w:t>
      </w:r>
    </w:p>
    <w:p w14:paraId="616548B7" w14:textId="77777777" w:rsidR="004E7B2D" w:rsidRPr="004E7B2D" w:rsidRDefault="004E7B2D" w:rsidP="00ED5FC4">
      <w:pPr>
        <w:pStyle w:val="STTSAlgoritmaContent"/>
      </w:pPr>
    </w:p>
    <w:p w14:paraId="370D56DC" w14:textId="44007A6C" w:rsidR="00680630" w:rsidRDefault="00680630" w:rsidP="00ED5FC4">
      <w:pPr>
        <w:pStyle w:val="STTSAlgoritmaContent"/>
      </w:pPr>
      <w:r>
        <w:t xml:space="preserve">public </w:t>
      </w:r>
      <w:proofErr w:type="spellStart"/>
      <w:r>
        <w:t>GameObject</w:t>
      </w:r>
      <w:proofErr w:type="spellEnd"/>
      <w:r>
        <w:t xml:space="preserve"> </w:t>
      </w:r>
      <w:proofErr w:type="spellStart"/>
      <w:proofErr w:type="gramStart"/>
      <w:r>
        <w:t>getClosestBall</w:t>
      </w:r>
      <w:proofErr w:type="spellEnd"/>
      <w:r>
        <w:t>(</w:t>
      </w:r>
      <w:proofErr w:type="gramEnd"/>
      <w:r>
        <w:t xml:space="preserve">Transform </w:t>
      </w:r>
      <w:proofErr w:type="spellStart"/>
      <w:r>
        <w:t>objecttransform</w:t>
      </w:r>
      <w:proofErr w:type="spellEnd"/>
      <w:r>
        <w:t xml:space="preserve">, float </w:t>
      </w:r>
      <w:proofErr w:type="spellStart"/>
      <w:r>
        <w:t>rangetreshold</w:t>
      </w:r>
      <w:proofErr w:type="spellEnd"/>
      <w:r>
        <w:t>){</w:t>
      </w:r>
    </w:p>
    <w:p w14:paraId="15CA081F" w14:textId="0E0ADDAE" w:rsidR="00680630" w:rsidRDefault="00ED5FC4" w:rsidP="00680630">
      <w:pPr>
        <w:pStyle w:val="STTSAlgoritmaContent"/>
      </w:pPr>
      <w:r>
        <w:t xml:space="preserve">  </w:t>
      </w:r>
      <w:r w:rsidR="00680630">
        <w:t xml:space="preserve">int index = </w:t>
      </w:r>
      <w:proofErr w:type="spellStart"/>
      <w:proofErr w:type="gramStart"/>
      <w:r w:rsidR="00680630">
        <w:t>getNearestBallIndex</w:t>
      </w:r>
      <w:proofErr w:type="spellEnd"/>
      <w:r w:rsidR="00680630">
        <w:t>(</w:t>
      </w:r>
      <w:proofErr w:type="spellStart"/>
      <w:proofErr w:type="gramEnd"/>
      <w:r w:rsidR="00680630">
        <w:t>objecttransform</w:t>
      </w:r>
      <w:proofErr w:type="spellEnd"/>
      <w:r w:rsidR="00680630">
        <w:t xml:space="preserve">, </w:t>
      </w:r>
      <w:proofErr w:type="spellStart"/>
      <w:r w:rsidR="00680630">
        <w:t>rangetreshold</w:t>
      </w:r>
      <w:proofErr w:type="spellEnd"/>
      <w:r w:rsidR="00680630">
        <w:t>);</w:t>
      </w:r>
    </w:p>
    <w:p w14:paraId="02A64AB5" w14:textId="73229F8D" w:rsidR="00680630" w:rsidRDefault="00ED5FC4" w:rsidP="00680630">
      <w:pPr>
        <w:pStyle w:val="STTSAlgoritmaContent"/>
      </w:pPr>
      <w:r>
        <w:t xml:space="preserve">  </w:t>
      </w:r>
      <w:r w:rsidR="00680630">
        <w:t xml:space="preserve">return </w:t>
      </w:r>
      <w:proofErr w:type="spellStart"/>
      <w:proofErr w:type="gramStart"/>
      <w:r w:rsidR="00680630">
        <w:t>snowballscontainer.transform</w:t>
      </w:r>
      <w:proofErr w:type="gramEnd"/>
      <w:r w:rsidR="00680630">
        <w:t>.GetChild</w:t>
      </w:r>
      <w:proofErr w:type="spellEnd"/>
      <w:r w:rsidR="00680630">
        <w:t>(index).</w:t>
      </w:r>
      <w:proofErr w:type="spellStart"/>
      <w:r w:rsidR="00680630">
        <w:t>gameObject</w:t>
      </w:r>
      <w:proofErr w:type="spellEnd"/>
      <w:r w:rsidR="00680630">
        <w:t>;</w:t>
      </w:r>
    </w:p>
    <w:p w14:paraId="408CB322" w14:textId="124FE999" w:rsidR="00680630" w:rsidRDefault="00680630" w:rsidP="00680630">
      <w:pPr>
        <w:pStyle w:val="STTSAlgoritmaContent"/>
      </w:pPr>
      <w:r>
        <w:t>}</w:t>
      </w:r>
    </w:p>
    <w:p w14:paraId="70C0EDBA" w14:textId="77777777" w:rsidR="00680630" w:rsidRDefault="00680630" w:rsidP="00680630">
      <w:pPr>
        <w:pStyle w:val="STTSAlgoritmaContent"/>
      </w:pPr>
    </w:p>
    <w:p w14:paraId="513D905F" w14:textId="0F980C45" w:rsidR="00680630" w:rsidRDefault="00680630" w:rsidP="00ED5FC4">
      <w:pPr>
        <w:pStyle w:val="STTSAlgoritmaContent"/>
      </w:pPr>
      <w:r>
        <w:t xml:space="preserve">public int </w:t>
      </w:r>
      <w:proofErr w:type="spellStart"/>
      <w:proofErr w:type="gramStart"/>
      <w:r>
        <w:t>getNearestBallIndex</w:t>
      </w:r>
      <w:proofErr w:type="spellEnd"/>
      <w:r>
        <w:t>(</w:t>
      </w:r>
      <w:proofErr w:type="gramEnd"/>
      <w:r>
        <w:t xml:space="preserve">Transform </w:t>
      </w:r>
      <w:proofErr w:type="spellStart"/>
      <w:r>
        <w:t>objectTracked</w:t>
      </w:r>
      <w:proofErr w:type="spellEnd"/>
      <w:r>
        <w:t>){</w:t>
      </w:r>
    </w:p>
    <w:p w14:paraId="41D86EF8" w14:textId="5C9E339C" w:rsidR="00680630" w:rsidRDefault="00ED5FC4" w:rsidP="00680630">
      <w:pPr>
        <w:pStyle w:val="STTSAlgoritmaContent"/>
      </w:pPr>
      <w:r>
        <w:t xml:space="preserve">  </w:t>
      </w:r>
      <w:r w:rsidR="00680630">
        <w:t xml:space="preserve">float </w:t>
      </w:r>
      <w:proofErr w:type="spellStart"/>
      <w:r w:rsidR="00680630">
        <w:t>closestrange</w:t>
      </w:r>
      <w:proofErr w:type="spellEnd"/>
      <w:r w:rsidR="00680630">
        <w:t xml:space="preserve"> = 999, range;</w:t>
      </w:r>
    </w:p>
    <w:p w14:paraId="2725ED7F" w14:textId="23FDE5AB" w:rsidR="00680630" w:rsidRDefault="00ED5FC4" w:rsidP="00680630">
      <w:pPr>
        <w:pStyle w:val="STTSAlgoritmaContent"/>
      </w:pPr>
      <w:r>
        <w:t xml:space="preserve">  </w:t>
      </w:r>
      <w:r w:rsidR="00680630">
        <w:t xml:space="preserve">int </w:t>
      </w:r>
      <w:proofErr w:type="spellStart"/>
      <w:r w:rsidR="00680630">
        <w:t>i</w:t>
      </w:r>
      <w:proofErr w:type="spellEnd"/>
      <w:r w:rsidR="00680630">
        <w:t xml:space="preserve"> = 0, index = -1;</w:t>
      </w:r>
    </w:p>
    <w:p w14:paraId="3ED392AD" w14:textId="2A7BB56B" w:rsidR="00680630" w:rsidRDefault="00ED5FC4" w:rsidP="00ED5FC4">
      <w:pPr>
        <w:pStyle w:val="STTSAlgoritmaContent"/>
      </w:pPr>
      <w:r>
        <w:t xml:space="preserve">  </w:t>
      </w:r>
      <w:r w:rsidR="00680630">
        <w:t xml:space="preserve">foreach (Transform </w:t>
      </w:r>
      <w:proofErr w:type="spellStart"/>
      <w:r w:rsidR="00680630">
        <w:t>ballz</w:t>
      </w:r>
      <w:proofErr w:type="spellEnd"/>
      <w:r w:rsidR="00680630">
        <w:t xml:space="preserve"> in </w:t>
      </w:r>
      <w:proofErr w:type="spellStart"/>
      <w:proofErr w:type="gramStart"/>
      <w:r w:rsidR="00680630">
        <w:t>snowballscontainer.transform</w:t>
      </w:r>
      <w:proofErr w:type="spellEnd"/>
      <w:proofErr w:type="gramEnd"/>
      <w:r w:rsidR="00680630">
        <w:t>){</w:t>
      </w:r>
    </w:p>
    <w:p w14:paraId="55AED3AF" w14:textId="55EECF9B" w:rsidR="00680630" w:rsidRDefault="00ED5FC4" w:rsidP="00680630">
      <w:pPr>
        <w:pStyle w:val="STTSAlgoritmaContent"/>
      </w:pPr>
      <w:r>
        <w:t xml:space="preserve">  </w:t>
      </w:r>
      <w:r w:rsidR="00680630">
        <w:t>range = Vector2.Distance(</w:t>
      </w:r>
      <w:proofErr w:type="spellStart"/>
      <w:proofErr w:type="gramStart"/>
      <w:r w:rsidR="00680630">
        <w:t>ballz.position</w:t>
      </w:r>
      <w:proofErr w:type="spellEnd"/>
      <w:proofErr w:type="gramEnd"/>
      <w:r w:rsidR="00680630">
        <w:t xml:space="preserve">, </w:t>
      </w:r>
      <w:proofErr w:type="spellStart"/>
      <w:r w:rsidR="00680630">
        <w:t>objectTracked.position</w:t>
      </w:r>
      <w:proofErr w:type="spellEnd"/>
      <w:r w:rsidR="00680630">
        <w:t>);</w:t>
      </w:r>
    </w:p>
    <w:p w14:paraId="0A78E2B1" w14:textId="78FAD467" w:rsidR="00680630" w:rsidRDefault="00ED5FC4" w:rsidP="00ED5FC4">
      <w:pPr>
        <w:pStyle w:val="STTSAlgoritmaContent"/>
      </w:pPr>
      <w:r>
        <w:t xml:space="preserve">    </w:t>
      </w:r>
      <w:r w:rsidR="00680630">
        <w:t xml:space="preserve">if (range &lt; </w:t>
      </w:r>
      <w:proofErr w:type="spellStart"/>
      <w:r w:rsidR="00680630">
        <w:t>closestrange</w:t>
      </w:r>
      <w:proofErr w:type="spellEnd"/>
      <w:r w:rsidR="00680630">
        <w:t xml:space="preserve"> &amp;&amp; (</w:t>
      </w:r>
      <w:proofErr w:type="spellStart"/>
      <w:proofErr w:type="gramStart"/>
      <w:r w:rsidR="00680630">
        <w:t>ballz.GetComponent</w:t>
      </w:r>
      <w:proofErr w:type="spellEnd"/>
      <w:proofErr w:type="gramEnd"/>
      <w:r w:rsidR="00680630">
        <w:t>&lt;</w:t>
      </w:r>
      <w:proofErr w:type="spellStart"/>
      <w:r w:rsidR="00680630">
        <w:t>PowerUp</w:t>
      </w:r>
      <w:proofErr w:type="spellEnd"/>
      <w:r w:rsidR="00680630">
        <w:t xml:space="preserve">&gt;() == null || </w:t>
      </w:r>
      <w:proofErr w:type="spellStart"/>
      <w:r w:rsidR="00680630">
        <w:t>ballz.GetComponent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>&gt;().</w:t>
      </w:r>
      <w:proofErr w:type="spellStart"/>
      <w:r w:rsidR="00680630">
        <w:t>isActive</w:t>
      </w:r>
      <w:proofErr w:type="spellEnd"/>
      <w:r w:rsidR="00680630">
        <w:t>())){</w:t>
      </w:r>
    </w:p>
    <w:p w14:paraId="5A9D5726" w14:textId="03C0B403" w:rsidR="00680630" w:rsidRDefault="00ED5FC4" w:rsidP="00680630">
      <w:pPr>
        <w:pStyle w:val="STTSAlgoritmaContent"/>
      </w:pPr>
      <w:r>
        <w:t xml:space="preserve">      </w:t>
      </w:r>
      <w:proofErr w:type="spellStart"/>
      <w:r w:rsidR="00680630">
        <w:t>closestrange</w:t>
      </w:r>
      <w:proofErr w:type="spellEnd"/>
      <w:r w:rsidR="00680630">
        <w:t xml:space="preserve"> = range;</w:t>
      </w:r>
    </w:p>
    <w:p w14:paraId="61252525" w14:textId="680BF3D5" w:rsidR="00680630" w:rsidRDefault="00ED5FC4" w:rsidP="00680630">
      <w:pPr>
        <w:pStyle w:val="STTSAlgoritmaContent"/>
      </w:pPr>
      <w:r>
        <w:t xml:space="preserve">      </w:t>
      </w:r>
      <w:r w:rsidR="00680630">
        <w:t xml:space="preserve">index = </w:t>
      </w:r>
      <w:proofErr w:type="spellStart"/>
      <w:r w:rsidR="00680630">
        <w:t>i</w:t>
      </w:r>
      <w:proofErr w:type="spellEnd"/>
      <w:r w:rsidR="00680630">
        <w:t>;</w:t>
      </w:r>
    </w:p>
    <w:p w14:paraId="4714D325" w14:textId="342F8C3C" w:rsidR="00D26816" w:rsidRDefault="00D26816" w:rsidP="00D2681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690EDC33" w14:textId="396DDF1B" w:rsidR="00680630" w:rsidRDefault="00ED5FC4" w:rsidP="00680630">
      <w:pPr>
        <w:pStyle w:val="STTSAlgoritmaContent"/>
      </w:pPr>
      <w:r>
        <w:t xml:space="preserve">    </w:t>
      </w:r>
      <w:r w:rsidR="00680630">
        <w:t>}</w:t>
      </w:r>
    </w:p>
    <w:p w14:paraId="7A226F9C" w14:textId="065E4D11" w:rsidR="00680630" w:rsidRDefault="00ED5FC4" w:rsidP="00680630">
      <w:pPr>
        <w:pStyle w:val="STTSAlgoritmaContent"/>
      </w:pPr>
      <w:r>
        <w:t xml:space="preserve">    </w:t>
      </w:r>
      <w:proofErr w:type="spellStart"/>
      <w:r w:rsidR="00680630">
        <w:t>i</w:t>
      </w:r>
      <w:proofErr w:type="spellEnd"/>
      <w:r w:rsidR="00680630">
        <w:t>++;</w:t>
      </w:r>
    </w:p>
    <w:p w14:paraId="1620A0C5" w14:textId="4609C389" w:rsidR="00680630" w:rsidRDefault="00ED5FC4" w:rsidP="00680630">
      <w:pPr>
        <w:pStyle w:val="STTSAlgoritmaContent"/>
      </w:pPr>
      <w:r>
        <w:t xml:space="preserve">  </w:t>
      </w:r>
      <w:r w:rsidR="00680630">
        <w:t>}</w:t>
      </w:r>
    </w:p>
    <w:p w14:paraId="7CC46B06" w14:textId="56D009A4" w:rsidR="00680630" w:rsidRDefault="00ED5FC4" w:rsidP="00680630">
      <w:pPr>
        <w:pStyle w:val="STTSAlgoritmaContent"/>
      </w:pPr>
      <w:r>
        <w:t xml:space="preserve">  </w:t>
      </w:r>
      <w:r w:rsidR="00680630">
        <w:t>return index;</w:t>
      </w:r>
    </w:p>
    <w:p w14:paraId="164AADA2" w14:textId="060ECB39" w:rsidR="00680630" w:rsidRDefault="00680630" w:rsidP="00680630">
      <w:pPr>
        <w:pStyle w:val="STTSAlgoritmaContent"/>
      </w:pPr>
      <w:r>
        <w:t>}</w:t>
      </w:r>
    </w:p>
    <w:p w14:paraId="49F3DB6B" w14:textId="77777777" w:rsidR="00680630" w:rsidRDefault="00680630" w:rsidP="00680630">
      <w:pPr>
        <w:pStyle w:val="STTSAlgoritmaContent"/>
      </w:pPr>
    </w:p>
    <w:p w14:paraId="3EAB2A05" w14:textId="756FF6DA" w:rsidR="00680630" w:rsidRDefault="00680630" w:rsidP="004F6B6D">
      <w:pPr>
        <w:pStyle w:val="STTSAlgoritmaContent"/>
      </w:pPr>
      <w:r>
        <w:t xml:space="preserve">public int </w:t>
      </w:r>
      <w:proofErr w:type="spellStart"/>
      <w:proofErr w:type="gramStart"/>
      <w:r>
        <w:t>getNearestBallIndex</w:t>
      </w:r>
      <w:proofErr w:type="spellEnd"/>
      <w:r>
        <w:t>(</w:t>
      </w:r>
      <w:proofErr w:type="gramEnd"/>
      <w:r>
        <w:t xml:space="preserve">Transform </w:t>
      </w:r>
      <w:proofErr w:type="spellStart"/>
      <w:r>
        <w:t>objectTracked</w:t>
      </w:r>
      <w:proofErr w:type="spellEnd"/>
      <w:r>
        <w:t>, float range){</w:t>
      </w:r>
    </w:p>
    <w:p w14:paraId="4777D224" w14:textId="57223E1C" w:rsidR="00680630" w:rsidRDefault="004F6B6D" w:rsidP="00680630">
      <w:pPr>
        <w:pStyle w:val="STTSAlgoritmaContent"/>
      </w:pPr>
      <w:r>
        <w:t xml:space="preserve">  </w:t>
      </w:r>
      <w:r w:rsidR="00680630">
        <w:t xml:space="preserve">float </w:t>
      </w:r>
      <w:proofErr w:type="spellStart"/>
      <w:r w:rsidR="00680630">
        <w:t>closestrange</w:t>
      </w:r>
      <w:proofErr w:type="spellEnd"/>
      <w:r w:rsidR="00680630">
        <w:t xml:space="preserve"> = 999, </w:t>
      </w:r>
      <w:proofErr w:type="spellStart"/>
      <w:r w:rsidR="00680630">
        <w:t>currrange</w:t>
      </w:r>
      <w:proofErr w:type="spellEnd"/>
      <w:r w:rsidR="00680630">
        <w:t>;</w:t>
      </w:r>
    </w:p>
    <w:p w14:paraId="5AC57E20" w14:textId="13E23755" w:rsidR="00680630" w:rsidRDefault="004F6B6D" w:rsidP="00680630">
      <w:pPr>
        <w:pStyle w:val="STTSAlgoritmaContent"/>
      </w:pPr>
      <w:r>
        <w:t xml:space="preserve">  </w:t>
      </w:r>
      <w:r w:rsidR="00680630">
        <w:t xml:space="preserve">int </w:t>
      </w:r>
      <w:proofErr w:type="spellStart"/>
      <w:r w:rsidR="00680630">
        <w:t>i</w:t>
      </w:r>
      <w:proofErr w:type="spellEnd"/>
      <w:r w:rsidR="00680630">
        <w:t xml:space="preserve"> = 0, index = -1;</w:t>
      </w:r>
    </w:p>
    <w:p w14:paraId="27BBFC22" w14:textId="326C7DDF" w:rsidR="00680630" w:rsidRDefault="004F6B6D" w:rsidP="004F6B6D">
      <w:pPr>
        <w:pStyle w:val="STTSAlgoritmaContent"/>
      </w:pPr>
      <w:r>
        <w:t xml:space="preserve">  </w:t>
      </w:r>
      <w:r w:rsidR="00680630">
        <w:t xml:space="preserve">foreach (Transform </w:t>
      </w:r>
      <w:proofErr w:type="spellStart"/>
      <w:r w:rsidR="00680630">
        <w:t>ballz</w:t>
      </w:r>
      <w:proofErr w:type="spellEnd"/>
      <w:r w:rsidR="00680630">
        <w:t xml:space="preserve"> in </w:t>
      </w:r>
      <w:proofErr w:type="spellStart"/>
      <w:proofErr w:type="gramStart"/>
      <w:r w:rsidR="00680630">
        <w:t>snowballscontainer.transform</w:t>
      </w:r>
      <w:proofErr w:type="spellEnd"/>
      <w:proofErr w:type="gramEnd"/>
      <w:r w:rsidR="00680630">
        <w:t>){</w:t>
      </w:r>
    </w:p>
    <w:p w14:paraId="71C462FD" w14:textId="27D44BEE" w:rsidR="00680630" w:rsidRDefault="004F6B6D" w:rsidP="00680630">
      <w:pPr>
        <w:pStyle w:val="STTSAlgoritmaContent"/>
      </w:pPr>
      <w:r>
        <w:t xml:space="preserve">    </w:t>
      </w:r>
      <w:proofErr w:type="spellStart"/>
      <w:r w:rsidR="00680630">
        <w:t>currrange</w:t>
      </w:r>
      <w:proofErr w:type="spellEnd"/>
      <w:r w:rsidR="00680630">
        <w:t xml:space="preserve"> = Vector2.Distance(</w:t>
      </w:r>
      <w:proofErr w:type="spellStart"/>
      <w:proofErr w:type="gramStart"/>
      <w:r w:rsidR="00680630">
        <w:t>ballz.position</w:t>
      </w:r>
      <w:proofErr w:type="spellEnd"/>
      <w:proofErr w:type="gramEnd"/>
      <w:r w:rsidR="00680630">
        <w:t xml:space="preserve">, </w:t>
      </w:r>
      <w:proofErr w:type="spellStart"/>
      <w:r w:rsidR="00680630">
        <w:t>objectTracked.position</w:t>
      </w:r>
      <w:proofErr w:type="spellEnd"/>
      <w:r w:rsidR="00680630">
        <w:t>);</w:t>
      </w:r>
    </w:p>
    <w:p w14:paraId="77FCA81C" w14:textId="05A37943" w:rsidR="00680630" w:rsidRDefault="004F6B6D" w:rsidP="004F6B6D">
      <w:pPr>
        <w:pStyle w:val="STTSAlgoritmaContent"/>
      </w:pPr>
      <w:r>
        <w:t xml:space="preserve">    </w:t>
      </w:r>
      <w:r w:rsidR="00680630">
        <w:t>if (</w:t>
      </w:r>
      <w:proofErr w:type="spellStart"/>
      <w:r w:rsidR="00680630">
        <w:t>currrange</w:t>
      </w:r>
      <w:proofErr w:type="spellEnd"/>
      <w:r w:rsidR="00680630">
        <w:t xml:space="preserve"> &lt; range &amp;&amp; </w:t>
      </w:r>
      <w:proofErr w:type="spellStart"/>
      <w:r w:rsidR="00680630">
        <w:t>currrange</w:t>
      </w:r>
      <w:proofErr w:type="spellEnd"/>
      <w:r w:rsidR="00680630">
        <w:t xml:space="preserve"> &lt; </w:t>
      </w:r>
      <w:proofErr w:type="spellStart"/>
      <w:r w:rsidR="00680630">
        <w:t>closestrange</w:t>
      </w:r>
      <w:proofErr w:type="spellEnd"/>
      <w:r w:rsidR="00680630">
        <w:t xml:space="preserve"> &amp;&amp; (</w:t>
      </w:r>
      <w:proofErr w:type="spellStart"/>
      <w:proofErr w:type="gramStart"/>
      <w:r w:rsidR="00680630">
        <w:t>ballz.GetComponent</w:t>
      </w:r>
      <w:proofErr w:type="spellEnd"/>
      <w:proofErr w:type="gramEnd"/>
      <w:r w:rsidR="00680630">
        <w:t>&lt;</w:t>
      </w:r>
      <w:proofErr w:type="spellStart"/>
      <w:r w:rsidR="00680630">
        <w:t>PowerUp</w:t>
      </w:r>
      <w:proofErr w:type="spellEnd"/>
      <w:r w:rsidR="00680630">
        <w:t xml:space="preserve">&gt;() == null || </w:t>
      </w:r>
      <w:proofErr w:type="spellStart"/>
      <w:r w:rsidR="00680630">
        <w:t>ballz.GetComponent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>&gt;().</w:t>
      </w:r>
      <w:proofErr w:type="spellStart"/>
      <w:r w:rsidR="00680630">
        <w:t>isActive</w:t>
      </w:r>
      <w:proofErr w:type="spellEnd"/>
      <w:r w:rsidR="00680630">
        <w:t>())){</w:t>
      </w:r>
    </w:p>
    <w:p w14:paraId="32CA20D3" w14:textId="3EE66F39" w:rsidR="00680630" w:rsidRDefault="004F6B6D" w:rsidP="00680630">
      <w:pPr>
        <w:pStyle w:val="STTSAlgoritmaContent"/>
      </w:pPr>
      <w:r>
        <w:t xml:space="preserve">      </w:t>
      </w:r>
      <w:proofErr w:type="spellStart"/>
      <w:r w:rsidR="00680630">
        <w:t>closestrange</w:t>
      </w:r>
      <w:proofErr w:type="spellEnd"/>
      <w:r w:rsidR="00680630">
        <w:t xml:space="preserve"> = </w:t>
      </w:r>
      <w:proofErr w:type="spellStart"/>
      <w:r w:rsidR="00680630">
        <w:t>currrange</w:t>
      </w:r>
      <w:proofErr w:type="spellEnd"/>
      <w:r w:rsidR="00680630">
        <w:t>;</w:t>
      </w:r>
    </w:p>
    <w:p w14:paraId="0F5A12CD" w14:textId="1611F297" w:rsidR="00680630" w:rsidRDefault="004F6B6D" w:rsidP="00680630">
      <w:pPr>
        <w:pStyle w:val="STTSAlgoritmaContent"/>
      </w:pPr>
      <w:r>
        <w:t xml:space="preserve">      </w:t>
      </w:r>
      <w:r w:rsidR="00680630">
        <w:t xml:space="preserve">index = </w:t>
      </w:r>
      <w:proofErr w:type="spellStart"/>
      <w:r w:rsidR="00680630">
        <w:t>i</w:t>
      </w:r>
      <w:proofErr w:type="spellEnd"/>
      <w:r w:rsidR="00680630">
        <w:t>;</w:t>
      </w:r>
    </w:p>
    <w:p w14:paraId="0D8FF547" w14:textId="3F8DC650" w:rsidR="00680630" w:rsidRDefault="004F6B6D" w:rsidP="00680630">
      <w:pPr>
        <w:pStyle w:val="STTSAlgoritmaContent"/>
      </w:pPr>
      <w:r>
        <w:t xml:space="preserve">    </w:t>
      </w:r>
      <w:r w:rsidR="00680630">
        <w:t>}</w:t>
      </w:r>
    </w:p>
    <w:p w14:paraId="66C15E1C" w14:textId="1495A66A" w:rsidR="00680630" w:rsidRDefault="004F6B6D" w:rsidP="00680630">
      <w:pPr>
        <w:pStyle w:val="STTSAlgoritmaContent"/>
      </w:pPr>
      <w:r>
        <w:t xml:space="preserve">    </w:t>
      </w:r>
      <w:proofErr w:type="spellStart"/>
      <w:r w:rsidR="00680630">
        <w:t>i</w:t>
      </w:r>
      <w:proofErr w:type="spellEnd"/>
      <w:r w:rsidR="00680630">
        <w:t>++;</w:t>
      </w:r>
    </w:p>
    <w:p w14:paraId="234456A7" w14:textId="5E5F013A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0FBD0F86" w14:textId="2130005A" w:rsidR="00680630" w:rsidRDefault="004F6B6D" w:rsidP="00680630">
      <w:pPr>
        <w:pStyle w:val="STTSAlgoritmaContent"/>
      </w:pPr>
      <w:r>
        <w:t xml:space="preserve">  </w:t>
      </w:r>
      <w:r w:rsidR="00680630">
        <w:t>if (index &gt; -1 &amp;&amp; Vector2.Distance(</w:t>
      </w:r>
      <w:proofErr w:type="gramStart"/>
      <w:r w:rsidR="00680630">
        <w:t>snowballscontainer.transform</w:t>
      </w:r>
      <w:proofErr w:type="gramEnd"/>
      <w:r w:rsidR="00680630">
        <w:t xml:space="preserve">.GetChild(index).gameObject.transform.position, </w:t>
      </w:r>
      <w:proofErr w:type="spellStart"/>
      <w:r w:rsidR="00680630">
        <w:t>objectTracked.position</w:t>
      </w:r>
      <w:proofErr w:type="spellEnd"/>
      <w:r w:rsidR="00680630">
        <w:t>) &lt; range)</w:t>
      </w:r>
    </w:p>
    <w:p w14:paraId="63094CC3" w14:textId="3FB087B9" w:rsidR="00680630" w:rsidRDefault="004F6B6D" w:rsidP="00680630">
      <w:pPr>
        <w:pStyle w:val="STTSAlgoritmaContent"/>
      </w:pPr>
      <w:r>
        <w:t xml:space="preserve">    </w:t>
      </w:r>
      <w:r w:rsidR="00680630">
        <w:t>return index;</w:t>
      </w:r>
    </w:p>
    <w:p w14:paraId="76D2C0CF" w14:textId="2B777954" w:rsidR="00680630" w:rsidRDefault="004F6B6D" w:rsidP="00680630">
      <w:pPr>
        <w:pStyle w:val="STTSAlgoritmaContent"/>
      </w:pPr>
      <w:r>
        <w:t xml:space="preserve">  </w:t>
      </w:r>
      <w:r w:rsidR="00680630">
        <w:t>else</w:t>
      </w:r>
    </w:p>
    <w:p w14:paraId="0E3BBB97" w14:textId="7DC0C5ED" w:rsidR="00680630" w:rsidRDefault="004F6B6D" w:rsidP="00680630">
      <w:pPr>
        <w:pStyle w:val="STTSAlgoritmaContent"/>
      </w:pPr>
      <w:r>
        <w:t xml:space="preserve">    </w:t>
      </w:r>
      <w:r w:rsidR="00680630">
        <w:t>return -1;</w:t>
      </w:r>
    </w:p>
    <w:p w14:paraId="24984309" w14:textId="6775FF45" w:rsidR="00680630" w:rsidRDefault="00680630" w:rsidP="00680630">
      <w:pPr>
        <w:pStyle w:val="STTSAlgoritmaContent"/>
      </w:pPr>
      <w:r>
        <w:t>}</w:t>
      </w:r>
    </w:p>
    <w:p w14:paraId="00506612" w14:textId="77777777" w:rsidR="00680630" w:rsidRDefault="00680630" w:rsidP="00680630">
      <w:pPr>
        <w:pStyle w:val="STTSAlgoritmaContent"/>
      </w:pPr>
    </w:p>
    <w:p w14:paraId="6F9EB373" w14:textId="36590DC9" w:rsidR="00680630" w:rsidRDefault="00680630" w:rsidP="004F6B6D">
      <w:pPr>
        <w:pStyle w:val="STTSAlgoritmaContent"/>
      </w:pPr>
      <w:r>
        <w:t xml:space="preserve">public int </w:t>
      </w:r>
      <w:proofErr w:type="spellStart"/>
      <w:proofErr w:type="gramStart"/>
      <w:r>
        <w:t>getIndexfromSnowball</w:t>
      </w:r>
      <w:proofErr w:type="spellEnd"/>
      <w:r>
        <w:t>(</w:t>
      </w:r>
      <w:proofErr w:type="spellStart"/>
      <w:proofErr w:type="gramEnd"/>
      <w:r>
        <w:t>GameObject</w:t>
      </w:r>
      <w:proofErr w:type="spellEnd"/>
      <w:r>
        <w:t xml:space="preserve"> go){</w:t>
      </w:r>
    </w:p>
    <w:p w14:paraId="36572B01" w14:textId="70946472" w:rsidR="00680630" w:rsidRDefault="004F6B6D" w:rsidP="00680630">
      <w:pPr>
        <w:pStyle w:val="STTSAlgoritmaContent"/>
      </w:pPr>
      <w:r>
        <w:t xml:space="preserve">  </w:t>
      </w:r>
      <w:r w:rsidR="00680630">
        <w:t xml:space="preserve">int </w:t>
      </w:r>
      <w:proofErr w:type="spellStart"/>
      <w:r w:rsidR="00680630">
        <w:t>i</w:t>
      </w:r>
      <w:proofErr w:type="spellEnd"/>
      <w:r w:rsidR="00680630">
        <w:t xml:space="preserve"> = 0;</w:t>
      </w:r>
    </w:p>
    <w:p w14:paraId="750EF5CE" w14:textId="2F2EECBC" w:rsidR="00680630" w:rsidRDefault="004F6B6D" w:rsidP="004F6B6D">
      <w:pPr>
        <w:pStyle w:val="STTSAlgoritmaContent"/>
      </w:pPr>
      <w:r>
        <w:t xml:space="preserve">  </w:t>
      </w:r>
      <w:r w:rsidR="00680630">
        <w:t xml:space="preserve">foreach (Transform item in </w:t>
      </w:r>
      <w:proofErr w:type="spellStart"/>
      <w:proofErr w:type="gramStart"/>
      <w:r w:rsidR="00680630">
        <w:t>snowballscontainer.transform</w:t>
      </w:r>
      <w:proofErr w:type="spellEnd"/>
      <w:proofErr w:type="gramEnd"/>
      <w:r w:rsidR="00680630">
        <w:t>){</w:t>
      </w:r>
    </w:p>
    <w:p w14:paraId="59F8CB82" w14:textId="6FD9382E" w:rsidR="00680630" w:rsidRDefault="004F6B6D" w:rsidP="00680630">
      <w:pPr>
        <w:pStyle w:val="STTSAlgoritmaContent"/>
      </w:pPr>
      <w:r>
        <w:t xml:space="preserve">    </w:t>
      </w:r>
      <w:r w:rsidR="00680630">
        <w:t>if (</w:t>
      </w:r>
      <w:proofErr w:type="spellStart"/>
      <w:proofErr w:type="gramStart"/>
      <w:r w:rsidR="00680630">
        <w:t>item.gameObject</w:t>
      </w:r>
      <w:proofErr w:type="spellEnd"/>
      <w:proofErr w:type="gramEnd"/>
      <w:r w:rsidR="00680630">
        <w:t xml:space="preserve"> == go)</w:t>
      </w:r>
    </w:p>
    <w:p w14:paraId="38A414D1" w14:textId="3344B6EB" w:rsidR="00680630" w:rsidRDefault="004F6B6D" w:rsidP="00680630">
      <w:pPr>
        <w:pStyle w:val="STTSAlgoritmaContent"/>
      </w:pPr>
      <w:r>
        <w:t xml:space="preserve">      </w:t>
      </w:r>
      <w:r w:rsidR="00680630">
        <w:t xml:space="preserve">return </w:t>
      </w:r>
      <w:proofErr w:type="spellStart"/>
      <w:r w:rsidR="00680630">
        <w:t>i</w:t>
      </w:r>
      <w:proofErr w:type="spellEnd"/>
      <w:r w:rsidR="00680630">
        <w:t>;</w:t>
      </w:r>
    </w:p>
    <w:p w14:paraId="09BF608F" w14:textId="42670932" w:rsidR="00680630" w:rsidRDefault="004F6B6D" w:rsidP="00680630">
      <w:pPr>
        <w:pStyle w:val="STTSAlgoritmaContent"/>
      </w:pPr>
      <w:r>
        <w:t xml:space="preserve">    </w:t>
      </w:r>
      <w:proofErr w:type="spellStart"/>
      <w:r w:rsidR="00680630">
        <w:t>i</w:t>
      </w:r>
      <w:proofErr w:type="spellEnd"/>
      <w:r w:rsidR="00680630">
        <w:t>++;</w:t>
      </w:r>
    </w:p>
    <w:p w14:paraId="0DE7FE22" w14:textId="5681D32F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180D09F6" w14:textId="451D4D84" w:rsidR="00680630" w:rsidRDefault="004F6B6D" w:rsidP="00680630">
      <w:pPr>
        <w:pStyle w:val="STTSAlgoritmaContent"/>
      </w:pPr>
      <w:r>
        <w:t xml:space="preserve">  </w:t>
      </w:r>
      <w:r w:rsidR="00680630">
        <w:t>return -</w:t>
      </w:r>
      <w:proofErr w:type="gramStart"/>
      <w:r w:rsidR="00680630">
        <w:t>1 ;</w:t>
      </w:r>
      <w:proofErr w:type="gramEnd"/>
    </w:p>
    <w:p w14:paraId="4743F144" w14:textId="558D9769" w:rsidR="00680630" w:rsidRDefault="00680630" w:rsidP="00680630">
      <w:pPr>
        <w:pStyle w:val="STTSAlgoritmaContent"/>
      </w:pPr>
      <w:r>
        <w:t>}</w:t>
      </w:r>
    </w:p>
    <w:p w14:paraId="148BA1CF" w14:textId="77777777" w:rsidR="00680630" w:rsidRDefault="00680630" w:rsidP="00680630">
      <w:pPr>
        <w:pStyle w:val="STTSAlgoritmaContent"/>
      </w:pPr>
    </w:p>
    <w:p w14:paraId="7AB3B517" w14:textId="0AE72542" w:rsidR="00680630" w:rsidRDefault="00680630" w:rsidP="004F6B6D">
      <w:pPr>
        <w:pStyle w:val="STTSAlgoritmaContent"/>
      </w:pPr>
      <w:r>
        <w:t xml:space="preserve">public </w:t>
      </w:r>
      <w:proofErr w:type="spellStart"/>
      <w:r>
        <w:t>GameObject</w:t>
      </w:r>
      <w:proofErr w:type="spellEnd"/>
      <w:r>
        <w:t xml:space="preserve"> </w:t>
      </w:r>
      <w:proofErr w:type="spellStart"/>
      <w:proofErr w:type="gramStart"/>
      <w:r>
        <w:t>getBallfromIndex</w:t>
      </w:r>
      <w:proofErr w:type="spellEnd"/>
      <w:r>
        <w:t>(</w:t>
      </w:r>
      <w:proofErr w:type="gramEnd"/>
      <w:r>
        <w:t>int index){</w:t>
      </w:r>
    </w:p>
    <w:p w14:paraId="701522DE" w14:textId="10BAA61C" w:rsidR="00680630" w:rsidRDefault="004F6B6D" w:rsidP="004F6B6D">
      <w:pPr>
        <w:pStyle w:val="STTSAlgoritmaContent"/>
      </w:pPr>
      <w:r>
        <w:t xml:space="preserve">  </w:t>
      </w:r>
      <w:proofErr w:type="gramStart"/>
      <w:r w:rsidR="00680630">
        <w:t>try{</w:t>
      </w:r>
      <w:proofErr w:type="gramEnd"/>
    </w:p>
    <w:p w14:paraId="75E799FA" w14:textId="4F12903F" w:rsidR="00680630" w:rsidRDefault="004F6B6D" w:rsidP="00680630">
      <w:pPr>
        <w:pStyle w:val="STTSAlgoritmaContent"/>
      </w:pPr>
      <w:r>
        <w:t xml:space="preserve">    </w:t>
      </w:r>
      <w:r w:rsidR="00680630">
        <w:t>if (</w:t>
      </w:r>
      <w:proofErr w:type="spellStart"/>
      <w:proofErr w:type="gramStart"/>
      <w:r w:rsidR="00680630">
        <w:t>snowballscontainer.transform</w:t>
      </w:r>
      <w:proofErr w:type="gramEnd"/>
      <w:r w:rsidR="00680630">
        <w:t>.childCount</w:t>
      </w:r>
      <w:proofErr w:type="spellEnd"/>
      <w:r w:rsidR="00680630">
        <w:t xml:space="preserve"> &gt; 0)</w:t>
      </w:r>
    </w:p>
    <w:p w14:paraId="510B0B6C" w14:textId="65E5B983" w:rsidR="00680630" w:rsidRDefault="004F6B6D" w:rsidP="00680630">
      <w:pPr>
        <w:pStyle w:val="STTSAlgoritmaContent"/>
      </w:pPr>
      <w:r>
        <w:t xml:space="preserve">        </w:t>
      </w:r>
      <w:r w:rsidR="00680630">
        <w:t xml:space="preserve">return </w:t>
      </w:r>
      <w:proofErr w:type="spellStart"/>
      <w:proofErr w:type="gramStart"/>
      <w:r w:rsidR="00680630">
        <w:t>snowballscontainer.transform</w:t>
      </w:r>
      <w:proofErr w:type="gramEnd"/>
      <w:r w:rsidR="00680630">
        <w:t>.GetChild</w:t>
      </w:r>
      <w:proofErr w:type="spellEnd"/>
      <w:r w:rsidR="00680630">
        <w:t>(index).</w:t>
      </w:r>
      <w:proofErr w:type="spellStart"/>
      <w:r w:rsidR="00680630">
        <w:t>gameObject</w:t>
      </w:r>
      <w:proofErr w:type="spellEnd"/>
      <w:r w:rsidR="00680630">
        <w:t>;</w:t>
      </w:r>
    </w:p>
    <w:p w14:paraId="2FC214F6" w14:textId="66B274DB" w:rsidR="00680630" w:rsidRDefault="004F6B6D" w:rsidP="00680630">
      <w:pPr>
        <w:pStyle w:val="STTSAlgoritmaContent"/>
      </w:pPr>
      <w:r>
        <w:t xml:space="preserve">    </w:t>
      </w:r>
      <w:r w:rsidR="00680630">
        <w:t>return null;</w:t>
      </w:r>
    </w:p>
    <w:p w14:paraId="43AAFC55" w14:textId="11B7F30A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1E351ED9" w14:textId="4A0BB056" w:rsidR="00680630" w:rsidRDefault="004F6B6D" w:rsidP="004F6B6D">
      <w:pPr>
        <w:pStyle w:val="STTSAlgoritmaContent"/>
      </w:pPr>
      <w:r>
        <w:t xml:space="preserve">  </w:t>
      </w:r>
      <w:r w:rsidR="00680630">
        <w:t>catch (</w:t>
      </w:r>
      <w:proofErr w:type="spellStart"/>
      <w:proofErr w:type="gramStart"/>
      <w:r w:rsidR="00680630">
        <w:t>System.Exception</w:t>
      </w:r>
      <w:proofErr w:type="spellEnd"/>
      <w:r w:rsidR="00680630">
        <w:t>){</w:t>
      </w:r>
      <w:proofErr w:type="gramEnd"/>
    </w:p>
    <w:p w14:paraId="76ED3EAC" w14:textId="1E020420" w:rsidR="00680630" w:rsidRDefault="004F6B6D" w:rsidP="00680630">
      <w:pPr>
        <w:pStyle w:val="STTSAlgoritmaContent"/>
      </w:pPr>
      <w:r>
        <w:t xml:space="preserve">    </w:t>
      </w:r>
      <w:r w:rsidR="00680630">
        <w:t>return null;</w:t>
      </w:r>
    </w:p>
    <w:p w14:paraId="04255CD2" w14:textId="02FCE490" w:rsidR="00680630" w:rsidRDefault="004F6B6D" w:rsidP="004F6B6D">
      <w:pPr>
        <w:pStyle w:val="STTSAlgoritmaContent"/>
      </w:pPr>
      <w:r>
        <w:t xml:space="preserve">  </w:t>
      </w:r>
      <w:r w:rsidR="00680630">
        <w:t>}</w:t>
      </w:r>
    </w:p>
    <w:p w14:paraId="2866A27B" w14:textId="7232A965" w:rsidR="00680630" w:rsidRDefault="00680630" w:rsidP="00680630">
      <w:pPr>
        <w:pStyle w:val="STTSAlgoritmaContent"/>
      </w:pPr>
      <w:r>
        <w:t>}</w:t>
      </w:r>
    </w:p>
    <w:p w14:paraId="04741963" w14:textId="77777777" w:rsidR="00680630" w:rsidRDefault="00680630" w:rsidP="00680630">
      <w:pPr>
        <w:pStyle w:val="STTSAlgoritmaContent"/>
      </w:pPr>
    </w:p>
    <w:p w14:paraId="64EC1F6C" w14:textId="31874CDE" w:rsidR="00680630" w:rsidRDefault="00680630" w:rsidP="004F6B6D">
      <w:pPr>
        <w:pStyle w:val="STTSAlgoritmaContent"/>
      </w:pPr>
      <w:r>
        <w:t xml:space="preserve">public bool </w:t>
      </w:r>
      <w:proofErr w:type="spellStart"/>
      <w:proofErr w:type="gramStart"/>
      <w:r>
        <w:t>isAnyBallNear</w:t>
      </w:r>
      <w:proofErr w:type="spellEnd"/>
      <w:r>
        <w:t>(</w:t>
      </w:r>
      <w:proofErr w:type="gramEnd"/>
      <w:r>
        <w:t>Vector2 position){</w:t>
      </w:r>
    </w:p>
    <w:p w14:paraId="30D8DA5E" w14:textId="433D1567" w:rsidR="00680630" w:rsidRDefault="004F6B6D" w:rsidP="004F6B6D">
      <w:pPr>
        <w:pStyle w:val="STTSAlgoritmaContent"/>
      </w:pPr>
      <w:r>
        <w:t xml:space="preserve">  </w:t>
      </w:r>
      <w:r w:rsidR="00680630">
        <w:t xml:space="preserve">foreach (Transform item in </w:t>
      </w:r>
      <w:proofErr w:type="spellStart"/>
      <w:proofErr w:type="gramStart"/>
      <w:r w:rsidR="00680630">
        <w:t>snowballscontainer.transform</w:t>
      </w:r>
      <w:proofErr w:type="spellEnd"/>
      <w:proofErr w:type="gramEnd"/>
      <w:r w:rsidR="00680630">
        <w:t>){</w:t>
      </w:r>
    </w:p>
    <w:p w14:paraId="5C14D267" w14:textId="77777777" w:rsidR="005B0DF5" w:rsidRDefault="005B0DF5" w:rsidP="00680630">
      <w:pPr>
        <w:pStyle w:val="STTSAlgoritmaContent"/>
      </w:pPr>
    </w:p>
    <w:p w14:paraId="03B81892" w14:textId="37420ACD" w:rsidR="005B0DF5" w:rsidRDefault="005B0DF5" w:rsidP="005B0DF5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A3E04C5" w14:textId="25D8A82A" w:rsidR="00680630" w:rsidRDefault="004F6B6D" w:rsidP="00680630">
      <w:pPr>
        <w:pStyle w:val="STTSAlgoritmaContent"/>
      </w:pPr>
      <w:r>
        <w:t xml:space="preserve">    </w:t>
      </w:r>
      <w:r w:rsidR="00680630">
        <w:t xml:space="preserve">if (Vector2.Distance(position, </w:t>
      </w:r>
      <w:proofErr w:type="spellStart"/>
      <w:proofErr w:type="gramStart"/>
      <w:r w:rsidR="00680630">
        <w:t>item.position</w:t>
      </w:r>
      <w:proofErr w:type="spellEnd"/>
      <w:proofErr w:type="gramEnd"/>
      <w:r w:rsidR="00680630">
        <w:t>) &lt; 1 &amp;&amp; (</w:t>
      </w:r>
      <w:proofErr w:type="spellStart"/>
      <w:r w:rsidR="00680630">
        <w:t>item.GetComponent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 xml:space="preserve">&gt;() == null || </w:t>
      </w:r>
      <w:proofErr w:type="spellStart"/>
      <w:r w:rsidR="00680630">
        <w:t>item.GetComponent</w:t>
      </w:r>
      <w:proofErr w:type="spellEnd"/>
      <w:r w:rsidR="00680630">
        <w:t>&lt;</w:t>
      </w:r>
      <w:proofErr w:type="spellStart"/>
      <w:r w:rsidR="00680630">
        <w:t>PowerUp</w:t>
      </w:r>
      <w:proofErr w:type="spellEnd"/>
      <w:r w:rsidR="00680630">
        <w:t>&gt;().</w:t>
      </w:r>
      <w:proofErr w:type="spellStart"/>
      <w:r w:rsidR="00680630">
        <w:t>isActive</w:t>
      </w:r>
      <w:proofErr w:type="spellEnd"/>
      <w:r w:rsidR="00680630">
        <w:t>()))</w:t>
      </w:r>
    </w:p>
    <w:p w14:paraId="0849AB06" w14:textId="5404B129" w:rsidR="00680630" w:rsidRDefault="004F6B6D" w:rsidP="00680630">
      <w:pPr>
        <w:pStyle w:val="STTSAlgoritmaContent"/>
      </w:pPr>
      <w:r>
        <w:t xml:space="preserve">      </w:t>
      </w:r>
      <w:r w:rsidR="00680630">
        <w:t>return true;</w:t>
      </w:r>
    </w:p>
    <w:p w14:paraId="0D32B42A" w14:textId="1C77B820" w:rsidR="00680630" w:rsidRDefault="004F6B6D" w:rsidP="00680630">
      <w:pPr>
        <w:pStyle w:val="STTSAlgoritmaContent"/>
      </w:pPr>
      <w:r>
        <w:t xml:space="preserve">  </w:t>
      </w:r>
      <w:r w:rsidR="00680630">
        <w:t>}</w:t>
      </w:r>
    </w:p>
    <w:p w14:paraId="59D2BF57" w14:textId="337F0210" w:rsidR="00680630" w:rsidRDefault="004F6B6D" w:rsidP="004F6B6D">
      <w:pPr>
        <w:pStyle w:val="STTSAlgoritmaContent"/>
      </w:pPr>
      <w:r>
        <w:t xml:space="preserve">  </w:t>
      </w:r>
      <w:r w:rsidR="00680630">
        <w:t>return false;</w:t>
      </w:r>
    </w:p>
    <w:p w14:paraId="05034ACB" w14:textId="2A7EE7E5" w:rsidR="00680630" w:rsidRDefault="00680630" w:rsidP="00680630">
      <w:pPr>
        <w:pStyle w:val="STTSAlgoritmaContent"/>
      </w:pPr>
      <w:r>
        <w:t>}</w:t>
      </w:r>
    </w:p>
    <w:p w14:paraId="6A590D95" w14:textId="77777777" w:rsidR="00680630" w:rsidRDefault="00680630" w:rsidP="00680630">
      <w:pPr>
        <w:pStyle w:val="STTSAlgoritmaContent"/>
      </w:pPr>
    </w:p>
    <w:p w14:paraId="2586D797" w14:textId="2EDF5A42" w:rsidR="00680630" w:rsidRDefault="00680630" w:rsidP="004F6B6D">
      <w:pPr>
        <w:pStyle w:val="STTSAlgoritmaContent"/>
      </w:pPr>
      <w:r>
        <w:t xml:space="preserve">public int </w:t>
      </w:r>
      <w:proofErr w:type="spellStart"/>
      <w:proofErr w:type="gramStart"/>
      <w:r>
        <w:t>getBallAmount</w:t>
      </w:r>
      <w:proofErr w:type="spellEnd"/>
      <w:r>
        <w:t>(</w:t>
      </w:r>
      <w:proofErr w:type="gramEnd"/>
      <w:r>
        <w:t>){</w:t>
      </w:r>
    </w:p>
    <w:p w14:paraId="41097B52" w14:textId="10269834" w:rsidR="00680630" w:rsidRDefault="004F6B6D" w:rsidP="00680630">
      <w:pPr>
        <w:pStyle w:val="STTSAlgoritmaContent"/>
      </w:pPr>
      <w:r>
        <w:t xml:space="preserve">  </w:t>
      </w:r>
      <w:r w:rsidR="00680630">
        <w:t xml:space="preserve">return </w:t>
      </w:r>
      <w:proofErr w:type="spellStart"/>
      <w:proofErr w:type="gramStart"/>
      <w:r w:rsidR="00680630">
        <w:t>snowballscontainer.transform</w:t>
      </w:r>
      <w:proofErr w:type="gramEnd"/>
      <w:r w:rsidR="00680630">
        <w:t>.childCount</w:t>
      </w:r>
      <w:proofErr w:type="spellEnd"/>
      <w:r w:rsidR="00680630">
        <w:t>;</w:t>
      </w:r>
    </w:p>
    <w:p w14:paraId="23CCCCDC" w14:textId="33A9CA26" w:rsidR="00680630" w:rsidRDefault="00680630" w:rsidP="00680630">
      <w:pPr>
        <w:pStyle w:val="STTSAlgoritmaContent"/>
      </w:pPr>
      <w:r>
        <w:t>}</w:t>
      </w:r>
    </w:p>
    <w:p w14:paraId="02DBE61F" w14:textId="77777777" w:rsidR="00680630" w:rsidRDefault="00680630" w:rsidP="00680630">
      <w:pPr>
        <w:pStyle w:val="STTSAlgoritmaContent"/>
      </w:pPr>
      <w:r>
        <w:t>}</w:t>
      </w:r>
    </w:p>
    <w:p w14:paraId="0B9FF400" w14:textId="1D59F41A" w:rsidR="00E00041" w:rsidRDefault="00E00041" w:rsidP="00E00041">
      <w:pPr>
        <w:pStyle w:val="STTSJudulSubBab"/>
        <w:ind w:left="720"/>
      </w:pPr>
    </w:p>
    <w:p w14:paraId="2B658AE8" w14:textId="560B08E3" w:rsidR="007C2F59" w:rsidRDefault="00BF3089" w:rsidP="00BF3089"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program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p</w:t>
      </w:r>
      <w:r w:rsidR="007C2F59">
        <w:t>enjelasan</w:t>
      </w:r>
      <w:proofErr w:type="spellEnd"/>
      <w:proofErr w:type="gramEnd"/>
      <w:r w:rsidR="007C2F59">
        <w:t xml:space="preserve"> </w:t>
      </w:r>
      <w:proofErr w:type="spellStart"/>
      <w:r w:rsidR="007C2F59">
        <w:t>untuk</w:t>
      </w:r>
      <w:proofErr w:type="spellEnd"/>
      <w:r w:rsidR="007C2F59">
        <w:t xml:space="preserve"> masing </w:t>
      </w:r>
      <w:proofErr w:type="spellStart"/>
      <w:r w:rsidR="007C2F59">
        <w:t>masing</w:t>
      </w:r>
      <w:proofErr w:type="spellEnd"/>
      <w:r w:rsidR="007C2F59">
        <w:t xml:space="preserve"> </w:t>
      </w:r>
      <w:proofErr w:type="spellStart"/>
      <w:r w:rsidR="003F66C7">
        <w:t>segmen</w:t>
      </w:r>
      <w:proofErr w:type="spellEnd"/>
      <w:r w:rsidR="003F66C7">
        <w:t xml:space="preserve"> program yang </w:t>
      </w:r>
      <w:proofErr w:type="spellStart"/>
      <w:r w:rsidR="003F66C7">
        <w:t>panjang</w:t>
      </w:r>
      <w:proofErr w:type="spellEnd"/>
      <w:r w:rsidR="003F66C7">
        <w:t xml:space="preserve"> </w:t>
      </w:r>
      <w:proofErr w:type="spellStart"/>
      <w:r w:rsidR="003F66C7">
        <w:t>diatas</w:t>
      </w:r>
      <w:proofErr w:type="spellEnd"/>
      <w:r w:rsidR="007C2F59">
        <w:t xml:space="preserve"> : </w:t>
      </w:r>
    </w:p>
    <w:p w14:paraId="718EB15B" w14:textId="706CE5D4" w:rsidR="007C2F59" w:rsidRDefault="009C5874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2</w:t>
      </w:r>
      <w:r w:rsidR="007C2F59">
        <w:rPr>
          <w:szCs w:val="24"/>
        </w:rPr>
        <w:tab/>
      </w:r>
      <w:r w:rsidR="007C2F59">
        <w:rPr>
          <w:szCs w:val="24"/>
        </w:rPr>
        <w:tab/>
        <w:t xml:space="preserve">: </w:t>
      </w:r>
      <w:r>
        <w:rPr>
          <w:szCs w:val="24"/>
        </w:rPr>
        <w:t xml:space="preserve">Instance ini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static </w:t>
      </w:r>
      <w:proofErr w:type="spellStart"/>
      <w:r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 yang </w:t>
      </w:r>
      <w:proofErr w:type="spellStart"/>
      <w:r w:rsidR="00081847">
        <w:rPr>
          <w:szCs w:val="24"/>
        </w:rPr>
        <w:t>memperbolehkan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setiap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layar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memiliki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hanya</w:t>
      </w:r>
      <w:proofErr w:type="spellEnd"/>
      <w:r w:rsidR="00081847">
        <w:rPr>
          <w:szCs w:val="24"/>
        </w:rPr>
        <w:t xml:space="preserve"> 1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 xml:space="preserve">, dan </w:t>
      </w:r>
      <w:proofErr w:type="spellStart"/>
      <w:r w:rsidR="00081847">
        <w:rPr>
          <w:szCs w:val="24"/>
        </w:rPr>
        <w:t>memudahkan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dari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komponen</w:t>
      </w:r>
      <w:proofErr w:type="spellEnd"/>
      <w:r w:rsidR="00081847">
        <w:rPr>
          <w:szCs w:val="24"/>
        </w:rPr>
        <w:t xml:space="preserve"> game lain </w:t>
      </w:r>
      <w:proofErr w:type="spellStart"/>
      <w:r w:rsidR="00081847">
        <w:rPr>
          <w:szCs w:val="24"/>
        </w:rPr>
        <w:t>untuk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mengakses</w:t>
      </w:r>
      <w:proofErr w:type="spellEnd"/>
      <w:r w:rsidR="00081847">
        <w:rPr>
          <w:szCs w:val="24"/>
        </w:rPr>
        <w:t xml:space="preserve"> </w:t>
      </w:r>
      <w:proofErr w:type="spellStart"/>
      <w:r w:rsidR="00081847">
        <w:rPr>
          <w:szCs w:val="24"/>
        </w:rPr>
        <w:t>snowballManager</w:t>
      </w:r>
      <w:proofErr w:type="spellEnd"/>
      <w:r w:rsidR="00081847">
        <w:rPr>
          <w:szCs w:val="24"/>
        </w:rPr>
        <w:t>.</w:t>
      </w:r>
    </w:p>
    <w:p w14:paraId="0979A89D" w14:textId="478CBAE6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3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menampung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semua</w:t>
      </w:r>
      <w:proofErr w:type="spellEnd"/>
      <w:r>
        <w:rPr>
          <w:szCs w:val="24"/>
        </w:rPr>
        <w:t xml:space="preserve"> bola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>.</w:t>
      </w:r>
    </w:p>
    <w:p w14:paraId="5861FF89" w14:textId="534273DB" w:rsidR="00081847" w:rsidRDefault="00081847" w:rsidP="007C2F59">
      <w:pPr>
        <w:pStyle w:val="ListParagraph"/>
        <w:numPr>
          <w:ilvl w:val="0"/>
          <w:numId w:val="42"/>
        </w:numPr>
        <w:ind w:left="426"/>
        <w:rPr>
          <w:szCs w:val="24"/>
        </w:rPr>
      </w:pPr>
      <w:r>
        <w:rPr>
          <w:szCs w:val="24"/>
        </w:rPr>
        <w:t>5</w:t>
      </w:r>
      <w:r>
        <w:rPr>
          <w:szCs w:val="24"/>
        </w:rPr>
        <w:tab/>
      </w:r>
      <w:r>
        <w:rPr>
          <w:szCs w:val="24"/>
        </w:rPr>
        <w:tab/>
        <w:t xml:space="preserve">: </w:t>
      </w:r>
      <w:proofErr w:type="spellStart"/>
      <w:r>
        <w:rPr>
          <w:szCs w:val="24"/>
        </w:rPr>
        <w:t>Referensi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GameObject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dispawn</w:t>
      </w:r>
      <w:proofErr w:type="spellEnd"/>
    </w:p>
    <w:p w14:paraId="183E1181" w14:textId="08FC9BFD" w:rsidR="007C2F59" w:rsidRPr="00081847" w:rsidRDefault="00081847" w:rsidP="00FA0038">
      <w:pPr>
        <w:pStyle w:val="ListParagraph"/>
        <w:numPr>
          <w:ilvl w:val="0"/>
          <w:numId w:val="42"/>
        </w:numPr>
        <w:ind w:left="426"/>
      </w:pPr>
      <w:r w:rsidRPr="00081847">
        <w:rPr>
          <w:szCs w:val="24"/>
        </w:rPr>
        <w:t>6</w:t>
      </w:r>
      <w:r w:rsidRPr="00081847">
        <w:rPr>
          <w:szCs w:val="24"/>
        </w:rPr>
        <w:tab/>
      </w:r>
      <w:r w:rsidRPr="00081847">
        <w:rPr>
          <w:szCs w:val="24"/>
        </w:rPr>
        <w:tab/>
        <w:t xml:space="preserve">: </w:t>
      </w:r>
      <w:proofErr w:type="spellStart"/>
      <w:r>
        <w:rPr>
          <w:szCs w:val="24"/>
        </w:rPr>
        <w:t>Periode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gumpalan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salju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dipanggil</w:t>
      </w:r>
      <w:proofErr w:type="spellEnd"/>
      <w:r>
        <w:rPr>
          <w:szCs w:val="24"/>
        </w:rPr>
        <w:t>.</w:t>
      </w:r>
    </w:p>
    <w:p w14:paraId="33886D01" w14:textId="06D1962F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dispawn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waktunya</w:t>
      </w:r>
      <w:proofErr w:type="spellEnd"/>
      <w:r>
        <w:t xml:space="preserve"> </w:t>
      </w:r>
      <w:proofErr w:type="spellStart"/>
      <w:r>
        <w:t>nge</w:t>
      </w:r>
      <w:proofErr w:type="spellEnd"/>
      <w:r>
        <w:t>-spawn</w:t>
      </w:r>
    </w:p>
    <w:p w14:paraId="5D2B3D49" w14:textId="4D36BE3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Color Manager.</w:t>
      </w:r>
    </w:p>
    <w:p w14:paraId="7B67F195" w14:textId="335BEDA0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timer </w:t>
      </w:r>
      <w:proofErr w:type="spellStart"/>
      <w:r>
        <w:t>sebelum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di-spawn</w:t>
      </w:r>
    </w:p>
    <w:p w14:paraId="710AE86B" w14:textId="158BA582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11 – 14</w:t>
      </w:r>
      <w:r>
        <w:tab/>
        <w:t xml:space="preserve">: Saat </w:t>
      </w:r>
      <w:proofErr w:type="spellStart"/>
      <w:r>
        <w:t>Gameobject</w:t>
      </w:r>
      <w:proofErr w:type="spellEnd"/>
      <w:r>
        <w:t xml:space="preserve"> nyala,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apakan</w:t>
      </w:r>
      <w:proofErr w:type="spellEnd"/>
      <w:r>
        <w:t xml:space="preserve"> Instance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Instance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.</w:t>
      </w:r>
    </w:p>
    <w:p w14:paraId="59C63DB6" w14:textId="005040EC" w:rsidR="00081847" w:rsidRDefault="00081847" w:rsidP="00FA0038">
      <w:pPr>
        <w:pStyle w:val="ListParagraph"/>
        <w:numPr>
          <w:ilvl w:val="0"/>
          <w:numId w:val="42"/>
        </w:numPr>
        <w:ind w:left="426"/>
      </w:pPr>
      <w:r>
        <w:t>17 – 19</w:t>
      </w:r>
      <w:r>
        <w:tab/>
        <w:t xml:space="preserve">: Di frame </w:t>
      </w:r>
      <w:proofErr w:type="spellStart"/>
      <w:r>
        <w:t>pertama</w:t>
      </w:r>
      <w:proofErr w:type="spellEnd"/>
      <w:r>
        <w:t xml:space="preserve">, </w:t>
      </w:r>
      <w:proofErr w:type="spellStart"/>
      <w:r w:rsidR="002E7886">
        <w:t>currentRespawnTimer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 w:rsidR="002E7886">
        <w:t xml:space="preserve"> </w:t>
      </w:r>
      <w:proofErr w:type="spellStart"/>
      <w:r w:rsidR="002E7886">
        <w:t>respawnTime</w:t>
      </w:r>
      <w:proofErr w:type="spellEnd"/>
      <w:r w:rsidR="002E7886">
        <w:t xml:space="preserve">, </w:t>
      </w:r>
      <w:proofErr w:type="spellStart"/>
      <w:r w:rsidR="002E7886">
        <w:t>menandakan</w:t>
      </w:r>
      <w:proofErr w:type="spellEnd"/>
      <w:r w:rsidR="002E7886">
        <w:t xml:space="preserve"> </w:t>
      </w:r>
      <w:proofErr w:type="spellStart"/>
      <w:r w:rsidR="002E7886">
        <w:t>bila</w:t>
      </w:r>
      <w:proofErr w:type="spellEnd"/>
      <w:r w:rsidR="002E7886">
        <w:t xml:space="preserve"> timer </w:t>
      </w:r>
      <w:proofErr w:type="spellStart"/>
      <w:r w:rsidR="002E7886">
        <w:t>telah</w:t>
      </w:r>
      <w:proofErr w:type="spellEnd"/>
      <w:r w:rsidR="002E7886">
        <w:t xml:space="preserve"> </w:t>
      </w:r>
      <w:proofErr w:type="spellStart"/>
      <w:r w:rsidR="002E7886">
        <w:t>dimulai</w:t>
      </w:r>
      <w:proofErr w:type="spellEnd"/>
      <w:r w:rsidR="002E7886">
        <w:t>.</w:t>
      </w:r>
    </w:p>
    <w:p w14:paraId="5D58EA85" w14:textId="04005BD1" w:rsidR="002E7886" w:rsidRDefault="00F73E74" w:rsidP="00FA0038">
      <w:pPr>
        <w:pStyle w:val="ListParagraph"/>
        <w:numPr>
          <w:ilvl w:val="0"/>
          <w:numId w:val="42"/>
        </w:numPr>
        <w:ind w:left="426"/>
      </w:pPr>
      <w:r>
        <w:lastRenderedPageBreak/>
        <w:t>21 – 27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meminta</w:t>
      </w:r>
      <w:proofErr w:type="spellEnd"/>
      <w:r>
        <w:t xml:space="preserve"> parameter index dan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ke</w:t>
      </w:r>
      <w:proofErr w:type="spellEnd"/>
      <w:r>
        <w:t xml:space="preserve"> – index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, </w:t>
      </w:r>
      <w:proofErr w:type="spellStart"/>
      <w:r>
        <w:t>bongkahan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4E5D0FF4" w14:textId="670F0D23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29 – 35</w:t>
      </w:r>
      <w:r>
        <w:tab/>
        <w:t xml:space="preserve">: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fungsi</w:t>
      </w:r>
      <w:proofErr w:type="spellEnd"/>
      <w:r>
        <w:t xml:space="preserve"> update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dan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update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5B10D8DD" w14:textId="093844DC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Bila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reset timer dan taruh </w:t>
      </w:r>
      <w:proofErr w:type="spellStart"/>
      <w:r>
        <w:t>gumapalan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2EB13383" w14:textId="3435BC20" w:rsidR="00F73E74" w:rsidRDefault="00F73E74" w:rsidP="00FA0038">
      <w:pPr>
        <w:pStyle w:val="ListParagraph"/>
        <w:numPr>
          <w:ilvl w:val="0"/>
          <w:numId w:val="42"/>
        </w:numPr>
        <w:ind w:left="426"/>
      </w:pPr>
      <w:r>
        <w:t>34</w:t>
      </w:r>
      <w:r>
        <w:tab/>
      </w:r>
      <w:r>
        <w:tab/>
        <w:t xml:space="preserve">: Kurangi </w:t>
      </w:r>
      <w:proofErr w:type="spellStart"/>
      <w:r>
        <w:t>waktu</w:t>
      </w:r>
      <w:proofErr w:type="spellEnd"/>
      <w:r>
        <w:t xml:space="preserve"> di timer </w:t>
      </w:r>
      <w:proofErr w:type="spellStart"/>
      <w:r w:rsidR="00FF31D1">
        <w:t>sebanyak</w:t>
      </w:r>
      <w:proofErr w:type="spellEnd"/>
      <w:r w:rsidR="00FF31D1">
        <w:t xml:space="preserve"> lama </w:t>
      </w:r>
      <w:proofErr w:type="spellStart"/>
      <w:r w:rsidR="00FF31D1">
        <w:t>waktu</w:t>
      </w:r>
      <w:proofErr w:type="spellEnd"/>
      <w:r w:rsidR="00FF31D1">
        <w:t xml:space="preserve"> </w:t>
      </w:r>
      <w:proofErr w:type="spellStart"/>
      <w:r w:rsidR="00FF31D1">
        <w:t>sebelum</w:t>
      </w:r>
      <w:proofErr w:type="spellEnd"/>
      <w:r w:rsidR="00FF31D1">
        <w:t xml:space="preserve"> frame </w:t>
      </w:r>
      <w:proofErr w:type="spellStart"/>
      <w:r w:rsidR="00FF31D1">
        <w:t>terakhir</w:t>
      </w:r>
      <w:proofErr w:type="spellEnd"/>
      <w:r w:rsidR="00FF31D1">
        <w:t>.</w:t>
      </w:r>
    </w:p>
    <w:p w14:paraId="12CA0B0A" w14:textId="052DB2B9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38 –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di baris 32.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menaruh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respawnAmount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bola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tile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Bila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di situ,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11B66571" w14:textId="61447A5B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53 – 57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bola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>.</w:t>
      </w:r>
    </w:p>
    <w:p w14:paraId="5750C51A" w14:textId="606B0A35" w:rsidR="00FF31D1" w:rsidRDefault="00FF31D1" w:rsidP="00FA0038">
      <w:pPr>
        <w:pStyle w:val="ListParagraph"/>
        <w:numPr>
          <w:ilvl w:val="0"/>
          <w:numId w:val="42"/>
        </w:numPr>
        <w:ind w:left="426"/>
      </w:pPr>
      <w:r>
        <w:t>5</w:t>
      </w:r>
      <w:r w:rsidR="008C228F">
        <w:t>9</w:t>
      </w:r>
      <w:r>
        <w:t xml:space="preserve"> – 68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>.</w:t>
      </w:r>
      <w:r w:rsidR="00262568">
        <w:t xml:space="preserve"> </w:t>
      </w:r>
      <w:proofErr w:type="spellStart"/>
      <w:r w:rsidR="00262568">
        <w:t>Pertama</w:t>
      </w:r>
      <w:proofErr w:type="spellEnd"/>
      <w:r w:rsidR="00262568">
        <w:t xml:space="preserve"> </w:t>
      </w:r>
      <w:proofErr w:type="spellStart"/>
      <w:r w:rsidR="00262568">
        <w:t>diambil</w:t>
      </w:r>
      <w:proofErr w:type="spellEnd"/>
      <w:r w:rsidR="00262568">
        <w:t xml:space="preserve"> </w:t>
      </w:r>
      <w:proofErr w:type="spellStart"/>
      <w:r w:rsidR="00262568">
        <w:t>gumpalan</w:t>
      </w:r>
      <w:proofErr w:type="spellEnd"/>
      <w:r w:rsidR="00262568">
        <w:t xml:space="preserve"> </w:t>
      </w:r>
      <w:proofErr w:type="spellStart"/>
      <w:r w:rsidR="00262568">
        <w:t>salju</w:t>
      </w:r>
      <w:proofErr w:type="spellEnd"/>
      <w:r w:rsidR="008C228F">
        <w:t xml:space="preserve"> </w:t>
      </w:r>
      <w:proofErr w:type="spellStart"/>
      <w:r w:rsidR="008C228F">
        <w:t>terdekat</w:t>
      </w:r>
      <w:proofErr w:type="spellEnd"/>
      <w:r w:rsidR="00262568">
        <w:t xml:space="preserve"> </w:t>
      </w:r>
      <w:proofErr w:type="spellStart"/>
      <w:r w:rsidR="00262568">
        <w:t>menggunakan</w:t>
      </w:r>
      <w:proofErr w:type="spellEnd"/>
      <w:r w:rsidR="00262568">
        <w:t xml:space="preserve"> </w:t>
      </w:r>
      <w:proofErr w:type="spellStart"/>
      <w:r w:rsidR="00262568">
        <w:t>fungsi</w:t>
      </w:r>
      <w:proofErr w:type="spellEnd"/>
      <w:r w:rsidR="00262568">
        <w:t xml:space="preserve"> di baris 74,</w:t>
      </w:r>
      <w:r w:rsidR="008C228F">
        <w:t xml:space="preserve"> </w:t>
      </w:r>
      <w:proofErr w:type="spellStart"/>
      <w:r w:rsidR="008C228F">
        <w:t>lalu</w:t>
      </w:r>
      <w:proofErr w:type="spellEnd"/>
      <w:r w:rsidR="008C228F">
        <w:t xml:space="preserve"> </w:t>
      </w:r>
      <w:proofErr w:type="spellStart"/>
      <w:r w:rsidR="008C228F">
        <w:t>diperiksa</w:t>
      </w:r>
      <w:proofErr w:type="spellEnd"/>
      <w:r w:rsidR="008C228F">
        <w:t xml:space="preserve"> </w:t>
      </w:r>
      <w:proofErr w:type="spellStart"/>
      <w:r w:rsidR="008C228F">
        <w:t>apakah</w:t>
      </w:r>
      <w:proofErr w:type="spellEnd"/>
      <w:r w:rsidR="008C228F">
        <w:t xml:space="preserve"> </w:t>
      </w:r>
      <w:proofErr w:type="spellStart"/>
      <w:r w:rsidR="008C228F">
        <w:t>gumpalan</w:t>
      </w:r>
      <w:proofErr w:type="spellEnd"/>
      <w:r w:rsidR="008C228F">
        <w:t xml:space="preserve"> </w:t>
      </w:r>
      <w:proofErr w:type="spellStart"/>
      <w:r w:rsidR="008C228F">
        <w:t>tersebut</w:t>
      </w:r>
      <w:proofErr w:type="spellEnd"/>
      <w:r w:rsidR="008C228F">
        <w:t xml:space="preserve">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</w:t>
      </w:r>
      <w:proofErr w:type="spellStart"/>
      <w:r w:rsidR="008C228F">
        <w:t>dengan</w:t>
      </w:r>
      <w:proofErr w:type="spellEnd"/>
      <w:r w:rsidR="008C228F">
        <w:t xml:space="preserve"> parameter </w:t>
      </w:r>
      <w:proofErr w:type="spellStart"/>
      <w:r w:rsidR="008C228F">
        <w:t>objecttransform</w:t>
      </w:r>
      <w:proofErr w:type="spellEnd"/>
      <w:r w:rsidR="008C228F">
        <w:t xml:space="preserve">. Bila </w:t>
      </w:r>
      <w:proofErr w:type="spellStart"/>
      <w:r w:rsidR="008C228F">
        <w:t>cukup</w:t>
      </w:r>
      <w:proofErr w:type="spellEnd"/>
      <w:r w:rsidR="008C228F">
        <w:t xml:space="preserve"> </w:t>
      </w:r>
      <w:proofErr w:type="spellStart"/>
      <w:r w:rsidR="008C228F">
        <w:t>dekat</w:t>
      </w:r>
      <w:proofErr w:type="spellEnd"/>
      <w:r w:rsidR="008C228F">
        <w:t xml:space="preserve"> (</w:t>
      </w:r>
      <w:proofErr w:type="spellStart"/>
      <w:r w:rsidR="008C228F">
        <w:t>ditentukan</w:t>
      </w:r>
      <w:proofErr w:type="spellEnd"/>
      <w:r w:rsidR="008C228F">
        <w:t xml:space="preserve"> oleh parameter </w:t>
      </w:r>
      <w:proofErr w:type="spellStart"/>
      <w:r w:rsidR="008C228F">
        <w:t>rangeThreshold</w:t>
      </w:r>
      <w:proofErr w:type="spellEnd"/>
      <w:r w:rsidR="008C228F">
        <w:t xml:space="preserve">),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salju</w:t>
      </w:r>
      <w:proofErr w:type="spellEnd"/>
      <w:r w:rsidR="008C228F">
        <w:t xml:space="preserve"> </w:t>
      </w:r>
      <w:proofErr w:type="spellStart"/>
      <w:r w:rsidR="008C228F">
        <w:t>akan</w:t>
      </w:r>
      <w:proofErr w:type="spellEnd"/>
      <w:r w:rsidR="008C228F">
        <w:t xml:space="preserve"> </w:t>
      </w:r>
      <w:proofErr w:type="spellStart"/>
      <w:r w:rsidR="008C228F">
        <w:t>dihapus</w:t>
      </w:r>
      <w:proofErr w:type="spellEnd"/>
      <w:r w:rsidR="008C228F">
        <w:t xml:space="preserve"> dan </w:t>
      </w:r>
      <w:proofErr w:type="spellStart"/>
      <w:r w:rsidR="008C228F">
        <w:t>direturn</w:t>
      </w:r>
      <w:proofErr w:type="spellEnd"/>
      <w:r w:rsidR="008C228F">
        <w:t xml:space="preserve"> true </w:t>
      </w:r>
      <w:proofErr w:type="spellStart"/>
      <w:r w:rsidR="008C228F">
        <w:t>sebagai</w:t>
      </w:r>
      <w:proofErr w:type="spellEnd"/>
      <w:r w:rsidR="008C228F">
        <w:t xml:space="preserve"> </w:t>
      </w:r>
      <w:proofErr w:type="spellStart"/>
      <w:r w:rsidR="008C228F">
        <w:t>tanda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</w:t>
      </w:r>
      <w:proofErr w:type="spellStart"/>
      <w:r w:rsidR="008C228F">
        <w:t>pengambilan</w:t>
      </w:r>
      <w:proofErr w:type="spellEnd"/>
      <w:r w:rsidR="008C228F">
        <w:t xml:space="preserve"> bola </w:t>
      </w:r>
      <w:proofErr w:type="spellStart"/>
      <w:r w:rsidR="008C228F">
        <w:t>berhasil</w:t>
      </w:r>
      <w:proofErr w:type="spellEnd"/>
      <w:r w:rsidR="008C228F">
        <w:t xml:space="preserve">, </w:t>
      </w:r>
      <w:proofErr w:type="spellStart"/>
      <w:r w:rsidR="008C228F">
        <w:t>tapi</w:t>
      </w:r>
      <w:proofErr w:type="spellEnd"/>
      <w:r w:rsidR="008C228F">
        <w:t xml:space="preserve"> </w:t>
      </w:r>
      <w:proofErr w:type="spellStart"/>
      <w:r w:rsidR="008C228F">
        <w:t>bila</w:t>
      </w:r>
      <w:proofErr w:type="spellEnd"/>
      <w:r w:rsidR="008C228F">
        <w:t xml:space="preserve"> bola </w:t>
      </w:r>
      <w:proofErr w:type="spellStart"/>
      <w:r w:rsidR="008C228F">
        <w:t>tidak</w:t>
      </w:r>
      <w:proofErr w:type="spellEnd"/>
      <w:r w:rsidR="008C228F">
        <w:t xml:space="preserve"> </w:t>
      </w:r>
      <w:proofErr w:type="spellStart"/>
      <w:r w:rsidR="008C228F">
        <w:t>ditemukan</w:t>
      </w:r>
      <w:proofErr w:type="spellEnd"/>
      <w:r w:rsidR="008C228F">
        <w:t xml:space="preserve"> atau </w:t>
      </w:r>
      <w:proofErr w:type="spellStart"/>
      <w:r w:rsidR="008C228F">
        <w:t>terlalu</w:t>
      </w:r>
      <w:proofErr w:type="spellEnd"/>
      <w:r w:rsidR="008C228F">
        <w:t xml:space="preserve"> </w:t>
      </w:r>
      <w:proofErr w:type="spellStart"/>
      <w:r w:rsidR="008C228F">
        <w:t>jauh</w:t>
      </w:r>
      <w:proofErr w:type="spellEnd"/>
      <w:r w:rsidR="008C228F">
        <w:t xml:space="preserve">, </w:t>
      </w:r>
      <w:proofErr w:type="spellStart"/>
      <w:r w:rsidR="008C228F">
        <w:t>maka</w:t>
      </w:r>
      <w:proofErr w:type="spellEnd"/>
      <w:r w:rsidR="008C228F">
        <w:t xml:space="preserve"> </w:t>
      </w:r>
      <w:proofErr w:type="spellStart"/>
      <w:r w:rsidR="008C228F">
        <w:t>direturn</w:t>
      </w:r>
      <w:proofErr w:type="spellEnd"/>
      <w:r w:rsidR="008C228F">
        <w:t xml:space="preserve"> false.</w:t>
      </w:r>
    </w:p>
    <w:p w14:paraId="4243501F" w14:textId="62F7A6B6" w:rsidR="007C2F59" w:rsidRDefault="008C228F" w:rsidP="00D9714F">
      <w:pPr>
        <w:pStyle w:val="ListParagraph"/>
        <w:numPr>
          <w:ilvl w:val="0"/>
          <w:numId w:val="42"/>
        </w:numPr>
        <w:ind w:left="426"/>
      </w:pPr>
      <w:r>
        <w:t>69 – 72</w:t>
      </w:r>
      <w:r>
        <w:tab/>
        <w:t xml:space="preserve">: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terdekat</w:t>
      </w:r>
      <w:proofErr w:type="spellEnd"/>
      <w:r>
        <w:t xml:space="preserve">, dan </w:t>
      </w:r>
      <w:proofErr w:type="spellStart"/>
      <w:r>
        <w:t>bila</w:t>
      </w:r>
      <w:proofErr w:type="spellEnd"/>
      <w:r w:rsidR="00D9714F">
        <w:t xml:space="preserve"> </w:t>
      </w:r>
      <w:proofErr w:type="spellStart"/>
      <w:r w:rsidR="00D9714F">
        <w:t>fungsi</w:t>
      </w:r>
      <w:proofErr w:type="spellEnd"/>
      <w:r w:rsidR="00D9714F">
        <w:t xml:space="preserve"> </w:t>
      </w:r>
      <w:proofErr w:type="spellStart"/>
      <w:r w:rsidR="00D9714F">
        <w:t>mendapat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yang </w:t>
      </w:r>
      <w:proofErr w:type="spellStart"/>
      <w:r w:rsidR="00D9714F">
        <w:t>cukup</w:t>
      </w:r>
      <w:proofErr w:type="spellEnd"/>
      <w:r w:rsidR="00D9714F">
        <w:t xml:space="preserve"> </w:t>
      </w:r>
      <w:proofErr w:type="spellStart"/>
      <w:r w:rsidR="00D9714F">
        <w:t>dekat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gumpalan</w:t>
      </w:r>
      <w:proofErr w:type="spellEnd"/>
      <w:r w:rsidR="00D9714F">
        <w:t xml:space="preserve"> </w:t>
      </w:r>
      <w:proofErr w:type="spellStart"/>
      <w:r w:rsidR="00D9714F">
        <w:t>tersebut</w:t>
      </w:r>
      <w:proofErr w:type="spellEnd"/>
      <w:r w:rsidR="00D9714F">
        <w:t xml:space="preserve"> </w:t>
      </w:r>
      <w:proofErr w:type="spellStart"/>
      <w:r w:rsidR="00D9714F">
        <w:t>akan</w:t>
      </w:r>
      <w:proofErr w:type="spellEnd"/>
      <w:r w:rsidR="00D9714F">
        <w:t xml:space="preserve"> </w:t>
      </w:r>
      <w:proofErr w:type="spellStart"/>
      <w:r w:rsidR="00D9714F">
        <w:t>direturn</w:t>
      </w:r>
      <w:proofErr w:type="spellEnd"/>
      <w:r w:rsidR="00D9714F">
        <w:t xml:space="preserve">, </w:t>
      </w:r>
      <w:proofErr w:type="spellStart"/>
      <w:r w:rsidR="00D9714F">
        <w:t>tapi</w:t>
      </w:r>
      <w:proofErr w:type="spellEnd"/>
      <w:r w:rsidR="00D9714F">
        <w:t xml:space="preserve"> </w:t>
      </w:r>
      <w:proofErr w:type="spellStart"/>
      <w:r w:rsidR="00D9714F">
        <w:t>bila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maka</w:t>
      </w:r>
      <w:proofErr w:type="spellEnd"/>
      <w:r w:rsidR="00D9714F">
        <w:t xml:space="preserve"> </w:t>
      </w:r>
      <w:proofErr w:type="spellStart"/>
      <w:r w:rsidR="00D9714F">
        <w:t>tidak</w:t>
      </w:r>
      <w:proofErr w:type="spellEnd"/>
      <w:r w:rsidR="00D9714F">
        <w:t xml:space="preserve"> </w:t>
      </w:r>
      <w:proofErr w:type="spellStart"/>
      <w:r w:rsidR="00D9714F">
        <w:t>dikembalikan</w:t>
      </w:r>
      <w:proofErr w:type="spellEnd"/>
      <w:r w:rsidR="00D9714F">
        <w:t xml:space="preserve"> </w:t>
      </w:r>
      <w:proofErr w:type="spellStart"/>
      <w:r w:rsidR="00D9714F">
        <w:t>apa</w:t>
      </w:r>
      <w:proofErr w:type="spellEnd"/>
      <w:r w:rsidR="00D9714F">
        <w:t xml:space="preserve"> – </w:t>
      </w:r>
      <w:proofErr w:type="spellStart"/>
      <w:r w:rsidR="00D9714F">
        <w:t>apa</w:t>
      </w:r>
      <w:proofErr w:type="spellEnd"/>
      <w:r w:rsidR="00D9714F">
        <w:t>.</w:t>
      </w:r>
    </w:p>
    <w:p w14:paraId="1FA7D214" w14:textId="77777777" w:rsidR="00BF3089" w:rsidRDefault="003B2344" w:rsidP="00D9714F">
      <w:pPr>
        <w:pStyle w:val="ListParagraph"/>
        <w:numPr>
          <w:ilvl w:val="0"/>
          <w:numId w:val="42"/>
        </w:numPr>
        <w:ind w:left="426"/>
      </w:pPr>
      <w:r>
        <w:t>74 – 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Transform </w:t>
      </w:r>
      <w:proofErr w:type="spellStart"/>
      <w:r>
        <w:t>objectTracked</w:t>
      </w:r>
      <w:proofErr w:type="spellEnd"/>
      <w:r>
        <w:t xml:space="preserve">, </w:t>
      </w:r>
      <w:proofErr w:type="spellStart"/>
      <w:r w:rsidR="00BF3089">
        <w:t>caranya</w:t>
      </w:r>
      <w:proofErr w:type="spellEnd"/>
      <w:r w:rsidR="00BF3089">
        <w:t xml:space="preserve"> </w:t>
      </w:r>
      <w:proofErr w:type="spellStart"/>
      <w:r w:rsidR="00BF3089">
        <w:t>adalah</w:t>
      </w:r>
      <w:proofErr w:type="spellEnd"/>
      <w:r w:rsidR="00BF3089">
        <w:t xml:space="preserve"> </w:t>
      </w:r>
      <w:proofErr w:type="spellStart"/>
      <w:r w:rsidR="00BF3089">
        <w:t>dengan</w:t>
      </w:r>
      <w:proofErr w:type="spellEnd"/>
      <w:r>
        <w:t xml:space="preserve"> </w:t>
      </w:r>
      <w:proofErr w:type="spellStart"/>
      <w:r w:rsidR="00BF3089">
        <w:t>meng</w:t>
      </w:r>
      <w:r>
        <w:t>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objectTracked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snowballscontainer</w:t>
      </w:r>
      <w:proofErr w:type="spellEnd"/>
      <w:r w:rsidR="00BF3089">
        <w:t xml:space="preserve">, </w:t>
      </w:r>
      <w:proofErr w:type="spellStart"/>
      <w:r w:rsidR="00BF3089">
        <w:t>diperiksa</w:t>
      </w:r>
      <w:proofErr w:type="spellEnd"/>
      <w:r w:rsidR="00BF3089">
        <w:t xml:space="preserve"> </w:t>
      </w:r>
      <w:proofErr w:type="spellStart"/>
      <w:r w:rsidR="00BF3089">
        <w:t>satu</w:t>
      </w:r>
      <w:proofErr w:type="spellEnd"/>
      <w:r w:rsidR="00BF3089">
        <w:t xml:space="preserve"> – </w:t>
      </w:r>
      <w:proofErr w:type="spellStart"/>
      <w:r w:rsidR="00BF3089">
        <w:t>satu</w:t>
      </w:r>
      <w:proofErr w:type="spellEnd"/>
      <w:r w:rsidR="00BF3089">
        <w:t xml:space="preserve">, </w:t>
      </w:r>
      <w:proofErr w:type="spellStart"/>
      <w:r w:rsidR="00BF3089">
        <w:t>simpan</w:t>
      </w:r>
      <w:proofErr w:type="spellEnd"/>
      <w:r w:rsidR="00BF3089">
        <w:t xml:space="preserve"> index bola yang paling </w:t>
      </w:r>
      <w:proofErr w:type="spellStart"/>
      <w:r w:rsidR="00BF3089">
        <w:t>dekat</w:t>
      </w:r>
      <w:proofErr w:type="spellEnd"/>
      <w:r w:rsidR="00BF3089">
        <w:t xml:space="preserve"> dan return index </w:t>
      </w:r>
      <w:proofErr w:type="spellStart"/>
      <w:r w:rsidR="00BF3089">
        <w:t>tersebut</w:t>
      </w:r>
      <w:proofErr w:type="spellEnd"/>
      <w:r w:rsidR="00BF3089">
        <w:t>.</w:t>
      </w:r>
    </w:p>
    <w:p w14:paraId="5F222105" w14:textId="09235A8F" w:rsidR="003B2344" w:rsidRDefault="00BF3089" w:rsidP="00D9714F">
      <w:pPr>
        <w:pStyle w:val="ListParagraph"/>
        <w:numPr>
          <w:ilvl w:val="0"/>
          <w:numId w:val="42"/>
        </w:numPr>
        <w:ind w:left="426"/>
      </w:pPr>
      <w:r>
        <w:lastRenderedPageBreak/>
        <w:t xml:space="preserve"> </w:t>
      </w:r>
      <w:r w:rsidR="00A81CB9">
        <w:t>88 – 103</w:t>
      </w:r>
      <w:r w:rsidR="00A81CB9">
        <w:tab/>
        <w:t>:</w:t>
      </w:r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ini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copasan</w:t>
      </w:r>
      <w:proofErr w:type="spellEnd"/>
      <w:r w:rsidR="001C2E70">
        <w:t xml:space="preserve">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fungsi</w:t>
      </w:r>
      <w:proofErr w:type="spellEnd"/>
      <w:r w:rsidR="001C2E70">
        <w:t xml:space="preserve"> </w:t>
      </w:r>
      <w:proofErr w:type="spellStart"/>
      <w:proofErr w:type="gramStart"/>
      <w:r w:rsidR="001C2E70">
        <w:t>diatas</w:t>
      </w:r>
      <w:proofErr w:type="spellEnd"/>
      <w:r w:rsidR="001C2E70">
        <w:t xml:space="preserve"> ,</w:t>
      </w:r>
      <w:proofErr w:type="gram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</w:t>
      </w:r>
      <w:proofErr w:type="spellStart"/>
      <w:r w:rsidR="001C2E70">
        <w:t>perbedaan</w:t>
      </w:r>
      <w:proofErr w:type="spellEnd"/>
      <w:r w:rsidR="001C2E70">
        <w:t xml:space="preserve"> </w:t>
      </w:r>
      <w:proofErr w:type="spellStart"/>
      <w:r w:rsidR="001C2E70">
        <w:t>utama</w:t>
      </w:r>
      <w:proofErr w:type="spellEnd"/>
      <w:r w:rsidR="001C2E70">
        <w:t xml:space="preserve"> </w:t>
      </w:r>
      <w:proofErr w:type="spellStart"/>
      <w:r w:rsidR="001C2E70">
        <w:t>merupakan</w:t>
      </w:r>
      <w:proofErr w:type="spellEnd"/>
      <w:r w:rsidR="001C2E70">
        <w:t xml:space="preserve"> </w:t>
      </w:r>
      <w:proofErr w:type="spellStart"/>
      <w:r w:rsidR="001C2E70">
        <w:t>setelah</w:t>
      </w:r>
      <w:proofErr w:type="spellEnd"/>
      <w:r w:rsidR="001C2E70">
        <w:t xml:space="preserve"> </w:t>
      </w:r>
      <w:proofErr w:type="spellStart"/>
      <w:r w:rsidR="001C2E70">
        <w:t>mendapat</w:t>
      </w:r>
      <w:proofErr w:type="spellEnd"/>
      <w:r w:rsidR="001C2E70">
        <w:t xml:space="preserve"> index </w:t>
      </w:r>
      <w:proofErr w:type="spellStart"/>
      <w:r w:rsidR="001C2E70">
        <w:t>dari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terdekat</w:t>
      </w:r>
      <w:proofErr w:type="spellEnd"/>
      <w:r w:rsidR="001C2E70">
        <w:t xml:space="preserve">, </w:t>
      </w:r>
      <w:proofErr w:type="spellStart"/>
      <w:r w:rsidR="001C2E70">
        <w:t>diperiksa</w:t>
      </w:r>
      <w:proofErr w:type="spellEnd"/>
      <w:r w:rsidR="001C2E70">
        <w:t xml:space="preserve"> </w:t>
      </w:r>
      <w:proofErr w:type="spellStart"/>
      <w:r w:rsidR="001C2E70">
        <w:t>apakah</w:t>
      </w:r>
      <w:proofErr w:type="spellEnd"/>
      <w:r w:rsidR="001C2E70">
        <w:t xml:space="preserve"> </w:t>
      </w:r>
      <w:proofErr w:type="spellStart"/>
      <w:r w:rsidR="001C2E70">
        <w:t>salju</w:t>
      </w:r>
      <w:proofErr w:type="spellEnd"/>
      <w:r w:rsidR="001C2E70">
        <w:t xml:space="preserve"> </w:t>
      </w:r>
      <w:proofErr w:type="spellStart"/>
      <w:r w:rsidR="001C2E70">
        <w:t>tersebut</w:t>
      </w:r>
      <w:proofErr w:type="spellEnd"/>
      <w:r w:rsidR="001C2E70">
        <w:t xml:space="preserve"> </w:t>
      </w:r>
      <w:proofErr w:type="spellStart"/>
      <w:r w:rsidR="001C2E70">
        <w:t>cukup</w:t>
      </w:r>
      <w:proofErr w:type="spellEnd"/>
      <w:r w:rsidR="001C2E70">
        <w:t xml:space="preserve"> </w:t>
      </w:r>
      <w:proofErr w:type="spellStart"/>
      <w:r w:rsidR="001C2E70">
        <w:t>dekat</w:t>
      </w:r>
      <w:proofErr w:type="spellEnd"/>
      <w:r w:rsidR="001C2E70">
        <w:t xml:space="preserve"> </w:t>
      </w:r>
      <w:proofErr w:type="spellStart"/>
      <w:r w:rsidR="001C2E70">
        <w:t>dengan</w:t>
      </w:r>
      <w:proofErr w:type="spellEnd"/>
      <w:r w:rsidR="001C2E70">
        <w:t xml:space="preserve"> parameter range.</w:t>
      </w:r>
    </w:p>
    <w:p w14:paraId="74AB021C" w14:textId="6384F6C1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105 – 113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parameter,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snowballscontainer</w:t>
      </w:r>
      <w:proofErr w:type="spellEnd"/>
      <w:r>
        <w:t xml:space="preserve"> dan </w:t>
      </w:r>
      <w:proofErr w:type="spellStart"/>
      <w:r>
        <w:t>direturn</w:t>
      </w:r>
      <w:proofErr w:type="spellEnd"/>
      <w:r>
        <w:t xml:space="preserve"> index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index -1.</w:t>
      </w:r>
    </w:p>
    <w:p w14:paraId="7E3AAB22" w14:textId="74A7D68A" w:rsidR="001C2E70" w:rsidRDefault="001C2E70" w:rsidP="00D9714F">
      <w:pPr>
        <w:pStyle w:val="ListParagraph"/>
        <w:numPr>
          <w:ilvl w:val="0"/>
          <w:numId w:val="42"/>
        </w:numPr>
        <w:ind w:left="426"/>
      </w:pPr>
      <w:r>
        <w:t>115 – 124</w:t>
      </w:r>
      <w:r>
        <w:tab/>
        <w:t xml:space="preserve">: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index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snowballscontainer</w:t>
      </w:r>
      <w:proofErr w:type="spellEnd"/>
      <w:r>
        <w:t>.</w:t>
      </w:r>
    </w:p>
    <w:p w14:paraId="1EA48B60" w14:textId="21552989" w:rsidR="001C2E70" w:rsidRDefault="007F2F2D" w:rsidP="00D9714F">
      <w:pPr>
        <w:pStyle w:val="ListParagraph"/>
        <w:numPr>
          <w:ilvl w:val="0"/>
          <w:numId w:val="42"/>
        </w:numPr>
        <w:ind w:left="426"/>
      </w:pPr>
      <w:r>
        <w:t>126 – 132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parameter position,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return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return false.</w:t>
      </w:r>
    </w:p>
    <w:p w14:paraId="06B3C692" w14:textId="311CDACC" w:rsidR="007F2F2D" w:rsidRDefault="007F2F2D" w:rsidP="00D9714F">
      <w:pPr>
        <w:pStyle w:val="ListParagraph"/>
        <w:numPr>
          <w:ilvl w:val="0"/>
          <w:numId w:val="42"/>
        </w:numPr>
        <w:ind w:left="426"/>
      </w:pPr>
      <w:r>
        <w:t>134 – 136</w:t>
      </w:r>
      <w:r>
        <w:tab/>
        <w:t xml:space="preserve">: Return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level.</w:t>
      </w:r>
    </w:p>
    <w:p w14:paraId="5C85CB5B" w14:textId="0EAA30B3" w:rsidR="00DB4BB7" w:rsidRDefault="00DB4BB7" w:rsidP="0061665C">
      <w:pPr>
        <w:ind w:firstLine="0"/>
      </w:pPr>
    </w:p>
    <w:p w14:paraId="7FB57676" w14:textId="443E6C4B" w:rsidR="00DB4BB7" w:rsidRDefault="00DB4BB7" w:rsidP="00DB4BB7">
      <w:pPr>
        <w:pStyle w:val="STTSGambar"/>
      </w:pPr>
      <w:r w:rsidRPr="00DB4BB7">
        <w:rPr>
          <w:noProof/>
        </w:rPr>
        <w:drawing>
          <wp:inline distT="0" distB="0" distL="0" distR="0" wp14:anchorId="526C2222" wp14:editId="047DB218">
            <wp:extent cx="3745065" cy="1219687"/>
            <wp:effectExtent l="0" t="0" r="8255" b="0"/>
            <wp:docPr id="185252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3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755" cy="12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F8E9BAE" w14:textId="33A6FE77" w:rsidR="00DB4BB7" w:rsidRDefault="00DB4BB7" w:rsidP="00DB4BB7">
      <w:pPr>
        <w:pStyle w:val="STTSGambar"/>
      </w:pPr>
      <w:r>
        <w:t>Gambar 7.</w:t>
      </w:r>
      <w:r w:rsidR="00E90BD7">
        <w:t>6</w:t>
      </w:r>
    </w:p>
    <w:p w14:paraId="4CF74424" w14:textId="26AB3FC6" w:rsidR="00DB4BB7" w:rsidRDefault="00DB4BB7" w:rsidP="00DB4BB7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846E37">
        <w:t>script</w:t>
      </w:r>
      <w:r>
        <w:t xml:space="preserve"> </w:t>
      </w:r>
      <w:proofErr w:type="spellStart"/>
      <w:r>
        <w:t>SnowBallManager</w:t>
      </w:r>
      <w:proofErr w:type="spellEnd"/>
    </w:p>
    <w:p w14:paraId="2F0220EA" w14:textId="77777777" w:rsidR="00DB4BB7" w:rsidRDefault="00DB4BB7" w:rsidP="0061665C">
      <w:pPr>
        <w:ind w:firstLine="0"/>
      </w:pPr>
    </w:p>
    <w:p w14:paraId="5CFEA1F7" w14:textId="18B2972A" w:rsidR="000919E2" w:rsidRDefault="000919E2" w:rsidP="000919E2">
      <w:pPr>
        <w:ind w:firstLine="709"/>
      </w:pPr>
      <w:r>
        <w:t xml:space="preserve">Snowball </w:t>
      </w:r>
      <w:proofErr w:type="spellStart"/>
      <w:r>
        <w:t>adalah</w:t>
      </w:r>
      <w:proofErr w:type="spellEnd"/>
      <w:r>
        <w:t xml:space="preserve"> prefab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di-spawn </w:t>
      </w:r>
      <w:proofErr w:type="spellStart"/>
      <w:r>
        <w:t>setiap</w:t>
      </w:r>
      <w:proofErr w:type="spellEnd"/>
      <w:r>
        <w:t xml:space="preserve"> 3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Respawn Time. Lalu bola juga </w:t>
      </w:r>
      <w:proofErr w:type="spellStart"/>
      <w:r>
        <w:t>akan</w:t>
      </w:r>
      <w:proofErr w:type="spellEnd"/>
      <w:r>
        <w:t xml:space="preserve"> spawn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3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dispawn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disimap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Snowballs.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tampungan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terbengkala</w:t>
      </w:r>
      <w:proofErr w:type="spellEnd"/>
      <w:r>
        <w:t>.</w:t>
      </w:r>
    </w:p>
    <w:p w14:paraId="48041FF8" w14:textId="77777777" w:rsidR="00DB4BB7" w:rsidRDefault="00DB4BB7" w:rsidP="0061665C">
      <w:pPr>
        <w:ind w:firstLine="0"/>
      </w:pPr>
    </w:p>
    <w:p w14:paraId="4EDC8896" w14:textId="311CB884" w:rsidR="0061665C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Ball Movement </w:t>
      </w:r>
    </w:p>
    <w:p w14:paraId="222A8EB4" w14:textId="076D7993" w:rsidR="000D0AD4" w:rsidRDefault="000D0AD4" w:rsidP="000D0AD4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Ball Movement atau </w:t>
      </w:r>
      <w:proofErr w:type="spellStart"/>
      <w:r>
        <w:t>pergerakan</w:t>
      </w:r>
      <w:proofErr w:type="spellEnd"/>
      <w:r>
        <w:t xml:space="preserve"> bola, </w:t>
      </w:r>
      <w:proofErr w:type="spellStart"/>
      <w:r>
        <w:t>sebuah</w:t>
      </w:r>
      <w:proofErr w:type="spellEnd"/>
      <w:r>
        <w:t xml:space="preserve"> script yang </w:t>
      </w:r>
      <w:proofErr w:type="spellStart"/>
      <w:r>
        <w:t>membantu</w:t>
      </w:r>
      <w:proofErr w:type="spellEnd"/>
      <w:r>
        <w:t xml:space="preserve"> bola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terbang. Script ini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terbang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dan </w:t>
      </w:r>
      <w:proofErr w:type="spellStart"/>
      <w:r>
        <w:t>kecepatan</w:t>
      </w:r>
      <w:proofErr w:type="spellEnd"/>
      <w:r>
        <w:t xml:space="preserve"> terbang, dan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lain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dll</w:t>
      </w:r>
      <w:proofErr w:type="spellEnd"/>
      <w:r>
        <w:t>.</w:t>
      </w:r>
    </w:p>
    <w:p w14:paraId="15C56D05" w14:textId="50171D58" w:rsidR="000D0AD4" w:rsidRDefault="000D0AD4" w:rsidP="000D0AD4">
      <w:pPr>
        <w:ind w:firstLine="0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3D6208B9" w14:textId="77777777" w:rsidR="000D0AD4" w:rsidRDefault="000D0AD4" w:rsidP="00101734">
      <w:pPr>
        <w:pStyle w:val="STTSAlgoritma"/>
      </w:pPr>
    </w:p>
    <w:p w14:paraId="78E5DB8D" w14:textId="0C3C2E15" w:rsidR="00101734" w:rsidRDefault="003B0B39" w:rsidP="00101734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7.5</w:t>
      </w:r>
      <w:r>
        <w:t xml:space="preserve"> Class </w:t>
      </w:r>
      <w:proofErr w:type="spellStart"/>
      <w:r>
        <w:t>BallMovement</w:t>
      </w:r>
      <w:proofErr w:type="spellEnd"/>
    </w:p>
    <w:p w14:paraId="3CBB7E60" w14:textId="11A6FF94" w:rsidR="00101734" w:rsidRDefault="00101734" w:rsidP="00101734">
      <w:pPr>
        <w:pStyle w:val="STTSAlgoritmaContent"/>
        <w:numPr>
          <w:ilvl w:val="0"/>
          <w:numId w:val="44"/>
        </w:numPr>
        <w:ind w:left="709" w:hanging="709"/>
      </w:pPr>
      <w:r>
        <w:t xml:space="preserve">public class </w:t>
      </w:r>
      <w:proofErr w:type="spellStart"/>
      <w:proofErr w:type="gramStart"/>
      <w:r>
        <w:t>BallMovement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EA26C81" w14:textId="77777777" w:rsidR="00101734" w:rsidRDefault="00101734" w:rsidP="00101734">
      <w:pPr>
        <w:pStyle w:val="STTSAlgoritmaContent"/>
        <w:numPr>
          <w:ilvl w:val="0"/>
          <w:numId w:val="44"/>
        </w:numPr>
        <w:ind w:left="709" w:hanging="709"/>
      </w:pPr>
    </w:p>
    <w:p w14:paraId="7FEC0B2D" w14:textId="3423B8C7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>] float speed;</w:t>
      </w:r>
    </w:p>
    <w:p w14:paraId="1D75C98A" w14:textId="61F30C94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>] Vector2 direction;</w:t>
      </w:r>
    </w:p>
    <w:p w14:paraId="4AC18747" w14:textId="79639744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fromPlayerTeam</w:t>
      </w:r>
      <w:proofErr w:type="spellEnd"/>
      <w:r>
        <w:t>;</w:t>
      </w:r>
    </w:p>
    <w:p w14:paraId="7D6F87F4" w14:textId="60912A3C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ballScore</w:t>
      </w:r>
      <w:proofErr w:type="spellEnd"/>
      <w:r>
        <w:t>;</w:t>
      </w:r>
    </w:p>
    <w:p w14:paraId="3ABFA1B0" w14:textId="3C0E37E8" w:rsidR="00101734" w:rsidRDefault="00101734" w:rsidP="00101734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64AAB520" w14:textId="08839FA5" w:rsidR="00101734" w:rsidRDefault="00101734" w:rsidP="00101734">
      <w:pPr>
        <w:pStyle w:val="STTSAlgoritmaContent"/>
      </w:pPr>
      <w:r>
        <w:t xml:space="preserve">Collider2D </w:t>
      </w:r>
      <w:proofErr w:type="spellStart"/>
      <w:r>
        <w:t>currentCollider</w:t>
      </w:r>
      <w:proofErr w:type="spellEnd"/>
      <w:r>
        <w:t>;</w:t>
      </w:r>
    </w:p>
    <w:p w14:paraId="03F384D0" w14:textId="0042A5B5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powerupId</w:t>
      </w:r>
      <w:proofErr w:type="spellEnd"/>
      <w:r>
        <w:t>;</w:t>
      </w:r>
    </w:p>
    <w:p w14:paraId="303AE087" w14:textId="6268FB1C" w:rsidR="00101734" w:rsidRDefault="00101734" w:rsidP="00101734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thrower;</w:t>
      </w:r>
    </w:p>
    <w:p w14:paraId="5DC46106" w14:textId="77777777" w:rsidR="00101734" w:rsidRDefault="00101734" w:rsidP="00101734">
      <w:pPr>
        <w:pStyle w:val="STTSAlgoritmaContent"/>
      </w:pPr>
    </w:p>
    <w:p w14:paraId="51CB160B" w14:textId="0465A8EF" w:rsidR="00101734" w:rsidRDefault="00101734" w:rsidP="00101734">
      <w:pPr>
        <w:pStyle w:val="STTSAlgoritmaContent"/>
      </w:pPr>
      <w:r>
        <w:t>// Start is called before the first frame update</w:t>
      </w:r>
    </w:p>
    <w:p w14:paraId="2A9B0E48" w14:textId="57F7E9BB" w:rsidR="00101734" w:rsidRDefault="00101734" w:rsidP="00101734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197FB880" w14:textId="0A268282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thisRigid</w:t>
      </w:r>
      <w:proofErr w:type="spellEnd"/>
      <w:r>
        <w:t xml:space="preserve"> = </w:t>
      </w:r>
      <w:proofErr w:type="spellStart"/>
      <w:proofErr w:type="gramStart"/>
      <w:r>
        <w:t>this.GetComponent</w:t>
      </w:r>
      <w:proofErr w:type="spellEnd"/>
      <w:proofErr w:type="gramEnd"/>
      <w:r>
        <w:t>&lt;Rigidbody2D&gt;();</w:t>
      </w:r>
    </w:p>
    <w:p w14:paraId="53D5BFE5" w14:textId="0269609D" w:rsidR="00101734" w:rsidRDefault="00101734" w:rsidP="00101734">
      <w:pPr>
        <w:pStyle w:val="STTSAlgoritmaContent"/>
      </w:pPr>
      <w:r>
        <w:t>}</w:t>
      </w:r>
    </w:p>
    <w:p w14:paraId="4A2F9346" w14:textId="77777777" w:rsidR="00101734" w:rsidRDefault="00101734" w:rsidP="00101734">
      <w:pPr>
        <w:pStyle w:val="STTSAlgoritmaContent"/>
      </w:pPr>
    </w:p>
    <w:p w14:paraId="783FED80" w14:textId="20B2C7BE" w:rsidR="00101734" w:rsidRDefault="00101734" w:rsidP="00101734">
      <w:pPr>
        <w:pStyle w:val="STTSAlgoritmaContent"/>
      </w:pPr>
      <w:r>
        <w:t xml:space="preserve">public void </w:t>
      </w:r>
      <w:proofErr w:type="gramStart"/>
      <w:r>
        <w:t>initialize(</w:t>
      </w:r>
      <w:proofErr w:type="gramEnd"/>
      <w:r>
        <w:t xml:space="preserve">float speed, Vector2 direction, bool </w:t>
      </w:r>
      <w:proofErr w:type="spellStart"/>
      <w:r>
        <w:t>isPlayerTeam</w:t>
      </w:r>
      <w:proofErr w:type="spellEnd"/>
      <w:r>
        <w:t xml:space="preserve">, int </w:t>
      </w:r>
      <w:proofErr w:type="spellStart"/>
      <w:r>
        <w:t>ballScore</w:t>
      </w:r>
      <w:proofErr w:type="spellEnd"/>
      <w:r>
        <w:t xml:space="preserve">, Collider2D you, </w:t>
      </w:r>
      <w:proofErr w:type="spellStart"/>
      <w:r>
        <w:t>GameObject</w:t>
      </w:r>
      <w:proofErr w:type="spellEnd"/>
      <w:r>
        <w:t xml:space="preserve"> thrower){</w:t>
      </w:r>
    </w:p>
    <w:p w14:paraId="47872FF3" w14:textId="24075709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thisRigid</w:t>
      </w:r>
      <w:proofErr w:type="spellEnd"/>
      <w:r>
        <w:t xml:space="preserve"> = </w:t>
      </w:r>
      <w:proofErr w:type="spellStart"/>
      <w:proofErr w:type="gramStart"/>
      <w:r>
        <w:t>this.GetComponent</w:t>
      </w:r>
      <w:proofErr w:type="spellEnd"/>
      <w:proofErr w:type="gramEnd"/>
      <w:r>
        <w:t>&lt;Rigidbody2D&gt;();</w:t>
      </w:r>
    </w:p>
    <w:p w14:paraId="28475F36" w14:textId="55097917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this.speed</w:t>
      </w:r>
      <w:proofErr w:type="spellEnd"/>
      <w:proofErr w:type="gramEnd"/>
      <w:r>
        <w:t xml:space="preserve"> = speed;</w:t>
      </w:r>
    </w:p>
    <w:p w14:paraId="551C5D9A" w14:textId="3FB46F42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this.direction</w:t>
      </w:r>
      <w:proofErr w:type="spellEnd"/>
      <w:proofErr w:type="gramEnd"/>
      <w:r>
        <w:t xml:space="preserve"> = direction;</w:t>
      </w:r>
    </w:p>
    <w:p w14:paraId="3C3FC59F" w14:textId="1962D98F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this.fromPlayerTeam</w:t>
      </w:r>
      <w:proofErr w:type="spellEnd"/>
      <w:proofErr w:type="gramEnd"/>
      <w:r>
        <w:t xml:space="preserve"> = </w:t>
      </w:r>
      <w:proofErr w:type="spellStart"/>
      <w:r>
        <w:t>isPlayerTeam</w:t>
      </w:r>
      <w:proofErr w:type="spellEnd"/>
      <w:r>
        <w:t>;</w:t>
      </w:r>
    </w:p>
    <w:p w14:paraId="758D3515" w14:textId="318F9651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this.ballScore</w:t>
      </w:r>
      <w:proofErr w:type="spellEnd"/>
      <w:proofErr w:type="gramEnd"/>
      <w:r>
        <w:t xml:space="preserve"> = </w:t>
      </w:r>
      <w:proofErr w:type="spellStart"/>
      <w:r>
        <w:t>ballScore</w:t>
      </w:r>
      <w:proofErr w:type="spellEnd"/>
      <w:r>
        <w:t>;</w:t>
      </w:r>
    </w:p>
    <w:p w14:paraId="453A5C0B" w14:textId="6D5F1F80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this.currentCollider</w:t>
      </w:r>
      <w:proofErr w:type="spellEnd"/>
      <w:proofErr w:type="gramEnd"/>
      <w:r>
        <w:t xml:space="preserve"> = you;</w:t>
      </w:r>
    </w:p>
    <w:p w14:paraId="6AE9DDBF" w14:textId="15E7DAAD" w:rsidR="00101734" w:rsidRDefault="00101734" w:rsidP="00101734">
      <w:pPr>
        <w:pStyle w:val="STTSAlgoritmaContent"/>
      </w:pPr>
      <w:r>
        <w:t xml:space="preserve">  if (</w:t>
      </w:r>
      <w:proofErr w:type="gramStart"/>
      <w:r>
        <w:t>you !</w:t>
      </w:r>
      <w:proofErr w:type="gramEnd"/>
      <w:r>
        <w:t>= null)</w:t>
      </w:r>
    </w:p>
    <w:p w14:paraId="28ECDABB" w14:textId="01377D56" w:rsidR="00101734" w:rsidRDefault="00101734" w:rsidP="00101734">
      <w:pPr>
        <w:pStyle w:val="STTSAlgoritmaContent"/>
      </w:pPr>
      <w:r>
        <w:t xml:space="preserve">    Physics2D.IgnoreCollision(</w:t>
      </w:r>
      <w:proofErr w:type="spellStart"/>
      <w:proofErr w:type="gramStart"/>
      <w:r>
        <w:t>this.GetComponent</w:t>
      </w:r>
      <w:proofErr w:type="spellEnd"/>
      <w:proofErr w:type="gramEnd"/>
      <w:r>
        <w:t>&lt; CircleCollider2D&gt;(), you);</w:t>
      </w:r>
    </w:p>
    <w:p w14:paraId="218FF29B" w14:textId="0ADF74B8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this.thrower</w:t>
      </w:r>
      <w:proofErr w:type="spellEnd"/>
      <w:proofErr w:type="gramEnd"/>
      <w:r>
        <w:t xml:space="preserve"> = thrower;</w:t>
      </w:r>
    </w:p>
    <w:p w14:paraId="2A5AE067" w14:textId="2C6FFC7A" w:rsidR="00101734" w:rsidRDefault="00101734" w:rsidP="00101734">
      <w:pPr>
        <w:pStyle w:val="STTSAlgoritmaContent"/>
      </w:pPr>
      <w:r>
        <w:t xml:space="preserve">  </w:t>
      </w:r>
      <w:proofErr w:type="spellStart"/>
      <w:r>
        <w:t>thisRigid.rotation</w:t>
      </w:r>
      <w:proofErr w:type="spellEnd"/>
      <w:r>
        <w:t xml:space="preserve"> = - Vector2.SignedAngle(direction, Vector2.right);</w:t>
      </w:r>
    </w:p>
    <w:p w14:paraId="7B5F9CD1" w14:textId="5F35AA1D" w:rsidR="00101734" w:rsidRDefault="00101734" w:rsidP="00101734">
      <w:pPr>
        <w:pStyle w:val="STTSAlgoritmaContent"/>
      </w:pPr>
      <w:r>
        <w:t>}</w:t>
      </w:r>
    </w:p>
    <w:p w14:paraId="1E0FF01E" w14:textId="77777777" w:rsidR="00101734" w:rsidRDefault="00101734" w:rsidP="00101734">
      <w:pPr>
        <w:pStyle w:val="STTSAlgoritmaContent"/>
      </w:pPr>
    </w:p>
    <w:p w14:paraId="7131183A" w14:textId="069B62C3" w:rsidR="00101734" w:rsidRDefault="00101734" w:rsidP="00101734">
      <w:pPr>
        <w:pStyle w:val="STTSAlgoritmaContent"/>
      </w:pPr>
      <w:r>
        <w:t xml:space="preserve">public void </w:t>
      </w:r>
      <w:proofErr w:type="gramStart"/>
      <w:r>
        <w:t>initialize(</w:t>
      </w:r>
      <w:proofErr w:type="gramEnd"/>
      <w:r>
        <w:t xml:space="preserve">float speed, Vector2 direction, bool </w:t>
      </w:r>
      <w:proofErr w:type="spellStart"/>
      <w:r>
        <w:t>isPlayerTeam</w:t>
      </w:r>
      <w:proofErr w:type="spellEnd"/>
      <w:r>
        <w:t xml:space="preserve">, int </w:t>
      </w:r>
      <w:proofErr w:type="spellStart"/>
      <w:r>
        <w:t>ballScore</w:t>
      </w:r>
      <w:proofErr w:type="spellEnd"/>
      <w:r>
        <w:t xml:space="preserve">, Collider2D you, </w:t>
      </w:r>
      <w:proofErr w:type="spellStart"/>
      <w:r>
        <w:t>GameObject</w:t>
      </w:r>
      <w:proofErr w:type="spellEnd"/>
      <w:r>
        <w:t xml:space="preserve"> thrower, int </w:t>
      </w:r>
      <w:proofErr w:type="spellStart"/>
      <w:r>
        <w:t>powerupId</w:t>
      </w:r>
      <w:proofErr w:type="spellEnd"/>
      <w:r>
        <w:t>){</w:t>
      </w:r>
    </w:p>
    <w:p w14:paraId="037B6455" w14:textId="41B08A62" w:rsidR="00101734" w:rsidRDefault="00101734" w:rsidP="00101734">
      <w:pPr>
        <w:pStyle w:val="STTSAlgoritmaContent"/>
      </w:pPr>
      <w:r>
        <w:t xml:space="preserve">  </w:t>
      </w:r>
      <w:proofErr w:type="gramStart"/>
      <w:r>
        <w:t>initialize(</w:t>
      </w:r>
      <w:proofErr w:type="gramEnd"/>
      <w:r>
        <w:t xml:space="preserve">speed, direction, </w:t>
      </w:r>
      <w:proofErr w:type="spellStart"/>
      <w:r>
        <w:t>isPlayerTeam</w:t>
      </w:r>
      <w:proofErr w:type="spellEnd"/>
      <w:r>
        <w:t xml:space="preserve">, </w:t>
      </w:r>
      <w:proofErr w:type="spellStart"/>
      <w:r>
        <w:t>ballScore</w:t>
      </w:r>
      <w:proofErr w:type="spellEnd"/>
      <w:r>
        <w:t>, you, thrower);</w:t>
      </w:r>
    </w:p>
    <w:p w14:paraId="2FC4BCB7" w14:textId="2B3241CA" w:rsidR="00101734" w:rsidRDefault="00101734" w:rsidP="00101734">
      <w:pPr>
        <w:pStyle w:val="STTSAlgoritmaContent"/>
      </w:pPr>
      <w:r>
        <w:t xml:space="preserve">  </w:t>
      </w:r>
      <w:proofErr w:type="spellStart"/>
      <w:proofErr w:type="gramStart"/>
      <w:r>
        <w:t>this.powerupId</w:t>
      </w:r>
      <w:proofErr w:type="spellEnd"/>
      <w:proofErr w:type="gramEnd"/>
      <w:r>
        <w:t xml:space="preserve"> = </w:t>
      </w:r>
      <w:proofErr w:type="spellStart"/>
      <w:r>
        <w:t>powerupId</w:t>
      </w:r>
      <w:proofErr w:type="spellEnd"/>
      <w:r>
        <w:t>;</w:t>
      </w:r>
    </w:p>
    <w:p w14:paraId="298875EC" w14:textId="1DC17915" w:rsidR="00101734" w:rsidRDefault="00101734" w:rsidP="00101734">
      <w:pPr>
        <w:pStyle w:val="STTSAlgoritmaContent"/>
      </w:pPr>
      <w:r>
        <w:t>}</w:t>
      </w:r>
    </w:p>
    <w:p w14:paraId="16F07A55" w14:textId="77777777" w:rsidR="00101734" w:rsidRDefault="00101734" w:rsidP="007E7FE0">
      <w:pPr>
        <w:pStyle w:val="STTSAlgoritmaContent"/>
      </w:pPr>
    </w:p>
    <w:p w14:paraId="4DBD0483" w14:textId="293BA7C0" w:rsidR="00101734" w:rsidRDefault="00101734" w:rsidP="007E7FE0">
      <w:pPr>
        <w:pStyle w:val="STTSAlgoritmaContent"/>
      </w:pPr>
      <w:r>
        <w:t xml:space="preserve">public void </w:t>
      </w:r>
      <w:proofErr w:type="spellStart"/>
      <w:proofErr w:type="gramStart"/>
      <w:r>
        <w:t>addScore</w:t>
      </w:r>
      <w:proofErr w:type="spellEnd"/>
      <w:r>
        <w:t>(</w:t>
      </w:r>
      <w:proofErr w:type="gramEnd"/>
      <w:r>
        <w:t>int score){</w:t>
      </w:r>
    </w:p>
    <w:p w14:paraId="676302AF" w14:textId="78C5B6B5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ballScore</w:t>
      </w:r>
      <w:proofErr w:type="spellEnd"/>
      <w:r w:rsidR="00101734">
        <w:t xml:space="preserve"> += score;</w:t>
      </w:r>
    </w:p>
    <w:p w14:paraId="5C6ADF65" w14:textId="53FF357D" w:rsidR="00101734" w:rsidRDefault="00101734" w:rsidP="00101734">
      <w:pPr>
        <w:pStyle w:val="STTSAlgoritmaContent"/>
      </w:pPr>
      <w:r>
        <w:t>}</w:t>
      </w:r>
    </w:p>
    <w:p w14:paraId="0B090E25" w14:textId="77777777" w:rsidR="00101734" w:rsidRDefault="00101734" w:rsidP="00101734">
      <w:pPr>
        <w:pStyle w:val="STTSAlgoritmaContent"/>
      </w:pPr>
    </w:p>
    <w:p w14:paraId="72A73F55" w14:textId="5FF0391B" w:rsidR="00101734" w:rsidRDefault="00101734" w:rsidP="007E7FE0">
      <w:pPr>
        <w:pStyle w:val="STTSAlgoritmaContent"/>
      </w:pPr>
      <w:r>
        <w:t xml:space="preserve">public void </w:t>
      </w:r>
      <w:proofErr w:type="spellStart"/>
      <w:proofErr w:type="gramStart"/>
      <w:r>
        <w:t>trySelfDestruct</w:t>
      </w:r>
      <w:proofErr w:type="spellEnd"/>
      <w:r>
        <w:t>(</w:t>
      </w:r>
      <w:proofErr w:type="spellStart"/>
      <w:proofErr w:type="gramEnd"/>
      <w:r>
        <w:t>GameObject</w:t>
      </w:r>
      <w:proofErr w:type="spellEnd"/>
      <w:r>
        <w:t xml:space="preserve"> collider){</w:t>
      </w:r>
    </w:p>
    <w:p w14:paraId="153590CC" w14:textId="2F08DAE9" w:rsidR="00101734" w:rsidRDefault="007E7FE0" w:rsidP="00101734">
      <w:pPr>
        <w:pStyle w:val="STTSAlgoritmaContent"/>
      </w:pPr>
      <w:r>
        <w:t xml:space="preserve">  </w:t>
      </w:r>
      <w:r w:rsidR="00101734">
        <w:t>if (</w:t>
      </w:r>
      <w:proofErr w:type="spellStart"/>
      <w:r w:rsidR="00101734">
        <w:t>powerupId</w:t>
      </w:r>
      <w:proofErr w:type="spellEnd"/>
      <w:r w:rsidR="00101734">
        <w:t xml:space="preserve"> == 0)</w:t>
      </w:r>
    </w:p>
    <w:p w14:paraId="4300B1C2" w14:textId="6523D1CA" w:rsidR="00101734" w:rsidRDefault="007E7FE0" w:rsidP="00101734">
      <w:pPr>
        <w:pStyle w:val="STTSAlgoritmaContent"/>
      </w:pPr>
      <w:r>
        <w:t xml:space="preserve">    </w:t>
      </w:r>
      <w:r w:rsidR="00101734">
        <w:t>Destroy(</w:t>
      </w:r>
      <w:proofErr w:type="spellStart"/>
      <w:r w:rsidR="00101734">
        <w:t>gameObject</w:t>
      </w:r>
      <w:proofErr w:type="spellEnd"/>
      <w:r w:rsidR="00101734">
        <w:t>);</w:t>
      </w:r>
    </w:p>
    <w:p w14:paraId="600F4489" w14:textId="6267B7A3" w:rsidR="00101734" w:rsidRDefault="007E7FE0" w:rsidP="007E7FE0">
      <w:pPr>
        <w:pStyle w:val="STTSAlgoritmaContent"/>
      </w:pPr>
      <w:r>
        <w:t xml:space="preserve">  </w:t>
      </w:r>
      <w:proofErr w:type="gramStart"/>
      <w:r w:rsidR="00101734">
        <w:t>else{</w:t>
      </w:r>
      <w:proofErr w:type="gramEnd"/>
    </w:p>
    <w:p w14:paraId="44C523C5" w14:textId="0AC08F7B" w:rsidR="00101734" w:rsidRDefault="007E7FE0" w:rsidP="00101734">
      <w:pPr>
        <w:pStyle w:val="STTSAlgoritmaContent"/>
      </w:pPr>
      <w:r>
        <w:t xml:space="preserve">    </w:t>
      </w:r>
      <w:proofErr w:type="spellStart"/>
      <w:r w:rsidR="00101734">
        <w:t>GetComponent</w:t>
      </w:r>
      <w:proofErr w:type="spellEnd"/>
      <w:r w:rsidR="00101734">
        <w:t>&lt;BallPowerUp&gt;(</w:t>
      </w:r>
      <w:proofErr w:type="gramStart"/>
      <w:r w:rsidR="00101734">
        <w:t>).</w:t>
      </w:r>
      <w:proofErr w:type="spellStart"/>
      <w:r w:rsidR="00101734">
        <w:t>modifyBall</w:t>
      </w:r>
      <w:proofErr w:type="spellEnd"/>
      <w:proofErr w:type="gramEnd"/>
      <w:r w:rsidR="00101734">
        <w:t>(collider);</w:t>
      </w:r>
    </w:p>
    <w:p w14:paraId="59FA1AE6" w14:textId="59BDBD05" w:rsidR="00101734" w:rsidRDefault="007E7FE0" w:rsidP="00101734">
      <w:pPr>
        <w:pStyle w:val="STTSAlgoritmaContent"/>
      </w:pPr>
      <w:r>
        <w:t xml:space="preserve">  </w:t>
      </w:r>
      <w:r w:rsidR="00101734">
        <w:t>}</w:t>
      </w:r>
    </w:p>
    <w:p w14:paraId="6AE6DDB1" w14:textId="5F0944E7" w:rsidR="00101734" w:rsidRDefault="00101734" w:rsidP="00101734">
      <w:pPr>
        <w:pStyle w:val="STTSAlgoritmaContent"/>
      </w:pPr>
      <w:r>
        <w:t>}</w:t>
      </w:r>
    </w:p>
    <w:p w14:paraId="35D3BDF9" w14:textId="25F6C835" w:rsidR="00101734" w:rsidRDefault="000919E2" w:rsidP="000919E2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339CB9E" w14:textId="58871578" w:rsidR="00101734" w:rsidRDefault="00101734" w:rsidP="007E7FE0">
      <w:pPr>
        <w:pStyle w:val="STTSAlgoritmaContent"/>
      </w:pPr>
      <w:r>
        <w:t xml:space="preserve">private void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>){</w:t>
      </w:r>
    </w:p>
    <w:p w14:paraId="5B452B90" w14:textId="623146AE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thisRigid.MovePosition</w:t>
      </w:r>
      <w:proofErr w:type="spellEnd"/>
      <w:r w:rsidR="00101734">
        <w:t>((Vector</w:t>
      </w:r>
      <w:proofErr w:type="gramStart"/>
      <w:r w:rsidR="00101734">
        <w:t>2)</w:t>
      </w:r>
      <w:proofErr w:type="spellStart"/>
      <w:r w:rsidR="00101734">
        <w:t>this</w:t>
      </w:r>
      <w:proofErr w:type="gramEnd"/>
      <w:r w:rsidR="00101734">
        <w:t>.transform.position</w:t>
      </w:r>
      <w:proofErr w:type="spellEnd"/>
      <w:r w:rsidR="00101734">
        <w:t xml:space="preserve"> + direction * </w:t>
      </w:r>
      <w:proofErr w:type="spellStart"/>
      <w:r w:rsidR="00101734">
        <w:t>Time.deltaTime</w:t>
      </w:r>
      <w:proofErr w:type="spellEnd"/>
      <w:r w:rsidR="00101734">
        <w:t xml:space="preserve"> * speed);</w:t>
      </w:r>
    </w:p>
    <w:p w14:paraId="07A511E1" w14:textId="48912557" w:rsidR="00101734" w:rsidRDefault="007E7FE0" w:rsidP="00101734">
      <w:pPr>
        <w:pStyle w:val="STTSAlgoritmaContent"/>
      </w:pPr>
      <w:r>
        <w:t xml:space="preserve">  </w:t>
      </w:r>
      <w:r w:rsidR="00101734">
        <w:t>if (</w:t>
      </w:r>
      <w:proofErr w:type="spellStart"/>
      <w:proofErr w:type="gramStart"/>
      <w:r w:rsidR="00101734">
        <w:t>powerupId</w:t>
      </w:r>
      <w:proofErr w:type="spellEnd"/>
      <w:r w:rsidR="00101734">
        <w:t xml:space="preserve"> !</w:t>
      </w:r>
      <w:proofErr w:type="gramEnd"/>
      <w:r w:rsidR="00101734">
        <w:t>= 2)</w:t>
      </w:r>
    </w:p>
    <w:p w14:paraId="62AB91B2" w14:textId="27905736" w:rsidR="00101734" w:rsidRDefault="007E7FE0" w:rsidP="00101734">
      <w:pPr>
        <w:pStyle w:val="STTSAlgoritmaContent"/>
      </w:pPr>
      <w:r>
        <w:t xml:space="preserve">    </w:t>
      </w:r>
      <w:r w:rsidR="00101734">
        <w:t>return;</w:t>
      </w:r>
    </w:p>
    <w:p w14:paraId="6B0132E7" w14:textId="04293E59" w:rsidR="00101734" w:rsidRDefault="007E7FE0" w:rsidP="00101734">
      <w:pPr>
        <w:pStyle w:val="STTSAlgoritmaContent"/>
      </w:pPr>
      <w:r>
        <w:t xml:space="preserve">  </w:t>
      </w:r>
      <w:r w:rsidR="00101734">
        <w:t xml:space="preserve">Vector3 Rotation = new Vector3(0, 0, </w:t>
      </w:r>
      <w:proofErr w:type="spellStart"/>
      <w:r w:rsidR="00101734">
        <w:t>Time.deltaTime</w:t>
      </w:r>
      <w:proofErr w:type="spellEnd"/>
      <w:r w:rsidR="00101734">
        <w:t xml:space="preserve"> * speed);</w:t>
      </w:r>
    </w:p>
    <w:p w14:paraId="280AAE92" w14:textId="6EE652B6" w:rsidR="00101734" w:rsidRDefault="007E7FE0" w:rsidP="00101734">
      <w:pPr>
        <w:pStyle w:val="STTSAlgoritmaContent"/>
      </w:pPr>
      <w:r>
        <w:t xml:space="preserve">  </w:t>
      </w:r>
      <w:proofErr w:type="spellStart"/>
      <w:proofErr w:type="gramStart"/>
      <w:r w:rsidR="00101734">
        <w:t>transform.Rotate</w:t>
      </w:r>
      <w:proofErr w:type="spellEnd"/>
      <w:proofErr w:type="gramEnd"/>
      <w:r w:rsidR="00101734">
        <w:t>(Rotation * 25);</w:t>
      </w:r>
    </w:p>
    <w:p w14:paraId="3CD7EB2F" w14:textId="08F8F8C5" w:rsidR="00101734" w:rsidRDefault="00101734" w:rsidP="00101734">
      <w:pPr>
        <w:pStyle w:val="STTSAlgoritmaContent"/>
      </w:pPr>
      <w:r>
        <w:t>}</w:t>
      </w:r>
    </w:p>
    <w:p w14:paraId="4266433D" w14:textId="77777777" w:rsidR="00101734" w:rsidRDefault="00101734" w:rsidP="00101734">
      <w:pPr>
        <w:pStyle w:val="STTSAlgoritmaContent"/>
      </w:pPr>
    </w:p>
    <w:p w14:paraId="555FE895" w14:textId="6260BA43" w:rsidR="00101734" w:rsidRDefault="00101734" w:rsidP="007E7FE0">
      <w:pPr>
        <w:pStyle w:val="STTSAlgoritmaContent"/>
      </w:pPr>
      <w:r>
        <w:t>private void OnTriggerEnter2</w:t>
      </w:r>
      <w:proofErr w:type="gramStart"/>
      <w:r>
        <w:t>D(</w:t>
      </w:r>
      <w:proofErr w:type="gramEnd"/>
      <w:r>
        <w:t>Collider2D collision){</w:t>
      </w:r>
    </w:p>
    <w:p w14:paraId="5B6A8D58" w14:textId="07F9B33D" w:rsidR="00101734" w:rsidRDefault="007E7FE0" w:rsidP="00101734">
      <w:pPr>
        <w:pStyle w:val="STTSAlgoritmaContent"/>
      </w:pPr>
      <w:r>
        <w:t xml:space="preserve">  </w:t>
      </w:r>
      <w:proofErr w:type="spellStart"/>
      <w:r w:rsidR="00101734">
        <w:t>AudioSource.PlayClipAtPoint</w:t>
      </w:r>
      <w:proofErr w:type="spellEnd"/>
      <w:r w:rsidR="00101734">
        <w:t>(</w:t>
      </w:r>
      <w:proofErr w:type="spellStart"/>
      <w:r w:rsidR="00101734">
        <w:t>AudioScript.audioObject</w:t>
      </w:r>
      <w:proofErr w:type="spellEnd"/>
      <w:r w:rsidR="00101734">
        <w:t>.</w:t>
      </w:r>
      <w:r>
        <w:t xml:space="preserve"> </w:t>
      </w:r>
      <w:proofErr w:type="spellStart"/>
      <w:r w:rsidR="00101734">
        <w:t>getSound</w:t>
      </w:r>
      <w:proofErr w:type="spellEnd"/>
      <w:r w:rsidR="00101734">
        <w:t>("Get"</w:t>
      </w:r>
      <w:proofErr w:type="gramStart"/>
      <w:r w:rsidR="00101734">
        <w:t>),</w:t>
      </w:r>
      <w:proofErr w:type="spellStart"/>
      <w:r w:rsidR="00101734">
        <w:t>transform</w:t>
      </w:r>
      <w:proofErr w:type="gramEnd"/>
      <w:r w:rsidR="00101734">
        <w:t>.position</w:t>
      </w:r>
      <w:proofErr w:type="spellEnd"/>
      <w:r w:rsidR="00101734">
        <w:t>);</w:t>
      </w:r>
    </w:p>
    <w:p w14:paraId="775C527A" w14:textId="09FF26A7" w:rsidR="00101734" w:rsidRDefault="007E7FE0" w:rsidP="007E7FE0">
      <w:pPr>
        <w:pStyle w:val="STTSAlgoritmaContent"/>
      </w:pPr>
      <w:r>
        <w:t xml:space="preserve">  </w:t>
      </w:r>
      <w:r w:rsidR="00101734">
        <w:t>if (</w:t>
      </w:r>
      <w:proofErr w:type="spellStart"/>
      <w:r w:rsidR="00101734">
        <w:t>collision.tag</w:t>
      </w:r>
      <w:proofErr w:type="spellEnd"/>
      <w:r w:rsidR="00101734">
        <w:t xml:space="preserve"> == "Wall</w:t>
      </w:r>
      <w:proofErr w:type="gramStart"/>
      <w:r w:rsidR="00101734">
        <w:t>"){</w:t>
      </w:r>
      <w:proofErr w:type="gramEnd"/>
    </w:p>
    <w:p w14:paraId="2BD508B5" w14:textId="4872C124" w:rsidR="00101734" w:rsidRDefault="007E7FE0" w:rsidP="00101734">
      <w:pPr>
        <w:pStyle w:val="STTSAlgoritmaContent"/>
      </w:pPr>
      <w:r>
        <w:t xml:space="preserve">    </w:t>
      </w:r>
      <w:r w:rsidR="00101734">
        <w:t>if (</w:t>
      </w:r>
      <w:proofErr w:type="spellStart"/>
      <w:r w:rsidR="00101734">
        <w:t>powerupId</w:t>
      </w:r>
      <w:proofErr w:type="spellEnd"/>
      <w:r w:rsidR="00101734">
        <w:t xml:space="preserve"> == 5 || </w:t>
      </w:r>
      <w:proofErr w:type="spellStart"/>
      <w:r w:rsidR="00101734">
        <w:t>powerupId</w:t>
      </w:r>
      <w:proofErr w:type="spellEnd"/>
      <w:r w:rsidR="00101734">
        <w:t xml:space="preserve"> == 3)</w:t>
      </w:r>
    </w:p>
    <w:p w14:paraId="26BBE14C" w14:textId="19FAA27F" w:rsidR="00101734" w:rsidRDefault="007E7FE0" w:rsidP="00101734">
      <w:pPr>
        <w:pStyle w:val="STTSAlgoritmaContent"/>
      </w:pPr>
      <w:r>
        <w:t xml:space="preserve">      </w:t>
      </w:r>
      <w:proofErr w:type="spellStart"/>
      <w:r w:rsidR="00101734">
        <w:t>GetComponent</w:t>
      </w:r>
      <w:proofErr w:type="spellEnd"/>
      <w:r w:rsidR="00101734">
        <w:t>&lt;BallPowerUp</w:t>
      </w:r>
      <w:proofErr w:type="gramStart"/>
      <w:r w:rsidR="00101734">
        <w:t>&gt;(</w:t>
      </w:r>
      <w:proofErr w:type="gramEnd"/>
      <w:r w:rsidR="00101734">
        <w:t>).</w:t>
      </w:r>
      <w:proofErr w:type="spellStart"/>
      <w:r w:rsidR="00101734">
        <w:t>modifyBall</w:t>
      </w:r>
      <w:proofErr w:type="spellEnd"/>
      <w:r>
        <w:t xml:space="preserve"> </w:t>
      </w:r>
      <w:r w:rsidR="00101734">
        <w:t>(</w:t>
      </w:r>
      <w:proofErr w:type="spellStart"/>
      <w:r w:rsidR="00101734">
        <w:t>collision.gameObject</w:t>
      </w:r>
      <w:proofErr w:type="spellEnd"/>
      <w:r w:rsidR="00101734">
        <w:t>);</w:t>
      </w:r>
    </w:p>
    <w:p w14:paraId="10BED669" w14:textId="39EF6FC7" w:rsidR="00101734" w:rsidRDefault="007E7FE0" w:rsidP="00101734">
      <w:pPr>
        <w:pStyle w:val="STTSAlgoritmaContent"/>
      </w:pPr>
      <w:r>
        <w:t xml:space="preserve">    </w:t>
      </w:r>
      <w:r w:rsidR="00101734">
        <w:t>else</w:t>
      </w:r>
    </w:p>
    <w:p w14:paraId="04343DA9" w14:textId="75D53FC6" w:rsidR="00101734" w:rsidRDefault="007E7FE0" w:rsidP="00101734">
      <w:pPr>
        <w:pStyle w:val="STTSAlgoritmaContent"/>
      </w:pPr>
      <w:r>
        <w:t xml:space="preserve">      </w:t>
      </w:r>
      <w:r w:rsidR="00101734">
        <w:t>Destroy(</w:t>
      </w:r>
      <w:proofErr w:type="spellStart"/>
      <w:r w:rsidR="00101734">
        <w:t>gameObject</w:t>
      </w:r>
      <w:proofErr w:type="spellEnd"/>
      <w:r w:rsidR="00101734">
        <w:t>);</w:t>
      </w:r>
    </w:p>
    <w:p w14:paraId="632E22C2" w14:textId="5FB5D395" w:rsidR="00101734" w:rsidRDefault="007E7FE0" w:rsidP="00101734">
      <w:pPr>
        <w:pStyle w:val="STTSAlgoritmaContent"/>
      </w:pPr>
      <w:r>
        <w:t xml:space="preserve">  </w:t>
      </w:r>
      <w:r w:rsidR="00101734">
        <w:t>}</w:t>
      </w:r>
    </w:p>
    <w:p w14:paraId="7EAE6318" w14:textId="3DE43400" w:rsidR="00101734" w:rsidRDefault="00101734" w:rsidP="00101734">
      <w:pPr>
        <w:pStyle w:val="STTSAlgoritmaContent"/>
      </w:pPr>
      <w:r>
        <w:t>}</w:t>
      </w:r>
    </w:p>
    <w:p w14:paraId="031C8FA0" w14:textId="77777777" w:rsidR="00101734" w:rsidRDefault="00101734" w:rsidP="00101734">
      <w:pPr>
        <w:pStyle w:val="STTSAlgoritmaContent"/>
      </w:pPr>
    </w:p>
    <w:p w14:paraId="2180017C" w14:textId="345AB976" w:rsidR="00101734" w:rsidRDefault="00101734" w:rsidP="002E0718">
      <w:pPr>
        <w:pStyle w:val="STTSAlgoritmaContent"/>
      </w:pPr>
      <w:r>
        <w:t xml:space="preserve">public void </w:t>
      </w:r>
      <w:proofErr w:type="spellStart"/>
      <w:proofErr w:type="gramStart"/>
      <w:r>
        <w:t>ballIsCatched</w:t>
      </w:r>
      <w:proofErr w:type="spellEnd"/>
      <w:r>
        <w:t>(</w:t>
      </w:r>
      <w:proofErr w:type="gramEnd"/>
      <w:r>
        <w:t xml:space="preserve">bool </w:t>
      </w:r>
      <w:proofErr w:type="spellStart"/>
      <w:r>
        <w:t>isPlayerTeam</w:t>
      </w:r>
      <w:proofErr w:type="spellEnd"/>
      <w:r>
        <w:t xml:space="preserve">, int </w:t>
      </w:r>
      <w:proofErr w:type="spellStart"/>
      <w:r>
        <w:t>addScore</w:t>
      </w:r>
      <w:proofErr w:type="spellEnd"/>
      <w:r>
        <w:t xml:space="preserve">, float speed, Collider2D you, </w:t>
      </w:r>
      <w:proofErr w:type="spellStart"/>
      <w:r>
        <w:t>GameObject</w:t>
      </w:r>
      <w:proofErr w:type="spellEnd"/>
      <w:r>
        <w:t xml:space="preserve"> thrower){</w:t>
      </w:r>
    </w:p>
    <w:p w14:paraId="46C5AB5E" w14:textId="77B2F847" w:rsidR="00101734" w:rsidRDefault="002E0718" w:rsidP="00101734">
      <w:pPr>
        <w:pStyle w:val="STTSAlgoritmaContent"/>
      </w:pPr>
      <w:r>
        <w:t xml:space="preserve">  </w:t>
      </w:r>
      <w:proofErr w:type="spellStart"/>
      <w:proofErr w:type="gramStart"/>
      <w:r w:rsidR="00101734">
        <w:t>this.fromPlayerTeam</w:t>
      </w:r>
      <w:proofErr w:type="spellEnd"/>
      <w:proofErr w:type="gramEnd"/>
      <w:r w:rsidR="00101734">
        <w:t xml:space="preserve"> = </w:t>
      </w:r>
      <w:proofErr w:type="spellStart"/>
      <w:r w:rsidR="00101734">
        <w:t>isPlayerTeam</w:t>
      </w:r>
      <w:proofErr w:type="spellEnd"/>
      <w:r w:rsidR="00101734">
        <w:t>;</w:t>
      </w:r>
    </w:p>
    <w:p w14:paraId="284C0D44" w14:textId="427155CF" w:rsidR="00101734" w:rsidRDefault="002E0718" w:rsidP="00101734">
      <w:pPr>
        <w:pStyle w:val="STTSAlgoritmaContent"/>
      </w:pPr>
      <w:r>
        <w:t xml:space="preserve">  </w:t>
      </w:r>
      <w:proofErr w:type="spellStart"/>
      <w:proofErr w:type="gramStart"/>
      <w:r w:rsidR="00101734">
        <w:t>this.ballScore</w:t>
      </w:r>
      <w:proofErr w:type="spellEnd"/>
      <w:proofErr w:type="gramEnd"/>
      <w:r w:rsidR="00101734">
        <w:t xml:space="preserve"> += </w:t>
      </w:r>
      <w:proofErr w:type="spellStart"/>
      <w:r w:rsidR="00101734">
        <w:t>addScore</w:t>
      </w:r>
      <w:proofErr w:type="spellEnd"/>
      <w:r w:rsidR="00101734">
        <w:t>;</w:t>
      </w:r>
    </w:p>
    <w:p w14:paraId="08A5B48F" w14:textId="2B462A65" w:rsidR="00101734" w:rsidRDefault="002E0718" w:rsidP="00101734">
      <w:pPr>
        <w:pStyle w:val="STTSAlgoritmaContent"/>
      </w:pPr>
      <w:r>
        <w:t xml:space="preserve">  </w:t>
      </w:r>
      <w:proofErr w:type="spellStart"/>
      <w:proofErr w:type="gramStart"/>
      <w:r w:rsidR="00101734">
        <w:t>this.speed</w:t>
      </w:r>
      <w:proofErr w:type="spellEnd"/>
      <w:proofErr w:type="gramEnd"/>
      <w:r w:rsidR="00101734">
        <w:t xml:space="preserve"> += speed;</w:t>
      </w:r>
    </w:p>
    <w:p w14:paraId="580C9708" w14:textId="7EF4CA76" w:rsidR="00101734" w:rsidRDefault="002E0718" w:rsidP="00101734">
      <w:pPr>
        <w:pStyle w:val="STTSAlgoritmaContent"/>
      </w:pPr>
      <w:r>
        <w:t xml:space="preserve">  </w:t>
      </w:r>
      <w:r w:rsidR="00101734">
        <w:t xml:space="preserve">// Bisa </w:t>
      </w:r>
      <w:proofErr w:type="spellStart"/>
      <w:r w:rsidR="00101734">
        <w:t>kena</w:t>
      </w:r>
      <w:proofErr w:type="spellEnd"/>
      <w:r w:rsidR="00101734">
        <w:t xml:space="preserve"> </w:t>
      </w:r>
      <w:proofErr w:type="spellStart"/>
      <w:r w:rsidR="00101734">
        <w:t>pelempar</w:t>
      </w:r>
      <w:proofErr w:type="spellEnd"/>
      <w:r w:rsidR="00101734">
        <w:t xml:space="preserve"> </w:t>
      </w:r>
      <w:proofErr w:type="spellStart"/>
      <w:r w:rsidR="00101734">
        <w:t>sebelumnya</w:t>
      </w:r>
      <w:proofErr w:type="spellEnd"/>
    </w:p>
    <w:p w14:paraId="760AF9E0" w14:textId="556A9B82" w:rsidR="00101734" w:rsidRDefault="002E0718" w:rsidP="00101734">
      <w:pPr>
        <w:pStyle w:val="STTSAlgoritmaContent"/>
      </w:pPr>
      <w:r>
        <w:t xml:space="preserve">  </w:t>
      </w:r>
      <w:r w:rsidR="00101734">
        <w:t>if (</w:t>
      </w:r>
      <w:proofErr w:type="spellStart"/>
      <w:proofErr w:type="gramStart"/>
      <w:r w:rsidR="00101734">
        <w:t>currentCollider</w:t>
      </w:r>
      <w:proofErr w:type="spellEnd"/>
      <w:r w:rsidR="00101734">
        <w:t xml:space="preserve"> !</w:t>
      </w:r>
      <w:proofErr w:type="gramEnd"/>
      <w:r w:rsidR="00101734">
        <w:t>= null)</w:t>
      </w:r>
    </w:p>
    <w:p w14:paraId="1E20FCC4" w14:textId="36CD2BB4" w:rsidR="00101734" w:rsidRDefault="002E0718" w:rsidP="00101734">
      <w:pPr>
        <w:pStyle w:val="STTSAlgoritmaContent"/>
      </w:pPr>
      <w:r>
        <w:t xml:space="preserve">    </w:t>
      </w:r>
      <w:r w:rsidR="00101734">
        <w:t>Physics2D.IgnoreCollision(</w:t>
      </w:r>
      <w:proofErr w:type="spellStart"/>
      <w:proofErr w:type="gramStart"/>
      <w:r w:rsidR="00101734">
        <w:t>this.GetComponent</w:t>
      </w:r>
      <w:proofErr w:type="spellEnd"/>
      <w:proofErr w:type="gramEnd"/>
      <w:r>
        <w:t xml:space="preserve"> </w:t>
      </w:r>
      <w:r w:rsidR="00101734">
        <w:t xml:space="preserve">&lt;CircleCollider2D&gt;(), </w:t>
      </w:r>
      <w:proofErr w:type="spellStart"/>
      <w:r w:rsidR="00101734">
        <w:t>currentCollider</w:t>
      </w:r>
      <w:proofErr w:type="spellEnd"/>
      <w:r w:rsidR="00101734">
        <w:t>, false);</w:t>
      </w:r>
    </w:p>
    <w:p w14:paraId="728D9E60" w14:textId="0BF7376A" w:rsidR="00101734" w:rsidRDefault="002E0718" w:rsidP="00101734">
      <w:pPr>
        <w:pStyle w:val="STTSAlgoritmaContent"/>
      </w:pPr>
      <w:r>
        <w:t xml:space="preserve">  </w:t>
      </w:r>
      <w:r w:rsidR="00101734">
        <w:t>//</w:t>
      </w:r>
      <w:proofErr w:type="spellStart"/>
      <w:r w:rsidR="00101734">
        <w:t>Ngga</w:t>
      </w:r>
      <w:proofErr w:type="spellEnd"/>
      <w:r w:rsidR="00101734">
        <w:t xml:space="preserve"> </w:t>
      </w:r>
      <w:proofErr w:type="spellStart"/>
      <w:r w:rsidR="00101734">
        <w:t>bisa</w:t>
      </w:r>
      <w:proofErr w:type="spellEnd"/>
      <w:r w:rsidR="00101734">
        <w:t xml:space="preserve"> </w:t>
      </w:r>
      <w:proofErr w:type="spellStart"/>
      <w:r w:rsidR="00101734">
        <w:t>kena</w:t>
      </w:r>
      <w:proofErr w:type="spellEnd"/>
      <w:r w:rsidR="00101734">
        <w:t xml:space="preserve"> </w:t>
      </w:r>
      <w:proofErr w:type="spellStart"/>
      <w:r w:rsidR="00101734">
        <w:t>pelempar</w:t>
      </w:r>
      <w:proofErr w:type="spellEnd"/>
      <w:r w:rsidR="00101734">
        <w:t xml:space="preserve"> </w:t>
      </w:r>
      <w:proofErr w:type="spellStart"/>
      <w:r w:rsidR="00101734">
        <w:t>baru</w:t>
      </w:r>
      <w:proofErr w:type="spellEnd"/>
    </w:p>
    <w:p w14:paraId="3E01CB67" w14:textId="385D809D" w:rsidR="00101734" w:rsidRDefault="002E0718" w:rsidP="00101734">
      <w:pPr>
        <w:pStyle w:val="STTSAlgoritmaContent"/>
      </w:pPr>
      <w:r>
        <w:t xml:space="preserve">  </w:t>
      </w:r>
      <w:r w:rsidR="00101734">
        <w:t>Physics2D.IgnoreCollision(</w:t>
      </w:r>
      <w:proofErr w:type="spellStart"/>
      <w:proofErr w:type="gramStart"/>
      <w:r w:rsidR="00101734">
        <w:t>this.GetComponent</w:t>
      </w:r>
      <w:proofErr w:type="spellEnd"/>
      <w:proofErr w:type="gramEnd"/>
      <w:r>
        <w:t xml:space="preserve"> </w:t>
      </w:r>
      <w:r w:rsidR="00101734">
        <w:t>&lt;CircleCollider2D&gt;(), you);</w:t>
      </w:r>
    </w:p>
    <w:p w14:paraId="611DAFDE" w14:textId="22696C01" w:rsidR="00C42269" w:rsidRDefault="002E0718" w:rsidP="00C42269">
      <w:pPr>
        <w:pStyle w:val="STTSAlgoritmaContent"/>
      </w:pPr>
      <w:r>
        <w:t xml:space="preserve">  </w:t>
      </w:r>
      <w:proofErr w:type="spellStart"/>
      <w:r w:rsidR="00101734">
        <w:t>currentCollider</w:t>
      </w:r>
      <w:proofErr w:type="spellEnd"/>
      <w:r w:rsidR="00101734">
        <w:t xml:space="preserve"> = you;</w:t>
      </w:r>
    </w:p>
    <w:p w14:paraId="1B27C3EE" w14:textId="25F27275" w:rsidR="00101734" w:rsidRDefault="002E0718" w:rsidP="00101734">
      <w:pPr>
        <w:pStyle w:val="STTSAlgoritmaContent"/>
      </w:pPr>
      <w:r>
        <w:t xml:space="preserve">  </w:t>
      </w:r>
      <w:proofErr w:type="spellStart"/>
      <w:proofErr w:type="gramStart"/>
      <w:r w:rsidR="00101734">
        <w:t>this.thrower</w:t>
      </w:r>
      <w:proofErr w:type="spellEnd"/>
      <w:proofErr w:type="gramEnd"/>
      <w:r w:rsidR="00101734">
        <w:t xml:space="preserve"> = thrower;</w:t>
      </w:r>
    </w:p>
    <w:p w14:paraId="5F94530E" w14:textId="5AB9B7FA" w:rsidR="00101734" w:rsidRDefault="00101734" w:rsidP="00101734">
      <w:pPr>
        <w:pStyle w:val="STTSAlgoritmaContent"/>
      </w:pPr>
      <w:r>
        <w:t>}</w:t>
      </w:r>
    </w:p>
    <w:p w14:paraId="584338DF" w14:textId="77777777" w:rsidR="00101734" w:rsidRDefault="00101734" w:rsidP="00101734">
      <w:pPr>
        <w:pStyle w:val="STTSAlgoritmaContent"/>
      </w:pPr>
    </w:p>
    <w:p w14:paraId="0D13B5CE" w14:textId="01DE0B21" w:rsidR="00101734" w:rsidRDefault="00101734" w:rsidP="002E0718">
      <w:pPr>
        <w:pStyle w:val="STTSAlgoritmaContent"/>
      </w:pPr>
      <w:r>
        <w:t xml:space="preserve">public void </w:t>
      </w:r>
      <w:proofErr w:type="spellStart"/>
      <w:proofErr w:type="gramStart"/>
      <w:r>
        <w:t>setDirection</w:t>
      </w:r>
      <w:proofErr w:type="spellEnd"/>
      <w:r>
        <w:t>(</w:t>
      </w:r>
      <w:proofErr w:type="gramEnd"/>
      <w:r>
        <w:t>Vector2 direction){</w:t>
      </w:r>
    </w:p>
    <w:p w14:paraId="483248F9" w14:textId="0B301A7D" w:rsidR="00101734" w:rsidRDefault="002E0718" w:rsidP="00101734">
      <w:pPr>
        <w:pStyle w:val="STTSAlgoritmaContent"/>
      </w:pPr>
      <w:r>
        <w:t xml:space="preserve">  </w:t>
      </w:r>
      <w:proofErr w:type="spellStart"/>
      <w:proofErr w:type="gramStart"/>
      <w:r w:rsidR="00101734">
        <w:t>this.direction</w:t>
      </w:r>
      <w:proofErr w:type="spellEnd"/>
      <w:proofErr w:type="gramEnd"/>
      <w:r w:rsidR="00101734">
        <w:t xml:space="preserve"> = </w:t>
      </w:r>
      <w:proofErr w:type="spellStart"/>
      <w:r w:rsidR="00101734">
        <w:t>direction.normalized</w:t>
      </w:r>
      <w:proofErr w:type="spellEnd"/>
      <w:r w:rsidR="00101734">
        <w:t>;</w:t>
      </w:r>
    </w:p>
    <w:p w14:paraId="1390119C" w14:textId="2F9A6653" w:rsidR="002E0718" w:rsidRDefault="00101734" w:rsidP="00AF7C10">
      <w:pPr>
        <w:pStyle w:val="STTSAlgoritmaContent"/>
      </w:pPr>
      <w:r>
        <w:t>}</w:t>
      </w:r>
    </w:p>
    <w:p w14:paraId="2106A7D4" w14:textId="45CC1B6F" w:rsidR="00101734" w:rsidRDefault="00101734" w:rsidP="00101734">
      <w:pPr>
        <w:pStyle w:val="STTSAlgoritmaContent"/>
      </w:pPr>
      <w:r>
        <w:t>}</w:t>
      </w:r>
    </w:p>
    <w:p w14:paraId="65E67DDC" w14:textId="77777777" w:rsidR="00C91180" w:rsidRDefault="00C91180" w:rsidP="00C91180">
      <w:pPr>
        <w:pStyle w:val="STTSAlgoritmaContent"/>
        <w:numPr>
          <w:ilvl w:val="0"/>
          <w:numId w:val="0"/>
        </w:numPr>
        <w:ind w:left="624" w:hanging="624"/>
      </w:pPr>
    </w:p>
    <w:p w14:paraId="0202FBF5" w14:textId="7C7D9431" w:rsidR="00C91180" w:rsidRDefault="00C91180" w:rsidP="00C91180">
      <w:pPr>
        <w:ind w:firstLine="709"/>
      </w:pPr>
      <w:r>
        <w:t xml:space="preserve">Di Class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Get &amp; Set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memanjangkan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70C3F79C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terbang bola.</w:t>
      </w:r>
    </w:p>
    <w:p w14:paraId="28FF1D0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bola</w:t>
      </w:r>
    </w:p>
    <w:p w14:paraId="5E08672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player atau </w:t>
      </w:r>
      <w:proofErr w:type="spellStart"/>
      <w:r>
        <w:t>musuh</w:t>
      </w:r>
      <w:proofErr w:type="spellEnd"/>
      <w:r>
        <w:t>.</w:t>
      </w:r>
    </w:p>
    <w:p w14:paraId="036B5C48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 xml:space="preserve">: Skor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48BFE057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lastRenderedPageBreak/>
        <w:t>7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Rigidbody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040E4D90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collider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bola.</w:t>
      </w:r>
    </w:p>
    <w:p w14:paraId="33C24CA1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id power up yang </w:t>
      </w:r>
      <w:proofErr w:type="spellStart"/>
      <w:r>
        <w:t>dimiliki</w:t>
      </w:r>
      <w:proofErr w:type="spellEnd"/>
      <w:r>
        <w:t xml:space="preserve"> oleh bola, </w:t>
      </w:r>
      <w:proofErr w:type="spellStart"/>
      <w:r>
        <w:t>bila</w:t>
      </w:r>
      <w:proofErr w:type="spellEnd"/>
      <w:r>
        <w:t xml:space="preserve"> id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4002829F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10</w:t>
      </w:r>
      <w:r>
        <w:tab/>
      </w:r>
      <w:r>
        <w:tab/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</w:t>
      </w:r>
      <w:proofErr w:type="spellStart"/>
      <w:r>
        <w:t>salju</w:t>
      </w:r>
      <w:proofErr w:type="spellEnd"/>
    </w:p>
    <w:p w14:paraId="3B59E833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13 – 15</w:t>
      </w:r>
      <w:r>
        <w:tab/>
        <w:t xml:space="preserve">: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thisRigid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RigidBody2D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032DCF96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17 – 28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menginialisasi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ini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dilempar</w:t>
      </w:r>
      <w:proofErr w:type="spellEnd"/>
      <w:r>
        <w:t>.</w:t>
      </w:r>
    </w:p>
    <w:p w14:paraId="0F8165EB" w14:textId="77777777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18</w:t>
      </w:r>
      <w:r>
        <w:tab/>
      </w:r>
      <w:r>
        <w:tab/>
        <w:t xml:space="preserve">: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ada</w:t>
      </w:r>
      <w:proofErr w:type="spellEnd"/>
      <w:r>
        <w:t xml:space="preserve"> di Start,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dipastikan</w:t>
      </w:r>
      <w:proofErr w:type="spellEnd"/>
      <w:r>
        <w:t xml:space="preserve"> yang mana yang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jadi agar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juga</w:t>
      </w:r>
    </w:p>
    <w:p w14:paraId="722F933B" w14:textId="28BC8309" w:rsidR="008F39D3" w:rsidRDefault="008F39D3" w:rsidP="008F39D3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>: Bila</w:t>
      </w:r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memiliki</w:t>
      </w:r>
      <w:proofErr w:type="spellEnd"/>
      <w:r w:rsidR="00A37D3C">
        <w:t xml:space="preserve"> </w:t>
      </w:r>
      <w:proofErr w:type="spellStart"/>
      <w:r w:rsidR="00A37D3C">
        <w:t>sebuah</w:t>
      </w:r>
      <w:proofErr w:type="spellEnd"/>
      <w:r w:rsidR="00A37D3C">
        <w:t xml:space="preserve"> CircleCollider2D, </w:t>
      </w:r>
      <w:proofErr w:type="spellStart"/>
      <w:r w:rsidR="00A37D3C">
        <w:t>maka</w:t>
      </w:r>
      <w:proofErr w:type="spellEnd"/>
      <w:r w:rsidR="00A37D3C">
        <w:t xml:space="preserve"> bola </w:t>
      </w:r>
      <w:proofErr w:type="spellStart"/>
      <w:r w:rsidR="00A37D3C">
        <w:t>akan</w:t>
      </w:r>
      <w:proofErr w:type="spellEnd"/>
      <w:r w:rsidR="00A37D3C">
        <w:t xml:space="preserve"> </w:t>
      </w:r>
      <w:proofErr w:type="spellStart"/>
      <w:r w:rsidR="00A37D3C">
        <w:t>mengabaikan</w:t>
      </w:r>
      <w:proofErr w:type="spellEnd"/>
      <w:r w:rsidR="00A37D3C">
        <w:t xml:space="preserve"> </w:t>
      </w:r>
      <w:proofErr w:type="spellStart"/>
      <w:r w:rsidR="00A37D3C">
        <w:t>pelempar</w:t>
      </w:r>
      <w:proofErr w:type="spellEnd"/>
      <w:r w:rsidR="00A37D3C">
        <w:t xml:space="preserve"> </w:t>
      </w:r>
      <w:proofErr w:type="spellStart"/>
      <w:r w:rsidR="00A37D3C">
        <w:t>tersebut</w:t>
      </w:r>
      <w:proofErr w:type="spellEnd"/>
      <w:r w:rsidR="00A37D3C">
        <w:t xml:space="preserve">, ini </w:t>
      </w:r>
      <w:proofErr w:type="spellStart"/>
      <w:r w:rsidR="00A37D3C">
        <w:t>berguna</w:t>
      </w:r>
      <w:proofErr w:type="spellEnd"/>
      <w:r w:rsidR="00A37D3C">
        <w:t xml:space="preserve"> agar bola </w:t>
      </w:r>
      <w:proofErr w:type="spellStart"/>
      <w:r w:rsidR="00A37D3C">
        <w:t>tidak</w:t>
      </w:r>
      <w:proofErr w:type="spellEnd"/>
      <w:r w:rsidR="00A37D3C">
        <w:t xml:space="preserve"> </w:t>
      </w:r>
      <w:proofErr w:type="spellStart"/>
      <w:r w:rsidR="00A37D3C">
        <w:t>hilang</w:t>
      </w:r>
      <w:proofErr w:type="spellEnd"/>
      <w:r w:rsidR="00A37D3C">
        <w:t xml:space="preserve"> </w:t>
      </w:r>
      <w:proofErr w:type="spellStart"/>
      <w:r w:rsidR="00A37D3C">
        <w:t>saat</w:t>
      </w:r>
      <w:proofErr w:type="spellEnd"/>
      <w:r w:rsidR="00A37D3C">
        <w:t xml:space="preserve"> </w:t>
      </w:r>
      <w:proofErr w:type="spellStart"/>
      <w:r w:rsidR="00A37D3C">
        <w:t>dilempar</w:t>
      </w:r>
      <w:proofErr w:type="spellEnd"/>
      <w:r w:rsidR="00A37D3C">
        <w:t xml:space="preserve"> </w:t>
      </w:r>
      <w:proofErr w:type="spellStart"/>
      <w:r w:rsidR="00A37D3C">
        <w:t>karena</w:t>
      </w:r>
      <w:proofErr w:type="spellEnd"/>
      <w:r w:rsidR="00A37D3C">
        <w:t xml:space="preserve"> bola </w:t>
      </w:r>
      <w:proofErr w:type="spellStart"/>
      <w:r w:rsidR="00A37D3C">
        <w:t>mengenai</w:t>
      </w:r>
      <w:proofErr w:type="spellEnd"/>
      <w:r w:rsidR="00A37D3C">
        <w:t xml:space="preserve"> </w:t>
      </w:r>
      <w:proofErr w:type="spellStart"/>
      <w:r w:rsidR="00A37D3C">
        <w:t>diri</w:t>
      </w:r>
      <w:proofErr w:type="spellEnd"/>
      <w:r w:rsidR="00A37D3C">
        <w:t xml:space="preserve"> </w:t>
      </w:r>
      <w:proofErr w:type="spellStart"/>
      <w:r w:rsidR="00A37D3C">
        <w:t>sendiri</w:t>
      </w:r>
      <w:proofErr w:type="spellEnd"/>
      <w:r w:rsidR="00A37D3C">
        <w:t>.</w:t>
      </w:r>
    </w:p>
    <w:p w14:paraId="6EB3BACB" w14:textId="378C1487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27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RigidBody2D.</w:t>
      </w:r>
    </w:p>
    <w:p w14:paraId="5385E0CA" w14:textId="4C1E4BF8" w:rsidR="00A37D3C" w:rsidRDefault="00A37D3C" w:rsidP="008F39D3">
      <w:pPr>
        <w:pStyle w:val="ListParagraph"/>
        <w:numPr>
          <w:ilvl w:val="0"/>
          <w:numId w:val="42"/>
        </w:numPr>
        <w:ind w:left="426"/>
      </w:pPr>
      <w:r>
        <w:t>30 – 33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initialize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juga </w:t>
      </w:r>
      <w:proofErr w:type="spellStart"/>
      <w:r>
        <w:t>menentukan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>.</w:t>
      </w:r>
    </w:p>
    <w:p w14:paraId="5E1210C9" w14:textId="77777777" w:rsidR="000E1CA2" w:rsidRDefault="00A37D3C" w:rsidP="008F39D3">
      <w:pPr>
        <w:pStyle w:val="ListParagraph"/>
        <w:numPr>
          <w:ilvl w:val="0"/>
          <w:numId w:val="42"/>
        </w:numPr>
        <w:ind w:left="426"/>
      </w:pPr>
      <w:r>
        <w:t xml:space="preserve">35 – 37 </w:t>
      </w:r>
      <w:r>
        <w:tab/>
        <w:t xml:space="preserve">: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,</w:t>
      </w:r>
      <w:r w:rsidR="000E1CA2">
        <w:t xml:space="preserve"> </w:t>
      </w:r>
      <w:proofErr w:type="spellStart"/>
      <w:r w:rsidR="000E1CA2">
        <w:t>biasa</w:t>
      </w:r>
      <w:proofErr w:type="spellEnd"/>
      <w:r w:rsidR="000E1CA2">
        <w:t xml:space="preserve"> </w:t>
      </w:r>
      <w:proofErr w:type="spellStart"/>
      <w:r w:rsidR="000E1CA2">
        <w:t>dipanggil</w:t>
      </w:r>
      <w:proofErr w:type="spellEnd"/>
      <w:r w:rsidR="000E1CA2">
        <w:t xml:space="preserve"> </w:t>
      </w:r>
      <w:proofErr w:type="spellStart"/>
      <w:r w:rsidR="000E1CA2">
        <w:t>saat</w:t>
      </w:r>
      <w:proofErr w:type="spellEnd"/>
      <w:r w:rsidR="000E1CA2">
        <w:t xml:space="preserve"> bola </w:t>
      </w:r>
      <w:proofErr w:type="spellStart"/>
      <w:r w:rsidR="000E1CA2">
        <w:t>ditangkap</w:t>
      </w:r>
      <w:proofErr w:type="spellEnd"/>
      <w:r w:rsidR="000E1CA2">
        <w:t xml:space="preserve"> </w:t>
      </w:r>
    </w:p>
    <w:p w14:paraId="7F03FBD9" w14:textId="4E448D94" w:rsidR="00A37D3C" w:rsidRDefault="000E1CA2" w:rsidP="008F39D3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Coba </w:t>
      </w:r>
      <w:proofErr w:type="spellStart"/>
      <w:r>
        <w:t>hancurkan</w:t>
      </w:r>
      <w:proofErr w:type="spellEnd"/>
      <w:r>
        <w:t xml:space="preserve"> bola. Bila bola</w:t>
      </w:r>
      <w:r w:rsidR="00AF7C10">
        <w:t xml:space="preserve"> </w:t>
      </w:r>
      <w:proofErr w:type="spellStart"/>
      <w:r w:rsidR="00AF7C10">
        <w:t>mengenai</w:t>
      </w:r>
      <w:proofErr w:type="spellEnd"/>
      <w:r w:rsidR="00AF7C10">
        <w:t xml:space="preserve"> </w:t>
      </w:r>
      <w:proofErr w:type="spellStart"/>
      <w:r w:rsidR="00AF7C10">
        <w:t>sesuatu</w:t>
      </w:r>
      <w:proofErr w:type="spellEnd"/>
      <w:r w:rsidR="00AF7C10">
        <w:t xml:space="preserve"> dan</w:t>
      </w:r>
      <w:r>
        <w:t xml:space="preserve">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proofErr w:type="gramStart"/>
      <w:r>
        <w:t>akan</w:t>
      </w:r>
      <w:proofErr w:type="spellEnd"/>
      <w:r>
        <w:t xml:space="preserve"> </w:t>
      </w:r>
      <w:r w:rsidR="00A37D3C">
        <w:t xml:space="preserve"> </w:t>
      </w:r>
      <w:proofErr w:type="spellStart"/>
      <w:r w:rsidR="00AF7C10">
        <w:t>melakukan</w:t>
      </w:r>
      <w:proofErr w:type="spellEnd"/>
      <w:proofErr w:type="gramEnd"/>
      <w:r w:rsidR="00AF7C10">
        <w:t xml:space="preserve"> </w:t>
      </w:r>
      <w:proofErr w:type="spellStart"/>
      <w:r w:rsidR="00AF7C10">
        <w:t>aksi</w:t>
      </w:r>
      <w:proofErr w:type="spellEnd"/>
      <w:r w:rsidR="00AF7C10">
        <w:t xml:space="preserve"> </w:t>
      </w:r>
      <w:proofErr w:type="spellStart"/>
      <w:r w:rsidR="00AF7C10">
        <w:t>berdasarkan</w:t>
      </w:r>
      <w:proofErr w:type="spellEnd"/>
      <w:r w:rsidR="00AF7C10">
        <w:t xml:space="preserve"> id power up yang </w:t>
      </w:r>
      <w:proofErr w:type="spellStart"/>
      <w:r w:rsidR="00AF7C10">
        <w:t>dimiliki</w:t>
      </w:r>
      <w:proofErr w:type="spellEnd"/>
      <w:r w:rsidR="00AF7C10">
        <w:t>.</w:t>
      </w:r>
    </w:p>
    <w:p w14:paraId="33FE01EB" w14:textId="308EB4B2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Dalam interval fixed update yang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unity,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>.</w:t>
      </w:r>
    </w:p>
    <w:p w14:paraId="1B6F1E23" w14:textId="600FFCB9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49 – 52</w:t>
      </w:r>
      <w:r>
        <w:tab/>
        <w:t xml:space="preserve">: Bila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Snow-a-rang,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berputar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</w:p>
    <w:p w14:paraId="3DF74CDB" w14:textId="7CB53E73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55 – 63</w:t>
      </w:r>
      <w:r>
        <w:tab/>
        <w:t xml:space="preserve">: Bila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dipersiapkan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bola </w:t>
      </w:r>
      <w:proofErr w:type="spellStart"/>
      <w:r>
        <w:t>bertubrukan</w:t>
      </w:r>
      <w:proofErr w:type="spellEnd"/>
      <w:r>
        <w:t xml:space="preserve">. Lalu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merupakan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atau </w:t>
      </w:r>
      <w:proofErr w:type="spellStart"/>
      <w:r>
        <w:t>Explod</w:t>
      </w:r>
      <w:proofErr w:type="spellEnd"/>
      <w:r>
        <w:t xml:space="preserve">-o-ball </w:t>
      </w:r>
      <w:r>
        <w:lastRenderedPageBreak/>
        <w:t>(</w:t>
      </w:r>
      <w:proofErr w:type="spellStart"/>
      <w:r>
        <w:t>bom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dua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hancur</w:t>
      </w:r>
      <w:proofErr w:type="spellEnd"/>
      <w:r>
        <w:t>.</w:t>
      </w:r>
    </w:p>
    <w:p w14:paraId="6A884896" w14:textId="49984060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65 – 76</w:t>
      </w:r>
      <w:r>
        <w:tab/>
        <w:t xml:space="preserve">: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ini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</w:t>
      </w:r>
    </w:p>
    <w:p w14:paraId="6D101D8C" w14:textId="47F746FF" w:rsidR="00AF7C10" w:rsidRDefault="00AF7C10" w:rsidP="008F39D3">
      <w:pPr>
        <w:pStyle w:val="ListParagraph"/>
        <w:numPr>
          <w:ilvl w:val="0"/>
          <w:numId w:val="42"/>
        </w:numPr>
        <w:ind w:left="426"/>
      </w:pPr>
      <w:r>
        <w:t>78 – 80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megganti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 </w:t>
      </w:r>
      <w:proofErr w:type="spellStart"/>
      <w:r>
        <w:t>dari</w:t>
      </w:r>
      <w:proofErr w:type="spellEnd"/>
      <w:r>
        <w:t xml:space="preserve"> bola.</w:t>
      </w:r>
    </w:p>
    <w:p w14:paraId="3C8B1DA9" w14:textId="77777777" w:rsidR="00C91180" w:rsidRDefault="00C91180" w:rsidP="00B0310A">
      <w:pPr>
        <w:pStyle w:val="STTSAlgoritmaContent"/>
        <w:numPr>
          <w:ilvl w:val="0"/>
          <w:numId w:val="0"/>
        </w:numPr>
      </w:pPr>
    </w:p>
    <w:p w14:paraId="5D698BE5" w14:textId="07547061" w:rsidR="00C91180" w:rsidRDefault="001A373A" w:rsidP="008201EC">
      <w:pPr>
        <w:pStyle w:val="STTSJudulSubBab"/>
        <w:numPr>
          <w:ilvl w:val="0"/>
          <w:numId w:val="53"/>
        </w:numPr>
        <w:ind w:left="709" w:hanging="709"/>
      </w:pPr>
      <w:r>
        <w:t xml:space="preserve">Bola </w:t>
      </w:r>
      <w:proofErr w:type="spellStart"/>
      <w:r>
        <w:t>Spesial</w:t>
      </w:r>
      <w:proofErr w:type="spellEnd"/>
    </w:p>
    <w:p w14:paraId="13F3A973" w14:textId="047EABB5" w:rsidR="00B0310A" w:rsidRDefault="00B0310A" w:rsidP="00FE5290">
      <w:pPr>
        <w:ind w:firstLine="709"/>
      </w:pPr>
      <w:proofErr w:type="spellStart"/>
      <w:r>
        <w:t>Dengan</w:t>
      </w:r>
      <w:proofErr w:type="spellEnd"/>
      <w:r>
        <w:t xml:space="preserve"> Class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dan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</w:t>
      </w:r>
      <w:proofErr w:type="spellStart"/>
      <w:r w:rsidR="00FE5290">
        <w:t>saat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sesuatu</w:t>
      </w:r>
      <w:proofErr w:type="spellEnd"/>
      <w:r w:rsidR="00FE5290">
        <w:t xml:space="preserve">, class Ball Power Up ini </w:t>
      </w:r>
      <w:proofErr w:type="spellStart"/>
      <w:r w:rsidR="00FE5290">
        <w:t>berfokus</w:t>
      </w:r>
      <w:proofErr w:type="spellEnd"/>
      <w:r w:rsidR="00FE5290">
        <w:t xml:space="preserve"> pada </w:t>
      </w:r>
      <w:proofErr w:type="spellStart"/>
      <w:r w:rsidR="00FE5290">
        <w:t>apa</w:t>
      </w:r>
      <w:proofErr w:type="spellEnd"/>
      <w:r w:rsidR="00FE5290">
        <w:t xml:space="preserve"> yang </w:t>
      </w:r>
      <w:proofErr w:type="spellStart"/>
      <w:r w:rsidR="00FE5290">
        <w:t>terjadi</w:t>
      </w:r>
      <w:proofErr w:type="spellEnd"/>
      <w:r w:rsidR="00FE5290">
        <w:t xml:space="preserve"> pada </w:t>
      </w:r>
      <w:proofErr w:type="spellStart"/>
      <w:r w:rsidR="00FE5290">
        <w:t>saat</w:t>
      </w:r>
      <w:proofErr w:type="spellEnd"/>
      <w:r w:rsidR="00FE5290">
        <w:t xml:space="preserve"> bola </w:t>
      </w:r>
      <w:proofErr w:type="spellStart"/>
      <w:r w:rsidR="00FE5290">
        <w:t>spesial</w:t>
      </w:r>
      <w:proofErr w:type="spellEnd"/>
      <w:r w:rsidR="00FE5290">
        <w:t xml:space="preserve"> </w:t>
      </w:r>
      <w:proofErr w:type="spellStart"/>
      <w:r w:rsidR="00FE5290">
        <w:t>mengenai</w:t>
      </w:r>
      <w:proofErr w:type="spellEnd"/>
      <w:r w:rsidR="00FE5290">
        <w:t xml:space="preserve"> </w:t>
      </w:r>
      <w:proofErr w:type="spellStart"/>
      <w:r w:rsidR="00FE5290">
        <w:t>sebuah</w:t>
      </w:r>
      <w:proofErr w:type="spellEnd"/>
      <w:r w:rsidR="00FE5290">
        <w:t xml:space="preserve"> target. </w:t>
      </w:r>
      <w:proofErr w:type="spellStart"/>
      <w:r w:rsidR="00FE5290">
        <w:t>Secara</w:t>
      </w:r>
      <w:proofErr w:type="spellEnd"/>
      <w:r w:rsidR="00FE5290">
        <w:t xml:space="preserve"> total </w:t>
      </w:r>
      <w:proofErr w:type="spellStart"/>
      <w:r w:rsidR="00FE5290">
        <w:t>terdapat</w:t>
      </w:r>
      <w:proofErr w:type="spellEnd"/>
      <w:r w:rsidR="00FE5290">
        <w:t xml:space="preserve"> 5 bola </w:t>
      </w:r>
      <w:proofErr w:type="spellStart"/>
      <w:r w:rsidR="00FE5290">
        <w:t>spesial</w:t>
      </w:r>
      <w:proofErr w:type="spellEnd"/>
      <w:r w:rsidR="00FE5290">
        <w:t xml:space="preserve">, masing </w:t>
      </w:r>
      <w:proofErr w:type="spellStart"/>
      <w:r w:rsidR="00FE5290">
        <w:t>masing</w:t>
      </w:r>
      <w:proofErr w:type="spellEnd"/>
      <w:r w:rsidR="00FE5290">
        <w:t xml:space="preserve"> </w:t>
      </w:r>
      <w:proofErr w:type="spellStart"/>
      <w:r w:rsidR="00FE5290">
        <w:t>dengan</w:t>
      </w:r>
      <w:proofErr w:type="spellEnd"/>
      <w:r w:rsidR="00FE5290">
        <w:t xml:space="preserve"> </w:t>
      </w:r>
      <w:proofErr w:type="spellStart"/>
      <w:r w:rsidR="00FE5290">
        <w:t>efek</w:t>
      </w:r>
      <w:proofErr w:type="spellEnd"/>
      <w:r w:rsidR="00FE5290">
        <w:t xml:space="preserve"> </w:t>
      </w:r>
      <w:proofErr w:type="spellStart"/>
      <w:r w:rsidR="00FE5290">
        <w:t>khusus</w:t>
      </w:r>
      <w:proofErr w:type="spellEnd"/>
      <w:r w:rsidR="00FE5290">
        <w:t xml:space="preserve"> </w:t>
      </w:r>
      <w:proofErr w:type="spellStart"/>
      <w:r w:rsidR="00FE5290">
        <w:t>tersendiri</w:t>
      </w:r>
      <w:proofErr w:type="spellEnd"/>
      <w:r w:rsidR="00FE5290">
        <w:t>.</w:t>
      </w:r>
    </w:p>
    <w:p w14:paraId="41CEAE27" w14:textId="77777777" w:rsidR="00FE5290" w:rsidRDefault="00FE5290" w:rsidP="00FE5290">
      <w:pPr>
        <w:ind w:firstLine="709"/>
      </w:pPr>
    </w:p>
    <w:p w14:paraId="6D692857" w14:textId="4AF6B637" w:rsidR="00B0310A" w:rsidRDefault="00B0310A" w:rsidP="00B0310A">
      <w:pPr>
        <w:pStyle w:val="STTSGambar"/>
      </w:pPr>
      <w:r>
        <w:rPr>
          <w:noProof/>
        </w:rPr>
        <w:drawing>
          <wp:inline distT="0" distB="0" distL="0" distR="0" wp14:anchorId="062C8E1C" wp14:editId="5591769C">
            <wp:extent cx="3947823" cy="2631882"/>
            <wp:effectExtent l="0" t="0" r="0" b="0"/>
            <wp:docPr id="144415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45" cy="268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763D8D4F" w14:textId="59AAC98D" w:rsidR="00B0310A" w:rsidRDefault="00B0310A" w:rsidP="00B0310A">
      <w:pPr>
        <w:pStyle w:val="STTSGambar"/>
      </w:pPr>
      <w:r>
        <w:t>Gambar 7.</w:t>
      </w:r>
      <w:r w:rsidR="00E90BD7">
        <w:t>7</w:t>
      </w:r>
    </w:p>
    <w:p w14:paraId="32630BB5" w14:textId="74A895A6" w:rsidR="00B0310A" w:rsidRDefault="00B0310A" w:rsidP="00B0310A">
      <w:pPr>
        <w:pStyle w:val="STTSGambar"/>
      </w:pPr>
      <w:r>
        <w:t xml:space="preserve">Bola – bola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power up id 0 </w:t>
      </w:r>
      <w:r w:rsidR="006433F2">
        <w:t>–</w:t>
      </w:r>
      <w:r>
        <w:t xml:space="preserve"> 5</w:t>
      </w:r>
    </w:p>
    <w:p w14:paraId="6177CADC" w14:textId="77777777" w:rsidR="006433F2" w:rsidRDefault="006433F2" w:rsidP="00B0310A">
      <w:pPr>
        <w:pStyle w:val="STTSGambar"/>
      </w:pPr>
    </w:p>
    <w:p w14:paraId="4617E64F" w14:textId="07780455" w:rsidR="00FE5290" w:rsidRDefault="00FE5290" w:rsidP="00FE5290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Ball Power </w:t>
      </w:r>
      <w:proofErr w:type="gramStart"/>
      <w:r w:rsidR="002072EF">
        <w:t>Up</w:t>
      </w:r>
      <w:r>
        <w:t xml:space="preserve"> :</w:t>
      </w:r>
      <w:proofErr w:type="gramEnd"/>
    </w:p>
    <w:p w14:paraId="2F67D9C2" w14:textId="77777777" w:rsidR="00FE5290" w:rsidRDefault="00FE5290" w:rsidP="00FE5290">
      <w:pPr>
        <w:pStyle w:val="STTSAlgoritma"/>
      </w:pPr>
    </w:p>
    <w:p w14:paraId="009C102E" w14:textId="3B17EBD9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7.6</w:t>
      </w:r>
      <w:r>
        <w:t xml:space="preserve"> Class Ball Power Up</w:t>
      </w:r>
    </w:p>
    <w:p w14:paraId="7E2554ED" w14:textId="77777777" w:rsidR="00FE5290" w:rsidRPr="000007E4" w:rsidRDefault="00FE5290" w:rsidP="00FE5290">
      <w:pPr>
        <w:pStyle w:val="STTSAlgoritmaContent"/>
        <w:numPr>
          <w:ilvl w:val="0"/>
          <w:numId w:val="46"/>
        </w:numPr>
        <w:ind w:left="709" w:hanging="709"/>
      </w:pPr>
      <w:r w:rsidRPr="000007E4">
        <w:t xml:space="preserve">public class </w:t>
      </w:r>
      <w:proofErr w:type="gramStart"/>
      <w:r w:rsidRPr="000007E4">
        <w:t>BallPowerUp :</w:t>
      </w:r>
      <w:proofErr w:type="gramEnd"/>
      <w:r w:rsidRPr="000007E4">
        <w:t xml:space="preserve"> </w:t>
      </w:r>
      <w:proofErr w:type="spellStart"/>
      <w:r w:rsidRPr="000007E4">
        <w:t>MonoBehaviour</w:t>
      </w:r>
      <w:proofErr w:type="spellEnd"/>
      <w:r w:rsidRPr="000007E4">
        <w:t>{</w:t>
      </w:r>
    </w:p>
    <w:p w14:paraId="79380C58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int </w:t>
      </w:r>
      <w:proofErr w:type="spellStart"/>
      <w:r w:rsidRPr="000007E4">
        <w:t>pierceScoreAdd</w:t>
      </w:r>
      <w:proofErr w:type="spellEnd"/>
      <w:r w:rsidRPr="000007E4">
        <w:t>;</w:t>
      </w:r>
    </w:p>
    <w:p w14:paraId="763E8846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Sprite </w:t>
      </w:r>
      <w:proofErr w:type="spellStart"/>
      <w:r w:rsidRPr="000007E4">
        <w:t>normalBallSprite</w:t>
      </w:r>
      <w:proofErr w:type="spellEnd"/>
      <w:r w:rsidRPr="000007E4">
        <w:t>;</w:t>
      </w:r>
    </w:p>
    <w:p w14:paraId="57FECC74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explosionDelay</w:t>
      </w:r>
      <w:proofErr w:type="spellEnd"/>
      <w:r w:rsidRPr="000007E4">
        <w:t>;</w:t>
      </w:r>
    </w:p>
    <w:p w14:paraId="64F6750D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explosionRadius</w:t>
      </w:r>
      <w:proofErr w:type="spellEnd"/>
      <w:r w:rsidRPr="000007E4">
        <w:t>;</w:t>
      </w:r>
    </w:p>
    <w:p w14:paraId="5DF557AD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movementSpeedSlow</w:t>
      </w:r>
      <w:proofErr w:type="spellEnd"/>
      <w:r w:rsidRPr="000007E4">
        <w:t>;</w:t>
      </w:r>
    </w:p>
    <w:p w14:paraId="28316D87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slowTime</w:t>
      </w:r>
      <w:proofErr w:type="spellEnd"/>
      <w:r w:rsidRPr="000007E4">
        <w:t>;</w:t>
      </w:r>
    </w:p>
    <w:p w14:paraId="0B439A2E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int </w:t>
      </w:r>
      <w:proofErr w:type="spellStart"/>
      <w:r w:rsidRPr="000007E4">
        <w:t>splitBalls</w:t>
      </w:r>
      <w:proofErr w:type="spellEnd"/>
      <w:r w:rsidRPr="000007E4">
        <w:t>;</w:t>
      </w:r>
    </w:p>
    <w:p w14:paraId="3B7E8AC9" w14:textId="77777777" w:rsidR="00FE5290" w:rsidRPr="000007E4" w:rsidRDefault="00FE5290" w:rsidP="00FE5290">
      <w:pPr>
        <w:pStyle w:val="STTSAlgoritmaContent"/>
      </w:pPr>
      <w:r w:rsidRPr="000007E4">
        <w:t>[</w:t>
      </w:r>
      <w:proofErr w:type="spellStart"/>
      <w:r w:rsidRPr="000007E4">
        <w:t>SerializeField</w:t>
      </w:r>
      <w:proofErr w:type="spellEnd"/>
      <w:r w:rsidRPr="000007E4">
        <w:t xml:space="preserve">] float </w:t>
      </w:r>
      <w:proofErr w:type="spellStart"/>
      <w:r w:rsidRPr="000007E4">
        <w:t>splitRange</w:t>
      </w:r>
      <w:proofErr w:type="spellEnd"/>
      <w:r w:rsidRPr="000007E4">
        <w:t>;</w:t>
      </w:r>
    </w:p>
    <w:p w14:paraId="08B63AF6" w14:textId="173B9F6C" w:rsidR="00770193" w:rsidRPr="000007E4" w:rsidRDefault="00770193" w:rsidP="0077019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437CBAF" w14:textId="77777777" w:rsidR="00FE5290" w:rsidRPr="000007E4" w:rsidRDefault="00FE5290" w:rsidP="00FE5290">
      <w:pPr>
        <w:pStyle w:val="STTSAlgoritmaContent"/>
      </w:pPr>
      <w:r w:rsidRPr="000007E4">
        <w:t xml:space="preserve">float </w:t>
      </w:r>
      <w:proofErr w:type="spellStart"/>
      <w:r w:rsidRPr="000007E4">
        <w:t>particleTimer</w:t>
      </w:r>
      <w:proofErr w:type="spellEnd"/>
      <w:r w:rsidRPr="000007E4">
        <w:t>;</w:t>
      </w:r>
    </w:p>
    <w:p w14:paraId="1B8DF02A" w14:textId="77777777" w:rsidR="00FE5290" w:rsidRPr="000007E4" w:rsidRDefault="00FE5290" w:rsidP="00FE5290">
      <w:pPr>
        <w:pStyle w:val="STTSAlgoritmaContent"/>
      </w:pPr>
      <w:proofErr w:type="spellStart"/>
      <w:r w:rsidRPr="000007E4">
        <w:t>BallMovement</w:t>
      </w:r>
      <w:proofErr w:type="spellEnd"/>
      <w:r w:rsidRPr="000007E4">
        <w:t xml:space="preserve"> </w:t>
      </w:r>
      <w:proofErr w:type="spellStart"/>
      <w:r w:rsidRPr="000007E4">
        <w:t>bmRef</w:t>
      </w:r>
      <w:proofErr w:type="spellEnd"/>
      <w:r w:rsidRPr="000007E4">
        <w:t>;</w:t>
      </w:r>
    </w:p>
    <w:p w14:paraId="2F433661" w14:textId="77777777" w:rsidR="00FE5290" w:rsidRPr="000007E4" w:rsidRDefault="00FE5290" w:rsidP="00FE5290">
      <w:pPr>
        <w:pStyle w:val="STTSAlgoritmaContent"/>
      </w:pPr>
      <w:r w:rsidRPr="000007E4">
        <w:t>//</w:t>
      </w:r>
      <w:proofErr w:type="spellStart"/>
      <w:r w:rsidRPr="000007E4">
        <w:t>Utk</w:t>
      </w:r>
      <w:proofErr w:type="spellEnd"/>
      <w:r w:rsidRPr="000007E4">
        <w:t xml:space="preserve"> Powerup Sticky Bomb</w:t>
      </w:r>
    </w:p>
    <w:p w14:paraId="4089E6C7" w14:textId="77777777" w:rsidR="00FE5290" w:rsidRPr="000007E4" w:rsidRDefault="00FE5290" w:rsidP="00FE5290">
      <w:pPr>
        <w:pStyle w:val="STTSAlgoritmaContent"/>
      </w:pPr>
      <w:r w:rsidRPr="000007E4">
        <w:t>Vector2 distance;</w:t>
      </w:r>
    </w:p>
    <w:p w14:paraId="05673B56" w14:textId="77777777" w:rsidR="00FE5290" w:rsidRDefault="00FE5290" w:rsidP="00FE5290">
      <w:pPr>
        <w:pStyle w:val="STTSAlgoritmaContent"/>
      </w:pPr>
      <w:proofErr w:type="spellStart"/>
      <w:r w:rsidRPr="000007E4">
        <w:t>GameObject</w:t>
      </w:r>
      <w:proofErr w:type="spellEnd"/>
      <w:r w:rsidRPr="000007E4">
        <w:t xml:space="preserve"> collision;</w:t>
      </w:r>
    </w:p>
    <w:p w14:paraId="645BF9F4" w14:textId="77777777" w:rsidR="00FE5290" w:rsidRPr="000007E4" w:rsidRDefault="00FE5290" w:rsidP="00FE5290">
      <w:pPr>
        <w:pStyle w:val="STTSAlgoritmaContent"/>
      </w:pPr>
    </w:p>
    <w:p w14:paraId="3790E9D2" w14:textId="77777777" w:rsidR="00FE5290" w:rsidRPr="000007E4" w:rsidRDefault="00FE5290" w:rsidP="00FE5290">
      <w:pPr>
        <w:pStyle w:val="STTSAlgoritmaContent"/>
      </w:pPr>
      <w:r w:rsidRPr="000007E4">
        <w:t xml:space="preserve">private void </w:t>
      </w:r>
      <w:proofErr w:type="gramStart"/>
      <w:r w:rsidRPr="000007E4">
        <w:t>Awake(</w:t>
      </w:r>
      <w:proofErr w:type="gramEnd"/>
      <w:r w:rsidRPr="000007E4">
        <w:t>){</w:t>
      </w:r>
    </w:p>
    <w:p w14:paraId="4E27F9F6" w14:textId="7EAC5FF8" w:rsidR="006433F2" w:rsidRDefault="00FE5290" w:rsidP="00770193">
      <w:pPr>
        <w:pStyle w:val="STTSAlgoritmaContent"/>
      </w:pPr>
      <w:r>
        <w:t xml:space="preserve">  </w:t>
      </w:r>
      <w:proofErr w:type="spellStart"/>
      <w:r w:rsidRPr="000007E4">
        <w:t>particleTimer</w:t>
      </w:r>
      <w:proofErr w:type="spellEnd"/>
      <w:r w:rsidRPr="000007E4">
        <w:t xml:space="preserve"> = </w:t>
      </w:r>
      <w:proofErr w:type="spellStart"/>
      <w:r w:rsidRPr="000007E4">
        <w:t>explosionDelay</w:t>
      </w:r>
      <w:proofErr w:type="spellEnd"/>
      <w:r w:rsidRPr="000007E4">
        <w:t>;</w:t>
      </w:r>
    </w:p>
    <w:p w14:paraId="014BE85D" w14:textId="4D338FFF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bmRef</w:t>
      </w:r>
      <w:proofErr w:type="spellEnd"/>
      <w:r w:rsidRPr="000007E4">
        <w:t xml:space="preserve"> = 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proofErr w:type="gramStart"/>
      <w:r w:rsidRPr="000007E4">
        <w:t>&gt;(</w:t>
      </w:r>
      <w:proofErr w:type="gramEnd"/>
      <w:r w:rsidRPr="000007E4">
        <w:t>);</w:t>
      </w:r>
    </w:p>
    <w:p w14:paraId="581DECFC" w14:textId="41613A08" w:rsidR="00FE5290" w:rsidRPr="000007E4" w:rsidRDefault="00FE5290" w:rsidP="00FE5290">
      <w:pPr>
        <w:pStyle w:val="STTSAlgoritmaContent"/>
      </w:pPr>
      <w:r w:rsidRPr="000007E4">
        <w:t>}</w:t>
      </w:r>
    </w:p>
    <w:p w14:paraId="0F19580B" w14:textId="77777777" w:rsidR="00FE5290" w:rsidRPr="000007E4" w:rsidRDefault="00FE5290" w:rsidP="00FE5290">
      <w:pPr>
        <w:pStyle w:val="STTSAlgoritmaContent"/>
      </w:pPr>
    </w:p>
    <w:p w14:paraId="5A534A6D" w14:textId="77777777" w:rsidR="00FE5290" w:rsidRPr="000007E4" w:rsidRDefault="00FE5290" w:rsidP="00FE5290">
      <w:pPr>
        <w:pStyle w:val="STTSAlgoritmaContent"/>
      </w:pPr>
      <w:r w:rsidRPr="000007E4">
        <w:t xml:space="preserve">public void </w:t>
      </w:r>
      <w:proofErr w:type="spellStart"/>
      <w:proofErr w:type="gramStart"/>
      <w:r w:rsidRPr="000007E4">
        <w:t>modifyBall</w:t>
      </w:r>
      <w:proofErr w:type="spellEnd"/>
      <w:r w:rsidRPr="000007E4">
        <w:t>(</w:t>
      </w:r>
      <w:proofErr w:type="spellStart"/>
      <w:proofErr w:type="gramEnd"/>
      <w:r w:rsidRPr="000007E4">
        <w:t>GameObject</w:t>
      </w:r>
      <w:proofErr w:type="spellEnd"/>
      <w:r w:rsidRPr="000007E4">
        <w:t xml:space="preserve"> collider){</w:t>
      </w:r>
    </w:p>
    <w:p w14:paraId="485B2CC9" w14:textId="77777777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SnowBrawler</w:t>
      </w:r>
      <w:proofErr w:type="spellEnd"/>
      <w:r w:rsidRPr="000007E4">
        <w:t xml:space="preserve"> </w:t>
      </w:r>
      <w:proofErr w:type="spellStart"/>
      <w:r w:rsidRPr="000007E4">
        <w:t>sbReff</w:t>
      </w:r>
      <w:proofErr w:type="spellEnd"/>
      <w:r w:rsidRPr="000007E4">
        <w:t xml:space="preserve"> = </w:t>
      </w:r>
      <w:proofErr w:type="spellStart"/>
      <w:proofErr w:type="gramStart"/>
      <w:r w:rsidRPr="000007E4">
        <w:t>collider.GetComponent</w:t>
      </w:r>
      <w:proofErr w:type="spellEnd"/>
      <w:proofErr w:type="gramEnd"/>
      <w:r w:rsidRPr="000007E4">
        <w:t>&lt;</w:t>
      </w:r>
      <w:proofErr w:type="spellStart"/>
      <w:r w:rsidRPr="000007E4">
        <w:t>SnowBrawler</w:t>
      </w:r>
      <w:proofErr w:type="spellEnd"/>
      <w:r w:rsidRPr="000007E4">
        <w:t>&gt;();</w:t>
      </w:r>
    </w:p>
    <w:p w14:paraId="6CD1F827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switch (</w:t>
      </w:r>
      <w:proofErr w:type="spellStart"/>
      <w:r w:rsidRPr="000007E4">
        <w:t>bmRef.getBallPowerId</w:t>
      </w:r>
      <w:proofErr w:type="spellEnd"/>
      <w:r w:rsidRPr="000007E4">
        <w:t>(</w:t>
      </w:r>
      <w:proofErr w:type="gramStart"/>
      <w:r w:rsidRPr="000007E4">
        <w:t>)){</w:t>
      </w:r>
      <w:proofErr w:type="gramEnd"/>
    </w:p>
    <w:p w14:paraId="4E29E7E7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//Piercer</w:t>
      </w:r>
    </w:p>
    <w:p w14:paraId="38B26CF3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1:</w:t>
      </w:r>
    </w:p>
    <w:p w14:paraId="300A6C90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bmRef.addScore</w:t>
      </w:r>
      <w:proofErr w:type="spellEnd"/>
      <w:r w:rsidRPr="000007E4">
        <w:t>(</w:t>
      </w:r>
      <w:proofErr w:type="spellStart"/>
      <w:r w:rsidRPr="000007E4">
        <w:t>pierceScoreAdd</w:t>
      </w:r>
      <w:proofErr w:type="spellEnd"/>
      <w:r w:rsidRPr="000007E4">
        <w:t>);</w:t>
      </w:r>
    </w:p>
    <w:p w14:paraId="1AF39254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0D4154F8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//Boomerang</w:t>
      </w:r>
    </w:p>
    <w:p w14:paraId="1E656744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2:</w:t>
      </w:r>
    </w:p>
    <w:p w14:paraId="333765E2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if (</w:t>
      </w:r>
      <w:proofErr w:type="spellStart"/>
      <w:r w:rsidRPr="000007E4">
        <w:t>bmRef.getPlayerTeam</w:t>
      </w:r>
      <w:proofErr w:type="spellEnd"/>
      <w:r w:rsidRPr="000007E4">
        <w:t>(</w:t>
      </w:r>
      <w:proofErr w:type="gramStart"/>
      <w:r w:rsidRPr="000007E4">
        <w:t>) !</w:t>
      </w:r>
      <w:proofErr w:type="gramEnd"/>
      <w:r w:rsidRPr="000007E4">
        <w:t xml:space="preserve">= </w:t>
      </w:r>
      <w:proofErr w:type="spellStart"/>
      <w:r w:rsidRPr="000007E4">
        <w:t>sbReff.getplayerteam</w:t>
      </w:r>
      <w:proofErr w:type="spellEnd"/>
      <w:r w:rsidRPr="000007E4">
        <w:t>()){</w:t>
      </w:r>
    </w:p>
    <w:p w14:paraId="6F4C6232" w14:textId="77777777" w:rsidR="00FE5290" w:rsidRPr="000007E4" w:rsidRDefault="00FE5290" w:rsidP="00FE5290">
      <w:pPr>
        <w:pStyle w:val="STTSAlgoritmaContent"/>
      </w:pPr>
      <w:r>
        <w:t xml:space="preserve">        </w:t>
      </w:r>
      <w:proofErr w:type="spellStart"/>
      <w:r w:rsidRPr="000007E4">
        <w:t>bmRef.ballIsCatched</w:t>
      </w:r>
      <w:proofErr w:type="spellEnd"/>
      <w:r w:rsidRPr="000007E4">
        <w:t>(</w:t>
      </w:r>
      <w:proofErr w:type="spellStart"/>
      <w:r w:rsidRPr="000007E4">
        <w:t>bmRef.getPlayerTeam</w:t>
      </w:r>
      <w:proofErr w:type="spellEnd"/>
      <w:r w:rsidRPr="000007E4">
        <w:t xml:space="preserve">(), </w:t>
      </w:r>
      <w:proofErr w:type="spellStart"/>
      <w:r w:rsidRPr="000007E4">
        <w:t>sbReff.ballScoreAdd</w:t>
      </w:r>
      <w:proofErr w:type="spellEnd"/>
      <w:r w:rsidRPr="000007E4">
        <w:t xml:space="preserve">, </w:t>
      </w:r>
      <w:proofErr w:type="spellStart"/>
      <w:r w:rsidRPr="000007E4">
        <w:t>sbReff.ballSpeedAdd</w:t>
      </w:r>
      <w:proofErr w:type="spellEnd"/>
      <w:r w:rsidRPr="000007E4">
        <w:t xml:space="preserve">, </w:t>
      </w:r>
      <w:proofErr w:type="spellStart"/>
      <w:proofErr w:type="gramStart"/>
      <w:r w:rsidRPr="000007E4">
        <w:t>collider.GetComponent</w:t>
      </w:r>
      <w:proofErr w:type="spellEnd"/>
      <w:proofErr w:type="gramEnd"/>
      <w:r w:rsidRPr="000007E4">
        <w:t>&lt;BoxCollider2D&gt;(),</w:t>
      </w:r>
      <w:proofErr w:type="spellStart"/>
      <w:r w:rsidRPr="000007E4">
        <w:t>bmRef.getThrower</w:t>
      </w:r>
      <w:proofErr w:type="spellEnd"/>
      <w:r w:rsidRPr="000007E4">
        <w:t>());</w:t>
      </w:r>
    </w:p>
    <w:p w14:paraId="606002DC" w14:textId="77777777" w:rsidR="00FE5290" w:rsidRPr="000007E4" w:rsidRDefault="00FE5290" w:rsidP="00FE5290">
      <w:pPr>
        <w:pStyle w:val="STTSAlgoritmaContent"/>
      </w:pPr>
      <w:r>
        <w:t xml:space="preserve">        </w:t>
      </w:r>
      <w:proofErr w:type="spellStart"/>
      <w:r w:rsidRPr="000007E4">
        <w:t>bmRef.setDirection</w:t>
      </w:r>
      <w:proofErr w:type="spellEnd"/>
      <w:r w:rsidRPr="000007E4">
        <w:t>(</w:t>
      </w:r>
      <w:proofErr w:type="spellStart"/>
      <w:r w:rsidRPr="000007E4">
        <w:t>bmRef.getThrower</w:t>
      </w:r>
      <w:proofErr w:type="spellEnd"/>
      <w:r w:rsidRPr="000007E4">
        <w:t>(</w:t>
      </w:r>
      <w:proofErr w:type="gramStart"/>
      <w:r w:rsidRPr="000007E4">
        <w:t>)</w:t>
      </w:r>
      <w:r>
        <w:t xml:space="preserve"> </w:t>
      </w:r>
      <w:r w:rsidRPr="000007E4">
        <w:t>.</w:t>
      </w:r>
      <w:proofErr w:type="spellStart"/>
      <w:r w:rsidRPr="000007E4">
        <w:t>transform</w:t>
      </w:r>
      <w:proofErr w:type="gramEnd"/>
      <w:r w:rsidRPr="000007E4">
        <w:t>.position</w:t>
      </w:r>
      <w:proofErr w:type="spellEnd"/>
      <w:r w:rsidRPr="000007E4">
        <w:t xml:space="preserve"> - </w:t>
      </w:r>
      <w:proofErr w:type="spellStart"/>
      <w:r w:rsidRPr="000007E4">
        <w:t>transform.position</w:t>
      </w:r>
      <w:proofErr w:type="spellEnd"/>
      <w:r w:rsidRPr="000007E4">
        <w:t>);</w:t>
      </w:r>
    </w:p>
    <w:p w14:paraId="5E5AA4E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}</w:t>
      </w:r>
    </w:p>
    <w:p w14:paraId="56765E0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else</w:t>
      </w:r>
    </w:p>
    <w:p w14:paraId="16033B3F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1504928B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6B7689E1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//Le Bombe</w:t>
      </w:r>
    </w:p>
    <w:p w14:paraId="3D945D19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3:</w:t>
      </w:r>
    </w:p>
    <w:p w14:paraId="7FC45255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GetComponent</w:t>
      </w:r>
      <w:proofErr w:type="spellEnd"/>
      <w:r w:rsidRPr="000007E4">
        <w:t>&lt;CircleCollider2D</w:t>
      </w:r>
      <w:proofErr w:type="gramStart"/>
      <w:r w:rsidRPr="000007E4">
        <w:t>&gt;(</w:t>
      </w:r>
      <w:proofErr w:type="gramEnd"/>
      <w:r w:rsidRPr="000007E4">
        <w:t>).enabled = false;</w:t>
      </w:r>
    </w:p>
    <w:p w14:paraId="2997874F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GetComponent</w:t>
      </w:r>
      <w:proofErr w:type="spellEnd"/>
      <w:r w:rsidRPr="000007E4">
        <w:t>&lt;Rigidbody2D</w:t>
      </w:r>
      <w:proofErr w:type="gramStart"/>
      <w:r w:rsidRPr="000007E4">
        <w:t>&gt;(</w:t>
      </w:r>
      <w:proofErr w:type="gramEnd"/>
      <w:r w:rsidRPr="000007E4">
        <w:t>).</w:t>
      </w:r>
      <w:proofErr w:type="spellStart"/>
      <w:r w:rsidRPr="000007E4">
        <w:t>bodyType</w:t>
      </w:r>
      <w:proofErr w:type="spellEnd"/>
      <w:r w:rsidRPr="000007E4">
        <w:t xml:space="preserve"> = RigidbodyType2D.Static;</w:t>
      </w:r>
    </w:p>
    <w:p w14:paraId="352EA210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collision = collider;</w:t>
      </w:r>
    </w:p>
    <w:p w14:paraId="590C1AC6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distance = </w:t>
      </w:r>
      <w:proofErr w:type="spellStart"/>
      <w:proofErr w:type="gramStart"/>
      <w:r w:rsidRPr="000007E4">
        <w:t>collider.transform</w:t>
      </w:r>
      <w:proofErr w:type="gramEnd"/>
      <w:r w:rsidRPr="000007E4">
        <w:t>.position</w:t>
      </w:r>
      <w:proofErr w:type="spellEnd"/>
      <w:r w:rsidRPr="000007E4">
        <w:t xml:space="preserve"> - </w:t>
      </w:r>
      <w:proofErr w:type="spellStart"/>
      <w:r w:rsidRPr="000007E4">
        <w:t>transform.position</w:t>
      </w:r>
      <w:proofErr w:type="spellEnd"/>
      <w:r w:rsidRPr="000007E4">
        <w:t>;</w:t>
      </w:r>
    </w:p>
    <w:p w14:paraId="406C0B66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proofErr w:type="gramStart"/>
      <w:r w:rsidRPr="000007E4">
        <w:t>StartCoroutine</w:t>
      </w:r>
      <w:proofErr w:type="spellEnd"/>
      <w:r w:rsidRPr="000007E4">
        <w:t>(</w:t>
      </w:r>
      <w:proofErr w:type="spellStart"/>
      <w:proofErr w:type="gramEnd"/>
      <w:r w:rsidRPr="000007E4">
        <w:t>TimedExplode</w:t>
      </w:r>
      <w:proofErr w:type="spellEnd"/>
      <w:r w:rsidRPr="000007E4">
        <w:t>(</w:t>
      </w:r>
      <w:proofErr w:type="spellStart"/>
      <w:r w:rsidRPr="000007E4">
        <w:t>explosionDelay</w:t>
      </w:r>
      <w:proofErr w:type="spellEnd"/>
      <w:r w:rsidRPr="000007E4">
        <w:t>));</w:t>
      </w:r>
    </w:p>
    <w:p w14:paraId="0BFE305C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3191E6E8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 xml:space="preserve">//Hu </w:t>
      </w:r>
      <w:proofErr w:type="spellStart"/>
      <w:r w:rsidRPr="000007E4">
        <w:t>dingin</w:t>
      </w:r>
      <w:proofErr w:type="spellEnd"/>
    </w:p>
    <w:p w14:paraId="45540F93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4:</w:t>
      </w:r>
    </w:p>
    <w:p w14:paraId="44E64435" w14:textId="05469532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sbReff.slowDown</w:t>
      </w:r>
      <w:proofErr w:type="spellEnd"/>
      <w:r w:rsidRPr="000007E4">
        <w:t>(</w:t>
      </w:r>
      <w:proofErr w:type="spellStart"/>
      <w:r w:rsidRPr="000007E4">
        <w:t>movementSpeedSlow</w:t>
      </w:r>
      <w:proofErr w:type="spellEnd"/>
      <w:r w:rsidRPr="000007E4">
        <w:t xml:space="preserve">, </w:t>
      </w:r>
      <w:proofErr w:type="spellStart"/>
      <w:r w:rsidRPr="000007E4">
        <w:t>slowTime</w:t>
      </w:r>
      <w:proofErr w:type="spellEnd"/>
      <w:r w:rsidRPr="000007E4">
        <w:t>);</w:t>
      </w:r>
    </w:p>
    <w:p w14:paraId="50D37BD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5C43F2F3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35CC456C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//</w:t>
      </w:r>
      <w:proofErr w:type="spellStart"/>
      <w:r w:rsidRPr="000007E4">
        <w:t>Tembok</w:t>
      </w:r>
      <w:proofErr w:type="spellEnd"/>
      <w:r w:rsidRPr="000007E4">
        <w:t>?</w:t>
      </w:r>
    </w:p>
    <w:p w14:paraId="788FFE59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case 5:</w:t>
      </w:r>
    </w:p>
    <w:p w14:paraId="471D8C6D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Vector2 </w:t>
      </w:r>
      <w:proofErr w:type="spellStart"/>
      <w:r w:rsidRPr="000007E4">
        <w:t>backPos</w:t>
      </w:r>
      <w:proofErr w:type="spellEnd"/>
      <w:r w:rsidRPr="000007E4">
        <w:t xml:space="preserve"> = (Vector</w:t>
      </w:r>
      <w:proofErr w:type="gramStart"/>
      <w:r w:rsidRPr="000007E4">
        <w:t>2)</w:t>
      </w:r>
      <w:proofErr w:type="spellStart"/>
      <w:r w:rsidRPr="000007E4">
        <w:t>transform</w:t>
      </w:r>
      <w:proofErr w:type="gramEnd"/>
      <w:r w:rsidRPr="000007E4">
        <w:t>.position</w:t>
      </w:r>
      <w:proofErr w:type="spellEnd"/>
      <w:r w:rsidRPr="000007E4">
        <w:t xml:space="preserve"> + </w:t>
      </w:r>
      <w:proofErr w:type="spellStart"/>
      <w:r w:rsidRPr="000007E4">
        <w:t>bmRef.getDirection</w:t>
      </w:r>
      <w:proofErr w:type="spellEnd"/>
      <w:r w:rsidRPr="000007E4">
        <w:t>() * 2f;</w:t>
      </w:r>
    </w:p>
    <w:p w14:paraId="53A1013F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float angle = Vector2.SignedAngle((Vector</w:t>
      </w:r>
      <w:proofErr w:type="gramStart"/>
      <w:r w:rsidRPr="000007E4">
        <w:t>2)</w:t>
      </w:r>
      <w:proofErr w:type="spellStart"/>
      <w:r w:rsidRPr="000007E4">
        <w:t>transform</w:t>
      </w:r>
      <w:proofErr w:type="gramEnd"/>
      <w:r w:rsidRPr="000007E4">
        <w:t>.position</w:t>
      </w:r>
      <w:proofErr w:type="spellEnd"/>
      <w:r w:rsidRPr="000007E4">
        <w:t xml:space="preserve">, </w:t>
      </w:r>
      <w:proofErr w:type="spellStart"/>
      <w:r w:rsidRPr="000007E4">
        <w:t>backPos</w:t>
      </w:r>
      <w:proofErr w:type="spellEnd"/>
      <w:r w:rsidRPr="000007E4">
        <w:t>);</w:t>
      </w:r>
    </w:p>
    <w:p w14:paraId="62B9AAF2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 xml:space="preserve">float </w:t>
      </w:r>
      <w:proofErr w:type="spellStart"/>
      <w:r w:rsidRPr="000007E4">
        <w:t>dist</w:t>
      </w:r>
      <w:proofErr w:type="spellEnd"/>
      <w:r w:rsidRPr="000007E4">
        <w:t xml:space="preserve"> = </w:t>
      </w:r>
      <w:proofErr w:type="spellStart"/>
      <w:r w:rsidRPr="000007E4">
        <w:t>Mathf.Sqrt</w:t>
      </w:r>
      <w:proofErr w:type="spellEnd"/>
      <w:r w:rsidRPr="000007E4">
        <w:t xml:space="preserve">(1 + </w:t>
      </w:r>
      <w:proofErr w:type="spellStart"/>
      <w:r w:rsidRPr="000007E4">
        <w:t>Mathf.Pow</w:t>
      </w:r>
      <w:proofErr w:type="spellEnd"/>
      <w:r w:rsidRPr="000007E4">
        <w:t>(</w:t>
      </w:r>
      <w:proofErr w:type="spellStart"/>
      <w:r w:rsidRPr="000007E4">
        <w:t>Mathf.Sin</w:t>
      </w:r>
      <w:proofErr w:type="spellEnd"/>
      <w:r w:rsidRPr="000007E4">
        <w:t>(Mathf.Deg2Rad * angle * 2), 2));</w:t>
      </w:r>
    </w:p>
    <w:p w14:paraId="07DFF6AF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backPos</w:t>
      </w:r>
      <w:proofErr w:type="spellEnd"/>
      <w:r w:rsidRPr="000007E4">
        <w:t xml:space="preserve"> = (Vector</w:t>
      </w:r>
      <w:proofErr w:type="gramStart"/>
      <w:r w:rsidRPr="000007E4">
        <w:t>2)</w:t>
      </w:r>
      <w:proofErr w:type="spellStart"/>
      <w:r w:rsidRPr="000007E4">
        <w:t>transform</w:t>
      </w:r>
      <w:proofErr w:type="gramEnd"/>
      <w:r w:rsidRPr="000007E4">
        <w:t>.position</w:t>
      </w:r>
      <w:proofErr w:type="spellEnd"/>
      <w:r w:rsidRPr="000007E4">
        <w:t xml:space="preserve"> + </w:t>
      </w:r>
      <w:proofErr w:type="spellStart"/>
      <w:r w:rsidRPr="000007E4">
        <w:t>bmRef.getDirection</w:t>
      </w:r>
      <w:proofErr w:type="spellEnd"/>
      <w:r w:rsidRPr="000007E4">
        <w:t xml:space="preserve">() * </w:t>
      </w:r>
      <w:proofErr w:type="spellStart"/>
      <w:r w:rsidRPr="000007E4">
        <w:t>dist</w:t>
      </w:r>
      <w:proofErr w:type="spellEnd"/>
      <w:r w:rsidRPr="000007E4">
        <w:t xml:space="preserve"> * 1.1f;</w:t>
      </w:r>
    </w:p>
    <w:p w14:paraId="3B36BAA5" w14:textId="221D0084" w:rsidR="00770193" w:rsidRDefault="00770193" w:rsidP="0077019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6075936" w14:textId="2529448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Collider2</w:t>
      </w:r>
      <w:proofErr w:type="gramStart"/>
      <w:r w:rsidRPr="000007E4">
        <w:t>D[</w:t>
      </w:r>
      <w:proofErr w:type="gramEnd"/>
      <w:r w:rsidRPr="000007E4">
        <w:t xml:space="preserve">] </w:t>
      </w:r>
      <w:proofErr w:type="spellStart"/>
      <w:r w:rsidRPr="000007E4">
        <w:t>explosiveCollision</w:t>
      </w:r>
      <w:proofErr w:type="spellEnd"/>
      <w:r w:rsidRPr="000007E4">
        <w:t xml:space="preserve"> = Physics2D.OverlapCircleAll(</w:t>
      </w:r>
      <w:proofErr w:type="spellStart"/>
      <w:r w:rsidRPr="000007E4">
        <w:t>backPos</w:t>
      </w:r>
      <w:proofErr w:type="spellEnd"/>
      <w:r w:rsidRPr="000007E4">
        <w:t>, 0.1f, 64);</w:t>
      </w:r>
    </w:p>
    <w:p w14:paraId="52F64AF3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if (</w:t>
      </w:r>
      <w:proofErr w:type="spellStart"/>
      <w:r w:rsidRPr="000007E4">
        <w:t>explosiveCollision.Length</w:t>
      </w:r>
      <w:proofErr w:type="spellEnd"/>
      <w:r w:rsidRPr="000007E4">
        <w:t xml:space="preserve"> == </w:t>
      </w:r>
      <w:proofErr w:type="gramStart"/>
      <w:r w:rsidRPr="000007E4">
        <w:t>0){</w:t>
      </w:r>
      <w:proofErr w:type="gramEnd"/>
    </w:p>
    <w:p w14:paraId="4DA6406A" w14:textId="77777777" w:rsidR="00FE5290" w:rsidRPr="000007E4" w:rsidRDefault="00FE5290" w:rsidP="00FE5290">
      <w:pPr>
        <w:pStyle w:val="STTSAlgoritmaContent"/>
      </w:pPr>
      <w:r>
        <w:t xml:space="preserve">        </w:t>
      </w:r>
      <w:proofErr w:type="spellStart"/>
      <w:proofErr w:type="gramStart"/>
      <w:r w:rsidRPr="000007E4">
        <w:t>GameObject</w:t>
      </w:r>
      <w:proofErr w:type="spellEnd"/>
      <w:r w:rsidRPr="000007E4">
        <w:t>[</w:t>
      </w:r>
      <w:proofErr w:type="gramEnd"/>
      <w:r w:rsidRPr="000007E4">
        <w:t xml:space="preserve">] balls = new </w:t>
      </w:r>
      <w:proofErr w:type="spellStart"/>
      <w:r w:rsidRPr="000007E4">
        <w:t>GameObject</w:t>
      </w:r>
      <w:proofErr w:type="spellEnd"/>
      <w:r w:rsidRPr="000007E4">
        <w:t>[</w:t>
      </w:r>
      <w:proofErr w:type="spellStart"/>
      <w:r w:rsidRPr="000007E4">
        <w:t>splitBalls</w:t>
      </w:r>
      <w:proofErr w:type="spellEnd"/>
      <w:r w:rsidRPr="000007E4">
        <w:t>];</w:t>
      </w:r>
    </w:p>
    <w:p w14:paraId="7E02112C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 xml:space="preserve">float </w:t>
      </w:r>
      <w:proofErr w:type="spellStart"/>
      <w:r w:rsidRPr="000007E4">
        <w:t>initialAngle</w:t>
      </w:r>
      <w:proofErr w:type="spellEnd"/>
      <w:r w:rsidRPr="000007E4">
        <w:t xml:space="preserve"> = -</w:t>
      </w:r>
      <w:proofErr w:type="spellStart"/>
      <w:r w:rsidRPr="000007E4">
        <w:t>splitRange</w:t>
      </w:r>
      <w:proofErr w:type="spellEnd"/>
      <w:r w:rsidRPr="000007E4">
        <w:t xml:space="preserve"> / 2;</w:t>
      </w:r>
    </w:p>
    <w:p w14:paraId="3059D00D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 xml:space="preserve">for (int </w:t>
      </w:r>
      <w:proofErr w:type="spellStart"/>
      <w:r w:rsidRPr="000007E4">
        <w:t>i</w:t>
      </w:r>
      <w:proofErr w:type="spellEnd"/>
      <w:r w:rsidRPr="000007E4">
        <w:t xml:space="preserve"> = 0; </w:t>
      </w:r>
      <w:proofErr w:type="spellStart"/>
      <w:r w:rsidRPr="000007E4">
        <w:t>i</w:t>
      </w:r>
      <w:proofErr w:type="spellEnd"/>
      <w:r w:rsidRPr="000007E4">
        <w:t xml:space="preserve"> &lt; </w:t>
      </w:r>
      <w:proofErr w:type="spellStart"/>
      <w:r w:rsidRPr="000007E4">
        <w:t>splitBalls</w:t>
      </w:r>
      <w:proofErr w:type="spellEnd"/>
      <w:r w:rsidRPr="000007E4">
        <w:t xml:space="preserve">; </w:t>
      </w:r>
      <w:proofErr w:type="spellStart"/>
      <w:r w:rsidRPr="000007E4">
        <w:t>i</w:t>
      </w:r>
      <w:proofErr w:type="spellEnd"/>
      <w:r w:rsidRPr="000007E4">
        <w:t>+</w:t>
      </w:r>
      <w:proofErr w:type="gramStart"/>
      <w:r w:rsidRPr="000007E4">
        <w:t>+){</w:t>
      </w:r>
      <w:proofErr w:type="gramEnd"/>
    </w:p>
    <w:p w14:paraId="12868055" w14:textId="4BEB81FC" w:rsidR="000919E2" w:rsidRDefault="00FE5290" w:rsidP="00770193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r w:rsidRPr="000007E4">
        <w:t xml:space="preserve">] = </w:t>
      </w:r>
      <w:proofErr w:type="gramStart"/>
      <w:r w:rsidRPr="000007E4">
        <w:t>Instantiate(</w:t>
      </w:r>
      <w:proofErr w:type="spellStart"/>
      <w:proofErr w:type="gramEnd"/>
      <w:r w:rsidRPr="000007E4">
        <w:t>gameObject</w:t>
      </w:r>
      <w:proofErr w:type="spellEnd"/>
      <w:r w:rsidRPr="000007E4">
        <w:t xml:space="preserve">, </w:t>
      </w:r>
      <w:proofErr w:type="spellStart"/>
      <w:r w:rsidRPr="000007E4">
        <w:t>backPos</w:t>
      </w:r>
      <w:proofErr w:type="spellEnd"/>
      <w:r w:rsidRPr="000007E4">
        <w:t xml:space="preserve">, </w:t>
      </w:r>
      <w:proofErr w:type="spellStart"/>
      <w:r w:rsidRPr="000007E4">
        <w:t>Quaternion.identity</w:t>
      </w:r>
      <w:proofErr w:type="spellEnd"/>
      <w:r w:rsidRPr="000007E4">
        <w:t>);</w:t>
      </w:r>
    </w:p>
    <w:p w14:paraId="0EC502F1" w14:textId="3F253C49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proofErr w:type="gramStart"/>
      <w:r w:rsidRPr="000007E4">
        <w:t>].</w:t>
      </w:r>
      <w:proofErr w:type="spellStart"/>
      <w:r w:rsidRPr="000007E4">
        <w:t>GetComponent</w:t>
      </w:r>
      <w:proofErr w:type="spellEnd"/>
      <w:proofErr w:type="gram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r>
        <w:t xml:space="preserve"> </w:t>
      </w:r>
      <w:proofErr w:type="spellStart"/>
      <w:proofErr w:type="gramStart"/>
      <w:r w:rsidRPr="000007E4">
        <w:t>setDirection</w:t>
      </w:r>
      <w:proofErr w:type="spellEnd"/>
      <w:r w:rsidRPr="000007E4">
        <w:t>(</w:t>
      </w:r>
      <w:proofErr w:type="spellStart"/>
      <w:proofErr w:type="gramEnd"/>
      <w:r w:rsidRPr="000007E4">
        <w:t>Quaternion.Euler</w:t>
      </w:r>
      <w:proofErr w:type="spellEnd"/>
      <w:r w:rsidRPr="000007E4">
        <w:t xml:space="preserve">(0, 0, </w:t>
      </w:r>
      <w:proofErr w:type="spellStart"/>
      <w:r w:rsidRPr="000007E4">
        <w:t>initialAngle</w:t>
      </w:r>
      <w:proofErr w:type="spellEnd"/>
      <w:r w:rsidRPr="000007E4">
        <w:t xml:space="preserve"> + </w:t>
      </w:r>
      <w:proofErr w:type="spellStart"/>
      <w:r w:rsidRPr="000007E4">
        <w:t>i</w:t>
      </w:r>
      <w:proofErr w:type="spellEnd"/>
      <w:r w:rsidRPr="000007E4">
        <w:t xml:space="preserve"> * (</w:t>
      </w:r>
      <w:proofErr w:type="spellStart"/>
      <w:r w:rsidRPr="000007E4">
        <w:t>splitRange</w:t>
      </w:r>
      <w:proofErr w:type="spellEnd"/>
      <w:r w:rsidRPr="000007E4">
        <w:t xml:space="preserve"> / (</w:t>
      </w:r>
      <w:proofErr w:type="spellStart"/>
      <w:r w:rsidRPr="000007E4">
        <w:t>splitBalls</w:t>
      </w:r>
      <w:proofErr w:type="spellEnd"/>
      <w:r w:rsidRPr="000007E4">
        <w:t xml:space="preserve"> - 1))) * </w:t>
      </w:r>
      <w:proofErr w:type="spellStart"/>
      <w:r w:rsidRPr="000007E4">
        <w:t>bmRef.getDirection</w:t>
      </w:r>
      <w:proofErr w:type="spellEnd"/>
      <w:r w:rsidRPr="000007E4">
        <w:t>());</w:t>
      </w:r>
    </w:p>
    <w:p w14:paraId="370EA2E4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proofErr w:type="gramStart"/>
      <w:r w:rsidRPr="000007E4">
        <w:t>].</w:t>
      </w:r>
      <w:proofErr w:type="spellStart"/>
      <w:r w:rsidRPr="000007E4">
        <w:t>GetComponent</w:t>
      </w:r>
      <w:proofErr w:type="spellEnd"/>
      <w:proofErr w:type="gram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r>
        <w:t xml:space="preserve"> </w:t>
      </w:r>
      <w:proofErr w:type="spellStart"/>
      <w:proofErr w:type="gramStart"/>
      <w:r w:rsidRPr="000007E4">
        <w:t>setBallScore</w:t>
      </w:r>
      <w:proofErr w:type="spellEnd"/>
      <w:r w:rsidRPr="000007E4">
        <w:t>(</w:t>
      </w:r>
      <w:proofErr w:type="spellStart"/>
      <w:proofErr w:type="gramEnd"/>
      <w:r w:rsidRPr="000007E4">
        <w:t>Mathf.CeilToInt</w:t>
      </w:r>
      <w:proofErr w:type="spellEnd"/>
      <w:r w:rsidRPr="000007E4">
        <w:t>(</w:t>
      </w:r>
      <w:proofErr w:type="spellStart"/>
      <w:r w:rsidRPr="000007E4">
        <w:t>bmRef.getBallScore</w:t>
      </w:r>
      <w:proofErr w:type="spellEnd"/>
      <w:r w:rsidRPr="000007E4">
        <w:t>() / 2));</w:t>
      </w:r>
    </w:p>
    <w:p w14:paraId="478BE406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proofErr w:type="gramStart"/>
      <w:r w:rsidRPr="000007E4">
        <w:t>].</w:t>
      </w:r>
      <w:proofErr w:type="spellStart"/>
      <w:r w:rsidRPr="000007E4">
        <w:t>GetComponent</w:t>
      </w:r>
      <w:proofErr w:type="spellEnd"/>
      <w:proofErr w:type="gram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&gt;().</w:t>
      </w:r>
      <w:r>
        <w:t xml:space="preserve"> </w:t>
      </w:r>
      <w:proofErr w:type="spellStart"/>
      <w:proofErr w:type="gramStart"/>
      <w:r w:rsidRPr="000007E4">
        <w:t>setPowerUpID</w:t>
      </w:r>
      <w:proofErr w:type="spellEnd"/>
      <w:r w:rsidRPr="000007E4">
        <w:t>(</w:t>
      </w:r>
      <w:proofErr w:type="gramEnd"/>
      <w:r w:rsidRPr="000007E4">
        <w:t>0);</w:t>
      </w:r>
    </w:p>
    <w:p w14:paraId="5CB79E95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proofErr w:type="gramStart"/>
      <w:r w:rsidRPr="000007E4">
        <w:t>].</w:t>
      </w:r>
      <w:proofErr w:type="spellStart"/>
      <w:r w:rsidRPr="000007E4">
        <w:t>GetComponent</w:t>
      </w:r>
      <w:proofErr w:type="spellEnd"/>
      <w:proofErr w:type="gramEnd"/>
      <w:r w:rsidRPr="000007E4">
        <w:t>&lt;</w:t>
      </w:r>
      <w:proofErr w:type="spellStart"/>
      <w:r w:rsidRPr="000007E4">
        <w:t>SpriteRenderer</w:t>
      </w:r>
      <w:proofErr w:type="spellEnd"/>
      <w:r w:rsidRPr="000007E4">
        <w:t xml:space="preserve">&gt;().sprite = </w:t>
      </w:r>
      <w:proofErr w:type="spellStart"/>
      <w:r w:rsidRPr="000007E4">
        <w:t>normalBallSprite</w:t>
      </w:r>
      <w:proofErr w:type="spellEnd"/>
      <w:r w:rsidRPr="000007E4">
        <w:t>;</w:t>
      </w:r>
    </w:p>
    <w:p w14:paraId="0B4BA342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>balls[</w:t>
      </w:r>
      <w:proofErr w:type="spellStart"/>
      <w:r w:rsidRPr="000007E4">
        <w:t>i</w:t>
      </w:r>
      <w:proofErr w:type="spellEnd"/>
      <w:proofErr w:type="gramStart"/>
      <w:r w:rsidRPr="000007E4">
        <w:t>].</w:t>
      </w:r>
      <w:proofErr w:type="spellStart"/>
      <w:r w:rsidRPr="000007E4">
        <w:t>transform</w:t>
      </w:r>
      <w:proofErr w:type="gramEnd"/>
      <w:r w:rsidRPr="000007E4">
        <w:t>.localScale</w:t>
      </w:r>
      <w:proofErr w:type="spellEnd"/>
      <w:r w:rsidRPr="000007E4">
        <w:t xml:space="preserve"> = new Vector3(0.7f, 0.7f, 1);</w:t>
      </w:r>
    </w:p>
    <w:p w14:paraId="6FC2C861" w14:textId="77777777" w:rsidR="00FE5290" w:rsidRPr="000007E4" w:rsidRDefault="00FE5290" w:rsidP="00FE5290">
      <w:pPr>
        <w:pStyle w:val="STTSAlgoritmaContent"/>
      </w:pPr>
      <w:r>
        <w:t xml:space="preserve">          </w:t>
      </w:r>
      <w:r w:rsidRPr="000007E4">
        <w:t xml:space="preserve">for (int j = 0; j &lt; </w:t>
      </w:r>
      <w:proofErr w:type="spellStart"/>
      <w:r w:rsidRPr="000007E4">
        <w:t>i</w:t>
      </w:r>
      <w:proofErr w:type="spellEnd"/>
      <w:r w:rsidRPr="000007E4">
        <w:t xml:space="preserve">; </w:t>
      </w:r>
      <w:proofErr w:type="spellStart"/>
      <w:r w:rsidRPr="000007E4">
        <w:t>j++</w:t>
      </w:r>
      <w:proofErr w:type="spellEnd"/>
      <w:r w:rsidRPr="000007E4">
        <w:t>)</w:t>
      </w:r>
    </w:p>
    <w:p w14:paraId="1E8E344A" w14:textId="77777777" w:rsidR="00FE5290" w:rsidRPr="000007E4" w:rsidRDefault="00FE5290" w:rsidP="00FE5290">
      <w:pPr>
        <w:pStyle w:val="STTSAlgoritmaContent"/>
      </w:pPr>
      <w:r>
        <w:t xml:space="preserve">            </w:t>
      </w:r>
      <w:r w:rsidRPr="000007E4">
        <w:t>Physics2D.IgnoreCollision(balls[</w:t>
      </w:r>
      <w:proofErr w:type="spellStart"/>
      <w:r w:rsidRPr="000007E4">
        <w:t>i</w:t>
      </w:r>
      <w:proofErr w:type="spellEnd"/>
      <w:proofErr w:type="gramStart"/>
      <w:r w:rsidRPr="000007E4">
        <w:t>].</w:t>
      </w:r>
      <w:proofErr w:type="spellStart"/>
      <w:r w:rsidRPr="000007E4">
        <w:t>GetComponent</w:t>
      </w:r>
      <w:proofErr w:type="spellEnd"/>
      <w:proofErr w:type="gramEnd"/>
      <w:r>
        <w:t xml:space="preserve"> </w:t>
      </w:r>
      <w:r w:rsidRPr="000007E4">
        <w:t>&lt;CircleCollider2D&gt;(),</w:t>
      </w:r>
      <w:r>
        <w:t xml:space="preserve"> </w:t>
      </w:r>
      <w:r w:rsidRPr="000007E4">
        <w:t>balls[j].</w:t>
      </w:r>
      <w:proofErr w:type="spellStart"/>
      <w:r w:rsidRPr="000007E4">
        <w:t>GetComponent</w:t>
      </w:r>
      <w:proofErr w:type="spellEnd"/>
      <w:r w:rsidRPr="000007E4">
        <w:t>&lt;CircleCollider2D&gt;());</w:t>
      </w:r>
    </w:p>
    <w:p w14:paraId="5078C8E2" w14:textId="77777777" w:rsidR="00FE5290" w:rsidRPr="000007E4" w:rsidRDefault="00FE5290" w:rsidP="00FE5290">
      <w:pPr>
        <w:pStyle w:val="STTSAlgoritmaContent"/>
      </w:pPr>
      <w:r>
        <w:t xml:space="preserve">        </w:t>
      </w:r>
      <w:r w:rsidRPr="000007E4">
        <w:t>}</w:t>
      </w:r>
    </w:p>
    <w:p w14:paraId="7D51CC66" w14:textId="1FA42BB8" w:rsidR="00FE5290" w:rsidRPr="000007E4" w:rsidRDefault="00FE5290" w:rsidP="00382AF3">
      <w:pPr>
        <w:pStyle w:val="STTSAlgoritmaContent"/>
      </w:pPr>
      <w:r>
        <w:t xml:space="preserve">      </w:t>
      </w:r>
      <w:r w:rsidRPr="000007E4">
        <w:t>}</w:t>
      </w:r>
    </w:p>
    <w:p w14:paraId="461B6B2D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24EB7C95" w14:textId="77777777" w:rsidR="00FE5290" w:rsidRPr="000007E4" w:rsidRDefault="00FE5290" w:rsidP="00FE5290">
      <w:pPr>
        <w:pStyle w:val="STTSAlgoritmaContent"/>
      </w:pPr>
      <w:r>
        <w:t xml:space="preserve">      </w:t>
      </w:r>
      <w:r w:rsidRPr="000007E4">
        <w:t>break;</w:t>
      </w:r>
    </w:p>
    <w:p w14:paraId="791734CB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}</w:t>
      </w:r>
    </w:p>
    <w:p w14:paraId="0A5159B1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6DEA9E36" w14:textId="77777777" w:rsidR="00FE5290" w:rsidRPr="000007E4" w:rsidRDefault="00FE5290" w:rsidP="00FE5290">
      <w:pPr>
        <w:pStyle w:val="STTSAlgoritmaContent"/>
      </w:pPr>
    </w:p>
    <w:p w14:paraId="5CC45F52" w14:textId="77777777" w:rsidR="00FE5290" w:rsidRPr="000007E4" w:rsidRDefault="00FE5290" w:rsidP="00FE5290">
      <w:pPr>
        <w:pStyle w:val="STTSAlgoritmaContent"/>
      </w:pPr>
      <w:r w:rsidRPr="000007E4">
        <w:t xml:space="preserve">private void </w:t>
      </w:r>
      <w:proofErr w:type="gramStart"/>
      <w:r w:rsidRPr="000007E4">
        <w:t>Update(</w:t>
      </w:r>
      <w:proofErr w:type="gramEnd"/>
      <w:r w:rsidRPr="000007E4">
        <w:t>){</w:t>
      </w:r>
    </w:p>
    <w:p w14:paraId="7489C798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if (</w:t>
      </w:r>
      <w:proofErr w:type="spellStart"/>
      <w:r w:rsidRPr="000007E4">
        <w:t>GetComponent</w:t>
      </w:r>
      <w:proofErr w:type="spellEnd"/>
      <w:r w:rsidRPr="000007E4">
        <w:t>&lt;</w:t>
      </w:r>
      <w:proofErr w:type="spellStart"/>
      <w:r w:rsidRPr="000007E4">
        <w:t>BallMovement</w:t>
      </w:r>
      <w:proofErr w:type="spellEnd"/>
      <w:r w:rsidRPr="000007E4">
        <w:t>&gt;(</w:t>
      </w:r>
      <w:proofErr w:type="gramStart"/>
      <w:r w:rsidRPr="000007E4">
        <w:t>).</w:t>
      </w:r>
      <w:proofErr w:type="spellStart"/>
      <w:r w:rsidRPr="000007E4">
        <w:t>getBallPowerId</w:t>
      </w:r>
      <w:proofErr w:type="spellEnd"/>
      <w:proofErr w:type="gramEnd"/>
      <w:r w:rsidRPr="000007E4">
        <w:t xml:space="preserve">() == 3 &amp;&amp; </w:t>
      </w:r>
      <w:proofErr w:type="spellStart"/>
      <w:r w:rsidRPr="000007E4">
        <w:t>particleTimer</w:t>
      </w:r>
      <w:proofErr w:type="spellEnd"/>
      <w:r w:rsidRPr="000007E4">
        <w:t xml:space="preserve"> &lt;= 0.3f)</w:t>
      </w:r>
    </w:p>
    <w:p w14:paraId="64BB0741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proofErr w:type="gramStart"/>
      <w:r w:rsidRPr="000007E4">
        <w:t>transform.GetChild</w:t>
      </w:r>
      <w:proofErr w:type="spellEnd"/>
      <w:proofErr w:type="gramEnd"/>
      <w:r w:rsidRPr="000007E4">
        <w:t>(0).</w:t>
      </w:r>
      <w:proofErr w:type="spellStart"/>
      <w:r w:rsidRPr="000007E4">
        <w:t>gameObject.SetActive</w:t>
      </w:r>
      <w:proofErr w:type="spellEnd"/>
      <w:r w:rsidRPr="000007E4">
        <w:t>(true);</w:t>
      </w:r>
    </w:p>
    <w:p w14:paraId="76123E53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34EDDDB4" w14:textId="77777777" w:rsidR="00FE5290" w:rsidRPr="000007E4" w:rsidRDefault="00FE5290" w:rsidP="00FE5290">
      <w:pPr>
        <w:pStyle w:val="STTSAlgoritmaContent"/>
      </w:pPr>
    </w:p>
    <w:p w14:paraId="245F1D6E" w14:textId="77777777" w:rsidR="00FE5290" w:rsidRPr="000007E4" w:rsidRDefault="00FE5290" w:rsidP="00FE5290">
      <w:pPr>
        <w:pStyle w:val="STTSAlgoritmaContent"/>
      </w:pPr>
      <w:r w:rsidRPr="000007E4">
        <w:t xml:space="preserve">private void </w:t>
      </w:r>
      <w:proofErr w:type="spellStart"/>
      <w:proofErr w:type="gramStart"/>
      <w:r w:rsidRPr="000007E4">
        <w:t>FixedUpdate</w:t>
      </w:r>
      <w:proofErr w:type="spellEnd"/>
      <w:r w:rsidRPr="000007E4">
        <w:t>(</w:t>
      </w:r>
      <w:proofErr w:type="gramEnd"/>
      <w:r w:rsidRPr="000007E4">
        <w:t>){</w:t>
      </w:r>
    </w:p>
    <w:p w14:paraId="6FF8D309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//</w:t>
      </w:r>
      <w:proofErr w:type="spellStart"/>
      <w:r w:rsidRPr="000007E4">
        <w:t>biar</w:t>
      </w:r>
      <w:proofErr w:type="spellEnd"/>
      <w:r w:rsidRPr="000007E4">
        <w:t xml:space="preserve"> </w:t>
      </w:r>
      <w:proofErr w:type="spellStart"/>
      <w:r w:rsidRPr="000007E4">
        <w:t>bom</w:t>
      </w:r>
      <w:proofErr w:type="spellEnd"/>
      <w:r w:rsidRPr="000007E4">
        <w:t xml:space="preserve"> </w:t>
      </w:r>
      <w:proofErr w:type="spellStart"/>
      <w:r w:rsidRPr="000007E4">
        <w:t>bisa</w:t>
      </w:r>
      <w:proofErr w:type="spellEnd"/>
      <w:r w:rsidRPr="000007E4">
        <w:t xml:space="preserve"> </w:t>
      </w:r>
      <w:proofErr w:type="spellStart"/>
      <w:r w:rsidRPr="000007E4">
        <w:t>lekat</w:t>
      </w:r>
      <w:proofErr w:type="spellEnd"/>
      <w:r w:rsidRPr="000007E4">
        <w:t xml:space="preserve"> </w:t>
      </w:r>
      <w:proofErr w:type="spellStart"/>
      <w:r w:rsidRPr="000007E4">
        <w:t>ke</w:t>
      </w:r>
      <w:proofErr w:type="spellEnd"/>
      <w:r w:rsidRPr="000007E4">
        <w:t xml:space="preserve"> target</w:t>
      </w:r>
    </w:p>
    <w:p w14:paraId="37C4E473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if (</w:t>
      </w:r>
      <w:proofErr w:type="spellStart"/>
      <w:r w:rsidRPr="000007E4">
        <w:t>bmRef.getBallPowerId</w:t>
      </w:r>
      <w:proofErr w:type="spellEnd"/>
      <w:r w:rsidRPr="000007E4">
        <w:t xml:space="preserve">() == 3 &amp;&amp; </w:t>
      </w:r>
      <w:proofErr w:type="gramStart"/>
      <w:r w:rsidRPr="000007E4">
        <w:t>collision !</w:t>
      </w:r>
      <w:proofErr w:type="gramEnd"/>
      <w:r w:rsidRPr="000007E4">
        <w:t>= null){</w:t>
      </w:r>
    </w:p>
    <w:p w14:paraId="177CE413" w14:textId="77777777" w:rsidR="00FE5290" w:rsidRPr="000007E4" w:rsidRDefault="00FE5290" w:rsidP="00FE5290">
      <w:pPr>
        <w:pStyle w:val="STTSAlgoritmaContent"/>
      </w:pPr>
      <w:r>
        <w:t xml:space="preserve">    </w:t>
      </w:r>
      <w:proofErr w:type="spellStart"/>
      <w:r w:rsidRPr="000007E4">
        <w:t>particleTimer</w:t>
      </w:r>
      <w:proofErr w:type="spellEnd"/>
      <w:r w:rsidRPr="000007E4">
        <w:t xml:space="preserve"> -= </w:t>
      </w:r>
      <w:proofErr w:type="spellStart"/>
      <w:r w:rsidRPr="000007E4">
        <w:t>Time.deltaTime</w:t>
      </w:r>
      <w:proofErr w:type="spellEnd"/>
      <w:r w:rsidRPr="000007E4">
        <w:t>;</w:t>
      </w:r>
    </w:p>
    <w:p w14:paraId="2D466DA4" w14:textId="0278BD74" w:rsidR="00FE5290" w:rsidRPr="000007E4" w:rsidRDefault="00FE5290" w:rsidP="00FE5290">
      <w:pPr>
        <w:pStyle w:val="STTSAlgoritmaContent"/>
      </w:pPr>
      <w:r>
        <w:t xml:space="preserve">    </w:t>
      </w:r>
      <w:proofErr w:type="spellStart"/>
      <w:proofErr w:type="gramStart"/>
      <w:r w:rsidRPr="000007E4">
        <w:t>transform.position</w:t>
      </w:r>
      <w:proofErr w:type="spellEnd"/>
      <w:proofErr w:type="gramEnd"/>
      <w:r w:rsidRPr="000007E4">
        <w:t xml:space="preserve"> = (Vector2)</w:t>
      </w:r>
      <w:proofErr w:type="spellStart"/>
      <w:r w:rsidRPr="000007E4">
        <w:t>collision.transform.position</w:t>
      </w:r>
      <w:proofErr w:type="spellEnd"/>
      <w:r w:rsidRPr="000007E4">
        <w:t xml:space="preserve"> - distance;</w:t>
      </w:r>
    </w:p>
    <w:p w14:paraId="01E90406" w14:textId="103CA05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}</w:t>
      </w:r>
    </w:p>
    <w:p w14:paraId="634C0CAE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778F5962" w14:textId="77777777" w:rsidR="00FE5290" w:rsidRPr="000007E4" w:rsidRDefault="00FE5290" w:rsidP="00FE5290">
      <w:pPr>
        <w:pStyle w:val="STTSAlgoritmaContent"/>
      </w:pPr>
    </w:p>
    <w:p w14:paraId="51650434" w14:textId="77777777" w:rsidR="00FE5290" w:rsidRPr="000007E4" w:rsidRDefault="00FE5290" w:rsidP="00FE5290">
      <w:pPr>
        <w:pStyle w:val="STTSAlgoritmaContent"/>
      </w:pPr>
      <w:proofErr w:type="spellStart"/>
      <w:r w:rsidRPr="000007E4">
        <w:t>IEnumerator</w:t>
      </w:r>
      <w:proofErr w:type="spellEnd"/>
      <w:r w:rsidRPr="000007E4">
        <w:t xml:space="preserve"> </w:t>
      </w:r>
      <w:proofErr w:type="spellStart"/>
      <w:proofErr w:type="gramStart"/>
      <w:r w:rsidRPr="000007E4">
        <w:t>TimedExplode</w:t>
      </w:r>
      <w:proofErr w:type="spellEnd"/>
      <w:r w:rsidRPr="000007E4">
        <w:t>(</w:t>
      </w:r>
      <w:proofErr w:type="gramEnd"/>
      <w:r w:rsidRPr="000007E4">
        <w:t>float seconds){</w:t>
      </w:r>
    </w:p>
    <w:p w14:paraId="2B5F259E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yield return new </w:t>
      </w:r>
      <w:proofErr w:type="spellStart"/>
      <w:r w:rsidRPr="000007E4">
        <w:t>WaitForSeconds</w:t>
      </w:r>
      <w:proofErr w:type="spellEnd"/>
      <w:r w:rsidRPr="000007E4">
        <w:t>(seconds);</w:t>
      </w:r>
    </w:p>
    <w:p w14:paraId="7C32F95C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Collider2</w:t>
      </w:r>
      <w:proofErr w:type="gramStart"/>
      <w:r w:rsidRPr="000007E4">
        <w:t>D[</w:t>
      </w:r>
      <w:proofErr w:type="gramEnd"/>
      <w:r w:rsidRPr="000007E4">
        <w:t xml:space="preserve">] </w:t>
      </w:r>
      <w:proofErr w:type="spellStart"/>
      <w:r w:rsidRPr="000007E4">
        <w:t>explosiveCollision</w:t>
      </w:r>
      <w:proofErr w:type="spellEnd"/>
      <w:r w:rsidRPr="000007E4">
        <w:t xml:space="preserve"> = Physics2D.OverlapCircleAll(</w:t>
      </w:r>
      <w:proofErr w:type="spellStart"/>
      <w:r w:rsidRPr="000007E4">
        <w:t>transform.position</w:t>
      </w:r>
      <w:proofErr w:type="spellEnd"/>
      <w:r w:rsidRPr="000007E4">
        <w:t xml:space="preserve">, </w:t>
      </w:r>
      <w:proofErr w:type="spellStart"/>
      <w:r w:rsidRPr="000007E4">
        <w:t>explosionRadius</w:t>
      </w:r>
      <w:proofErr w:type="spellEnd"/>
      <w:r w:rsidRPr="000007E4">
        <w:t>, 8);</w:t>
      </w:r>
    </w:p>
    <w:p w14:paraId="4A952BE4" w14:textId="77777777" w:rsidR="00FE5290" w:rsidRPr="000007E4" w:rsidRDefault="00FE5290" w:rsidP="00FE5290">
      <w:pPr>
        <w:pStyle w:val="STTSAlgoritmaContent"/>
      </w:pPr>
    </w:p>
    <w:p w14:paraId="57C1B234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int </w:t>
      </w:r>
      <w:proofErr w:type="spellStart"/>
      <w:r w:rsidRPr="000007E4">
        <w:t>hitPlayers</w:t>
      </w:r>
      <w:proofErr w:type="spellEnd"/>
      <w:r w:rsidRPr="000007E4">
        <w:t xml:space="preserve"> = 0;</w:t>
      </w:r>
    </w:p>
    <w:p w14:paraId="3CDE4FB4" w14:textId="77777777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Debug.Log</w:t>
      </w:r>
      <w:proofErr w:type="spellEnd"/>
      <w:r w:rsidRPr="000007E4">
        <w:t>("Boom");</w:t>
      </w:r>
    </w:p>
    <w:p w14:paraId="37A48BED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 xml:space="preserve">foreach (Collider2D </w:t>
      </w:r>
      <w:proofErr w:type="spellStart"/>
      <w:r w:rsidRPr="000007E4">
        <w:t>coll</w:t>
      </w:r>
      <w:proofErr w:type="spellEnd"/>
      <w:r w:rsidRPr="000007E4">
        <w:t xml:space="preserve"> in </w:t>
      </w:r>
      <w:proofErr w:type="spellStart"/>
      <w:proofErr w:type="gramStart"/>
      <w:r w:rsidRPr="000007E4">
        <w:t>explosiveCollision</w:t>
      </w:r>
      <w:proofErr w:type="spellEnd"/>
      <w:r w:rsidRPr="000007E4">
        <w:t>){</w:t>
      </w:r>
      <w:proofErr w:type="gramEnd"/>
    </w:p>
    <w:p w14:paraId="3E98CD47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 xml:space="preserve">// </w:t>
      </w:r>
      <w:proofErr w:type="spellStart"/>
      <w:r w:rsidRPr="000007E4">
        <w:t>Nggak</w:t>
      </w:r>
      <w:proofErr w:type="spellEnd"/>
      <w:r w:rsidRPr="000007E4">
        <w:t xml:space="preserve"> isa </w:t>
      </w:r>
      <w:proofErr w:type="spellStart"/>
      <w:r w:rsidRPr="000007E4">
        <w:t>melakukan</w:t>
      </w:r>
      <w:proofErr w:type="spellEnd"/>
      <w:r w:rsidRPr="000007E4">
        <w:t xml:space="preserve"> coroutine kalau object </w:t>
      </w:r>
      <w:proofErr w:type="spellStart"/>
      <w:r w:rsidRPr="000007E4">
        <w:t>ilang</w:t>
      </w:r>
      <w:proofErr w:type="spellEnd"/>
    </w:p>
    <w:p w14:paraId="3B0E6153" w14:textId="7A97B521" w:rsidR="00770193" w:rsidRDefault="00770193" w:rsidP="00770193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7.6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707EFE4" w14:textId="24E68879" w:rsidR="00FE5290" w:rsidRPr="000007E4" w:rsidRDefault="00FE5290" w:rsidP="00FE5290">
      <w:pPr>
        <w:pStyle w:val="STTSAlgoritmaContent"/>
      </w:pPr>
      <w:r>
        <w:t xml:space="preserve">    </w:t>
      </w:r>
      <w:proofErr w:type="spellStart"/>
      <w:proofErr w:type="gramStart"/>
      <w:r w:rsidRPr="000007E4">
        <w:t>coll.GetComponent</w:t>
      </w:r>
      <w:proofErr w:type="spellEnd"/>
      <w:proofErr w:type="gramEnd"/>
      <w:r w:rsidRPr="000007E4">
        <w:t>&lt;</w:t>
      </w:r>
      <w:proofErr w:type="spellStart"/>
      <w:r w:rsidRPr="000007E4">
        <w:t>SnowBrawler</w:t>
      </w:r>
      <w:proofErr w:type="spellEnd"/>
      <w:r w:rsidRPr="000007E4">
        <w:t>&gt;().</w:t>
      </w:r>
      <w:proofErr w:type="spellStart"/>
      <w:r w:rsidRPr="000007E4">
        <w:t>getHit</w:t>
      </w:r>
      <w:proofErr w:type="spellEnd"/>
      <w:r w:rsidRPr="000007E4">
        <w:t>(0.5f,gameObject);</w:t>
      </w:r>
    </w:p>
    <w:p w14:paraId="568AC229" w14:textId="77777777" w:rsidR="00FE5290" w:rsidRPr="000007E4" w:rsidRDefault="00FE5290" w:rsidP="00FE5290">
      <w:pPr>
        <w:pStyle w:val="STTSAlgoritmaContent"/>
      </w:pPr>
      <w:r>
        <w:t xml:space="preserve">    </w:t>
      </w:r>
      <w:r w:rsidRPr="000007E4">
        <w:t>if (</w:t>
      </w:r>
      <w:proofErr w:type="spellStart"/>
      <w:proofErr w:type="gramStart"/>
      <w:r w:rsidRPr="000007E4">
        <w:t>coll.GetComponent</w:t>
      </w:r>
      <w:proofErr w:type="spellEnd"/>
      <w:proofErr w:type="gramEnd"/>
      <w:r w:rsidRPr="000007E4">
        <w:t>&lt;</w:t>
      </w:r>
      <w:proofErr w:type="spellStart"/>
      <w:r w:rsidRPr="000007E4">
        <w:t>SnowBrawler</w:t>
      </w:r>
      <w:proofErr w:type="spellEnd"/>
      <w:r w:rsidRPr="000007E4">
        <w:t>&gt;().</w:t>
      </w:r>
      <w:proofErr w:type="spellStart"/>
      <w:r w:rsidRPr="000007E4">
        <w:t>getplayerteam</w:t>
      </w:r>
      <w:proofErr w:type="spellEnd"/>
      <w:r w:rsidRPr="000007E4">
        <w:t xml:space="preserve">() != </w:t>
      </w:r>
      <w:proofErr w:type="spellStart"/>
      <w:r w:rsidRPr="000007E4">
        <w:t>bmRef.getPlayerTeam</w:t>
      </w:r>
      <w:proofErr w:type="spellEnd"/>
      <w:r w:rsidRPr="000007E4">
        <w:t>())</w:t>
      </w:r>
    </w:p>
    <w:p w14:paraId="244791E9" w14:textId="77777777" w:rsidR="00FE5290" w:rsidRPr="000007E4" w:rsidRDefault="00FE5290" w:rsidP="00FE5290">
      <w:pPr>
        <w:pStyle w:val="STTSAlgoritmaContent"/>
      </w:pPr>
      <w:r>
        <w:t xml:space="preserve">      </w:t>
      </w:r>
      <w:proofErr w:type="spellStart"/>
      <w:r w:rsidRPr="000007E4">
        <w:t>hitPlayers</w:t>
      </w:r>
      <w:proofErr w:type="spellEnd"/>
      <w:r w:rsidRPr="000007E4">
        <w:t>++;</w:t>
      </w:r>
    </w:p>
    <w:p w14:paraId="68B56A83" w14:textId="77777777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}</w:t>
      </w:r>
    </w:p>
    <w:p w14:paraId="12C41FC0" w14:textId="77777777" w:rsidR="00FE5290" w:rsidRPr="000007E4" w:rsidRDefault="00FE5290" w:rsidP="00FE5290">
      <w:pPr>
        <w:pStyle w:val="STTSAlgoritmaContent"/>
      </w:pPr>
      <w:r>
        <w:t xml:space="preserve">  </w:t>
      </w:r>
      <w:proofErr w:type="spellStart"/>
      <w:r w:rsidRPr="000007E4">
        <w:t>BarScoreManager.addscore</w:t>
      </w:r>
      <w:proofErr w:type="spellEnd"/>
      <w:r w:rsidRPr="000007E4">
        <w:t>(</w:t>
      </w:r>
      <w:proofErr w:type="spellStart"/>
      <w:r w:rsidRPr="000007E4">
        <w:t>bmRef.getPlayerTeam</w:t>
      </w:r>
      <w:proofErr w:type="spellEnd"/>
      <w:r w:rsidRPr="000007E4">
        <w:t xml:space="preserve">(), </w:t>
      </w:r>
      <w:proofErr w:type="spellStart"/>
      <w:r w:rsidRPr="000007E4">
        <w:t>bmRef.getBallScore</w:t>
      </w:r>
      <w:proofErr w:type="spellEnd"/>
      <w:r w:rsidRPr="000007E4">
        <w:t xml:space="preserve">() * </w:t>
      </w:r>
      <w:proofErr w:type="spellStart"/>
      <w:r w:rsidRPr="000007E4">
        <w:t>hitPlayers</w:t>
      </w:r>
      <w:proofErr w:type="spellEnd"/>
      <w:r w:rsidRPr="000007E4">
        <w:t>);</w:t>
      </w:r>
    </w:p>
    <w:p w14:paraId="0902BB68" w14:textId="0A25111A" w:rsidR="00FE5290" w:rsidRPr="000007E4" w:rsidRDefault="00FE5290" w:rsidP="00FE5290">
      <w:pPr>
        <w:pStyle w:val="STTSAlgoritmaContent"/>
      </w:pPr>
      <w:r>
        <w:t xml:space="preserve">  </w:t>
      </w:r>
      <w:r w:rsidRPr="000007E4">
        <w:t>Destroy(</w:t>
      </w:r>
      <w:proofErr w:type="spellStart"/>
      <w:r w:rsidRPr="000007E4">
        <w:t>gameObject</w:t>
      </w:r>
      <w:proofErr w:type="spellEnd"/>
      <w:r w:rsidRPr="000007E4">
        <w:t>);</w:t>
      </w:r>
    </w:p>
    <w:p w14:paraId="48DC302A" w14:textId="77777777" w:rsidR="00FE5290" w:rsidRPr="000007E4" w:rsidRDefault="00FE5290" w:rsidP="00FE5290">
      <w:pPr>
        <w:pStyle w:val="STTSAlgoritmaContent"/>
      </w:pPr>
      <w:r w:rsidRPr="000007E4">
        <w:t>}</w:t>
      </w:r>
    </w:p>
    <w:p w14:paraId="42309B9E" w14:textId="77777777" w:rsidR="00FE5290" w:rsidRDefault="00FE5290" w:rsidP="00FE5290">
      <w:pPr>
        <w:pStyle w:val="STTSAlgoritmaContent"/>
      </w:pPr>
      <w:r w:rsidRPr="000007E4">
        <w:t>}</w:t>
      </w:r>
    </w:p>
    <w:p w14:paraId="5BEA01DE" w14:textId="77777777" w:rsidR="002072EF" w:rsidRDefault="002072EF" w:rsidP="002072EF">
      <w:pPr>
        <w:pStyle w:val="STTSAlgoritmaContent"/>
        <w:numPr>
          <w:ilvl w:val="0"/>
          <w:numId w:val="0"/>
        </w:numPr>
      </w:pPr>
    </w:p>
    <w:p w14:paraId="497B5590" w14:textId="7DF9395B" w:rsidR="002072EF" w:rsidRDefault="002072EF" w:rsidP="002072EF">
      <w:pPr>
        <w:ind w:firstLine="0"/>
      </w:pPr>
      <w:r>
        <w:t>Dan</w:t>
      </w:r>
      <w:r w:rsidR="00ED2B77">
        <w:t xml:space="preserve"> </w:t>
      </w:r>
      <w:proofErr w:type="spellStart"/>
      <w:r w:rsidR="00ED2B77"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73E4879" w14:textId="1C7F4A55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Ice Piercer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seseorang</w:t>
      </w:r>
      <w:proofErr w:type="spellEnd"/>
    </w:p>
    <w:p w14:paraId="4E736637" w14:textId="0D8BCD8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>
        <w:t>Referensi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 normal,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atau orang</w:t>
      </w:r>
    </w:p>
    <w:p w14:paraId="7B6F054C" w14:textId="3DC23931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Lama bola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 xml:space="preserve">)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6D2B2F6A" w14:textId="72B4F779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Luas </w:t>
      </w:r>
      <w:proofErr w:type="spellStart"/>
      <w:r>
        <w:t>Ledakan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Explod</w:t>
      </w:r>
      <w:proofErr w:type="spellEnd"/>
      <w:r>
        <w:t>-o-ball(</w:t>
      </w:r>
      <w:proofErr w:type="spellStart"/>
      <w:r>
        <w:t>bom</w:t>
      </w:r>
      <w:proofErr w:type="spellEnd"/>
      <w:r>
        <w:t>).</w:t>
      </w:r>
    </w:p>
    <w:p w14:paraId="2CC6EA9F" w14:textId="1F88D3CE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>:</w:t>
      </w:r>
      <w:r w:rsidR="00FB3D88">
        <w:t xml:space="preserve"> </w:t>
      </w:r>
      <w:proofErr w:type="spellStart"/>
      <w:r w:rsidR="00FB3D88">
        <w:t>Kecepatan</w:t>
      </w:r>
      <w:proofErr w:type="spellEnd"/>
      <w:r w:rsidR="00FB3D88">
        <w:t xml:space="preserve"> </w:t>
      </w:r>
      <w:proofErr w:type="spellStart"/>
      <w:r w:rsidR="00FB3D88">
        <w:t>dari</w:t>
      </w:r>
      <w:proofErr w:type="spellEnd"/>
      <w:r w:rsidR="00FB3D88">
        <w:t xml:space="preserve"> korban yang </w:t>
      </w:r>
      <w:proofErr w:type="spellStart"/>
      <w:r w:rsidR="00FB3D88">
        <w:t>kena</w:t>
      </w:r>
      <w:proofErr w:type="spellEnd"/>
      <w:r w:rsidR="00FB3D88">
        <w:t xml:space="preserve"> Freezing Winter</w:t>
      </w:r>
      <w:r w:rsidR="00B15E13">
        <w:t xml:space="preserve"> (slow)</w:t>
      </w:r>
      <w:r w:rsidR="00FB3D88">
        <w:t xml:space="preserve">, </w:t>
      </w:r>
      <w:proofErr w:type="spellStart"/>
      <w:r w:rsidR="00FB3D88">
        <w:t>dengan</w:t>
      </w:r>
      <w:proofErr w:type="spellEnd"/>
      <w:r w:rsidR="00FB3D88">
        <w:t xml:space="preserve"> range </w:t>
      </w:r>
      <w:proofErr w:type="spellStart"/>
      <w:r w:rsidR="00FB3D88">
        <w:t>dari</w:t>
      </w:r>
      <w:proofErr w:type="spellEnd"/>
      <w:r w:rsidR="00FB3D88">
        <w:t xml:space="preserve"> 0 – 1</w:t>
      </w:r>
      <w:r w:rsidR="00B15E13">
        <w:t>.</w:t>
      </w:r>
    </w:p>
    <w:p w14:paraId="6623AC01" w14:textId="2307DCC3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r w:rsidR="00B15E13">
        <w:t xml:space="preserve">Lama </w:t>
      </w:r>
      <w:proofErr w:type="spellStart"/>
      <w:r w:rsidR="00B15E13">
        <w:t>efek</w:t>
      </w:r>
      <w:proofErr w:type="spellEnd"/>
      <w:r w:rsidR="00B15E13">
        <w:t xml:space="preserve"> Freezing Winter (slow) </w:t>
      </w:r>
      <w:proofErr w:type="spellStart"/>
      <w:r w:rsidR="00B15E13">
        <w:t>bertahan</w:t>
      </w:r>
      <w:proofErr w:type="spellEnd"/>
      <w:r w:rsidR="00B15E13">
        <w:t>.</w:t>
      </w:r>
    </w:p>
    <w:p w14:paraId="018A7ED4" w14:textId="4077C00A" w:rsidR="0067516A" w:rsidRDefault="0067516A" w:rsidP="0067516A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</w:t>
      </w:r>
      <w:proofErr w:type="spellStart"/>
      <w:r w:rsidR="00B15E13">
        <w:t>Jumlah</w:t>
      </w:r>
      <w:proofErr w:type="spellEnd"/>
      <w:r w:rsidR="00B15E13">
        <w:t xml:space="preserve"> bola yang </w:t>
      </w:r>
      <w:proofErr w:type="spellStart"/>
      <w:r w:rsidR="00B15E13">
        <w:t>dibuat</w:t>
      </w:r>
      <w:proofErr w:type="spellEnd"/>
      <w:r w:rsidR="00B15E13">
        <w:t xml:space="preserve"> </w:t>
      </w:r>
      <w:proofErr w:type="spellStart"/>
      <w:r w:rsidR="00B15E13">
        <w:t>dari</w:t>
      </w:r>
      <w:proofErr w:type="spellEnd"/>
      <w:r w:rsidR="00B15E13">
        <w:t xml:space="preserve"> Stone Auger (</w:t>
      </w:r>
      <w:proofErr w:type="spellStart"/>
      <w:r w:rsidR="00B15E13">
        <w:t>bor</w:t>
      </w:r>
      <w:proofErr w:type="spellEnd"/>
      <w:r w:rsidR="00B15E13">
        <w:t xml:space="preserve">) yang </w:t>
      </w:r>
      <w:proofErr w:type="spellStart"/>
      <w:r w:rsidR="00B15E13">
        <w:t>hancur</w:t>
      </w:r>
      <w:proofErr w:type="spellEnd"/>
      <w:r w:rsidR="00B15E13">
        <w:t>.</w:t>
      </w:r>
    </w:p>
    <w:p w14:paraId="58EC1622" w14:textId="2F63FACB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9</w:t>
      </w:r>
      <w:r>
        <w:tab/>
      </w:r>
      <w:r>
        <w:tab/>
        <w:t xml:space="preserve">: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Stone Auger (</w:t>
      </w:r>
      <w:proofErr w:type="spellStart"/>
      <w:r>
        <w:t>bor</w:t>
      </w:r>
      <w:proofErr w:type="spellEnd"/>
      <w:r>
        <w:t xml:space="preserve">) </w:t>
      </w:r>
      <w:proofErr w:type="spellStart"/>
      <w:r>
        <w:t>hancur</w:t>
      </w:r>
      <w:proofErr w:type="spellEnd"/>
      <w:r>
        <w:t>.</w:t>
      </w:r>
    </w:p>
    <w:p w14:paraId="6E4AC845" w14:textId="68E2B52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11 – 15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global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pelengkap</w:t>
      </w:r>
      <w:proofErr w:type="spellEnd"/>
      <w:r>
        <w:t>.</w:t>
      </w:r>
    </w:p>
    <w:p w14:paraId="1074189B" w14:textId="3F3F866A" w:rsidR="00B15E13" w:rsidRDefault="00B15E13" w:rsidP="0067516A">
      <w:pPr>
        <w:pStyle w:val="ListParagraph"/>
        <w:numPr>
          <w:ilvl w:val="0"/>
          <w:numId w:val="42"/>
        </w:numPr>
        <w:ind w:left="426"/>
      </w:pPr>
      <w:r>
        <w:t>17 – 20</w:t>
      </w:r>
      <w:r>
        <w:tab/>
        <w:t xml:space="preserve">: Setup </w:t>
      </w:r>
      <w:proofErr w:type="spellStart"/>
      <w:r>
        <w:t>particletimer</w:t>
      </w:r>
      <w:proofErr w:type="spellEnd"/>
      <w:r>
        <w:t xml:space="preserve"> dan </w:t>
      </w:r>
      <w:proofErr w:type="spellStart"/>
      <w:r>
        <w:t>bmref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timer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Script Ball Movement.</w:t>
      </w:r>
    </w:p>
    <w:p w14:paraId="70006FFC" w14:textId="0978B6A8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22 – 77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bola dan inti </w:t>
      </w:r>
      <w:proofErr w:type="spellStart"/>
      <w:r>
        <w:t>dari</w:t>
      </w:r>
      <w:proofErr w:type="spellEnd"/>
      <w:r>
        <w:t xml:space="preserve"> script ini.</w:t>
      </w:r>
    </w:p>
    <w:p w14:paraId="70168996" w14:textId="0416F91E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24 – 75</w:t>
      </w:r>
      <w:r>
        <w:tab/>
        <w:t xml:space="preserve">: </w:t>
      </w:r>
      <w:proofErr w:type="spellStart"/>
      <w:r>
        <w:t>Melihat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power up </w:t>
      </w:r>
      <w:proofErr w:type="spellStart"/>
      <w:r>
        <w:t>tersebut</w:t>
      </w:r>
      <w:proofErr w:type="spellEnd"/>
      <w:r>
        <w:t>.</w:t>
      </w:r>
    </w:p>
    <w:p w14:paraId="6E23DC62" w14:textId="68B32451" w:rsidR="00382AF3" w:rsidRDefault="00382AF3" w:rsidP="0067516A">
      <w:pPr>
        <w:pStyle w:val="ListParagraph"/>
        <w:numPr>
          <w:ilvl w:val="0"/>
          <w:numId w:val="42"/>
        </w:numPr>
        <w:ind w:left="426"/>
      </w:pPr>
      <w:r>
        <w:t>26 – 28</w:t>
      </w:r>
      <w:r>
        <w:tab/>
        <w:t xml:space="preserve">: Skor bola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 w:rsidR="00357C46">
        <w:t>sesuai</w:t>
      </w:r>
      <w:proofErr w:type="spellEnd"/>
      <w:r w:rsidR="00357C46">
        <w:t xml:space="preserve"> </w:t>
      </w:r>
      <w:proofErr w:type="spellStart"/>
      <w:r w:rsidR="00357C46">
        <w:t>dengan</w:t>
      </w:r>
      <w:proofErr w:type="spellEnd"/>
      <w:r w:rsidR="00357C46">
        <w:t xml:space="preserve"> </w:t>
      </w:r>
      <w:proofErr w:type="spellStart"/>
      <w:r w:rsidR="00357C46">
        <w:t>variabel</w:t>
      </w:r>
      <w:proofErr w:type="spellEnd"/>
      <w:r w:rsidR="00357C46">
        <w:t xml:space="preserve"> </w:t>
      </w:r>
      <w:proofErr w:type="spellStart"/>
      <w:r w:rsidR="00357C46">
        <w:t>piercescoreadd</w:t>
      </w:r>
      <w:proofErr w:type="spellEnd"/>
      <w:r w:rsidR="00357C46">
        <w:t xml:space="preserve"> dan bola </w:t>
      </w:r>
      <w:proofErr w:type="spellStart"/>
      <w:r w:rsidR="00357C46">
        <w:t>dibiarkan</w:t>
      </w:r>
      <w:proofErr w:type="spellEnd"/>
      <w:r w:rsidR="00357C46">
        <w:t>.</w:t>
      </w:r>
    </w:p>
    <w:p w14:paraId="7D7AF246" w14:textId="67B7EE4F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30 – 37</w:t>
      </w:r>
      <w:r>
        <w:tab/>
        <w:t xml:space="preserve">: Bila Snow-a-rang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seakan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dan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naik </w:t>
      </w:r>
      <w:proofErr w:type="spellStart"/>
      <w:r>
        <w:t>sedikit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dan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bola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lastRenderedPageBreak/>
        <w:t>sama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“</w:t>
      </w:r>
      <w:proofErr w:type="spellStart"/>
      <w:r>
        <w:t>tertangkap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terbang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>.</w:t>
      </w:r>
      <w:r w:rsidR="00775860">
        <w:t xml:space="preserve"> Bila Snow-a-rang </w:t>
      </w:r>
      <w:proofErr w:type="spellStart"/>
      <w:r w:rsidR="00775860">
        <w:t>mengenai</w:t>
      </w:r>
      <w:proofErr w:type="spellEnd"/>
      <w:r w:rsidR="00775860">
        <w:t xml:space="preserve"> </w:t>
      </w:r>
      <w:proofErr w:type="spellStart"/>
      <w:r w:rsidR="00775860">
        <w:t>tim</w:t>
      </w:r>
      <w:proofErr w:type="spellEnd"/>
      <w:r w:rsidR="00775860">
        <w:t xml:space="preserve"> </w:t>
      </w:r>
      <w:proofErr w:type="spellStart"/>
      <w:r w:rsidR="00775860">
        <w:t>sama</w:t>
      </w:r>
      <w:proofErr w:type="spellEnd"/>
      <w:r w:rsidR="00775860">
        <w:t xml:space="preserve"> atau </w:t>
      </w:r>
      <w:proofErr w:type="spellStart"/>
      <w:r w:rsidR="00775860">
        <w:t>dinding</w:t>
      </w:r>
      <w:proofErr w:type="spellEnd"/>
      <w:r w:rsidR="00775860">
        <w:t xml:space="preserve"> </w:t>
      </w:r>
      <w:proofErr w:type="spellStart"/>
      <w:r w:rsidR="00775860">
        <w:t>maka</w:t>
      </w:r>
      <w:proofErr w:type="spellEnd"/>
      <w:r w:rsidR="00775860">
        <w:t xml:space="preserve"> bola </w:t>
      </w:r>
      <w:proofErr w:type="spellStart"/>
      <w:r w:rsidR="00775860">
        <w:t>tidak</w:t>
      </w:r>
      <w:proofErr w:type="spellEnd"/>
      <w:r w:rsidR="00775860">
        <w:t xml:space="preserve"> </w:t>
      </w:r>
      <w:proofErr w:type="spellStart"/>
      <w:r w:rsidR="00775860">
        <w:t>memantul</w:t>
      </w:r>
      <w:proofErr w:type="spellEnd"/>
      <w:r w:rsidR="00775860">
        <w:t>.</w:t>
      </w:r>
    </w:p>
    <w:p w14:paraId="784C2528" w14:textId="6DB54634" w:rsidR="00357C46" w:rsidRDefault="00357C46" w:rsidP="0067516A">
      <w:pPr>
        <w:pStyle w:val="ListParagraph"/>
        <w:numPr>
          <w:ilvl w:val="0"/>
          <w:numId w:val="42"/>
        </w:numPr>
        <w:ind w:left="426"/>
      </w:pPr>
      <w:r>
        <w:t>39 – 45</w:t>
      </w:r>
      <w:r>
        <w:tab/>
        <w:t xml:space="preserve">: </w:t>
      </w:r>
      <w:proofErr w:type="spellStart"/>
      <w:r>
        <w:t>Pertama</w:t>
      </w:r>
      <w:proofErr w:type="spellEnd"/>
      <w:r>
        <w:t xml:space="preserve"> Collider </w:t>
      </w:r>
      <w:proofErr w:type="spellStart"/>
      <w:r>
        <w:t>dimatikan</w:t>
      </w:r>
      <w:proofErr w:type="spellEnd"/>
      <w:r>
        <w:t xml:space="preserve"> agar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, </w:t>
      </w:r>
      <w:proofErr w:type="spellStart"/>
      <w:r w:rsidR="00CE23D5">
        <w:t>kedua</w:t>
      </w:r>
      <w:proofErr w:type="spellEnd"/>
      <w:r w:rsidR="00CE23D5">
        <w:t xml:space="preserve"> </w:t>
      </w:r>
      <w:proofErr w:type="spellStart"/>
      <w:r w:rsidR="00CE23D5">
        <w:t>ubah</w:t>
      </w:r>
      <w:proofErr w:type="spellEnd"/>
      <w:r w:rsidR="00CE23D5">
        <w:t xml:space="preserve"> body type </w:t>
      </w:r>
      <w:proofErr w:type="spellStart"/>
      <w:r w:rsidR="00CE23D5">
        <w:t>menjadi</w:t>
      </w:r>
      <w:proofErr w:type="spellEnd"/>
      <w:r w:rsidR="00CE23D5">
        <w:t xml:space="preserve"> static agar </w:t>
      </w:r>
      <w:proofErr w:type="spellStart"/>
      <w:r w:rsidR="00CE23D5">
        <w:t>melarang</w:t>
      </w:r>
      <w:proofErr w:type="spellEnd"/>
      <w:r w:rsidR="00CE23D5">
        <w:t xml:space="preserve"> </w:t>
      </w:r>
      <w:proofErr w:type="spellStart"/>
      <w:r w:rsidR="00775860">
        <w:t>Explod</w:t>
      </w:r>
      <w:proofErr w:type="spellEnd"/>
      <w:r w:rsidR="00775860">
        <w:t>-o-ball</w:t>
      </w:r>
      <w:r w:rsidR="00CE23D5">
        <w:t xml:space="preserve"> </w:t>
      </w:r>
      <w:proofErr w:type="spellStart"/>
      <w:r w:rsidR="00CE23D5">
        <w:t>berinteraksi</w:t>
      </w:r>
      <w:proofErr w:type="spellEnd"/>
      <w:r w:rsidR="00CE23D5">
        <w:t xml:space="preserve"> </w:t>
      </w:r>
      <w:proofErr w:type="spellStart"/>
      <w:r w:rsidR="00CE23D5">
        <w:t>dengan</w:t>
      </w:r>
      <w:proofErr w:type="spellEnd"/>
      <w:r w:rsidR="00CE23D5">
        <w:t xml:space="preserve"> </w:t>
      </w:r>
      <w:proofErr w:type="spellStart"/>
      <w:r w:rsidR="00CE23D5">
        <w:t>objek</w:t>
      </w:r>
      <w:proofErr w:type="spellEnd"/>
      <w:r w:rsidR="00CE23D5">
        <w:t xml:space="preserve"> </w:t>
      </w:r>
      <w:proofErr w:type="spellStart"/>
      <w:r w:rsidR="00CE23D5">
        <w:t>lainnya</w:t>
      </w:r>
      <w:proofErr w:type="spellEnd"/>
      <w:r w:rsidR="00CE23D5">
        <w:t xml:space="preserve">. </w:t>
      </w:r>
      <w:proofErr w:type="spellStart"/>
      <w:r w:rsidR="00CE23D5">
        <w:t>Ketiga</w:t>
      </w:r>
      <w:proofErr w:type="spellEnd"/>
      <w:r w:rsidR="00CE23D5">
        <w:t xml:space="preserve">, </w:t>
      </w:r>
      <w:proofErr w:type="spellStart"/>
      <w:r w:rsidR="00CE23D5">
        <w:t>tetapkan</w:t>
      </w:r>
      <w:proofErr w:type="spellEnd"/>
      <w:r w:rsidR="00CE23D5">
        <w:t xml:space="preserve"> collision </w:t>
      </w:r>
      <w:proofErr w:type="spellStart"/>
      <w:r w:rsidR="00CE23D5">
        <w:t>sebagai</w:t>
      </w:r>
      <w:proofErr w:type="spellEnd"/>
      <w:r w:rsidR="00CE23D5">
        <w:t xml:space="preserve"> korban, </w:t>
      </w:r>
      <w:proofErr w:type="spellStart"/>
      <w:r w:rsidR="00CE23D5">
        <w:t>tentukan</w:t>
      </w:r>
      <w:proofErr w:type="spellEnd"/>
      <w:r w:rsidR="00CE23D5">
        <w:t xml:space="preserve"> </w:t>
      </w:r>
      <w:proofErr w:type="spellStart"/>
      <w:r w:rsidR="00CE23D5">
        <w:t>jarak</w:t>
      </w:r>
      <w:proofErr w:type="spellEnd"/>
      <w:r w:rsidR="00CE23D5">
        <w:t xml:space="preserve"> </w:t>
      </w:r>
      <w:proofErr w:type="spellStart"/>
      <w:r w:rsidR="00CE23D5">
        <w:t>antara</w:t>
      </w:r>
      <w:proofErr w:type="spellEnd"/>
      <w:r w:rsidR="00CE23D5">
        <w:t xml:space="preserve"> bola dan korban </w:t>
      </w:r>
      <w:proofErr w:type="spellStart"/>
      <w:r w:rsidR="00CE23D5">
        <w:t>lalu</w:t>
      </w:r>
      <w:proofErr w:type="spellEnd"/>
      <w:r w:rsidR="00CE23D5">
        <w:t xml:space="preserve"> </w:t>
      </w:r>
      <w:proofErr w:type="spellStart"/>
      <w:r w:rsidR="00CE23D5">
        <w:t>jalankan</w:t>
      </w:r>
      <w:proofErr w:type="spellEnd"/>
      <w:r w:rsidR="00CE23D5">
        <w:t xml:space="preserve"> Coroutine di baris 91 – 105.</w:t>
      </w:r>
    </w:p>
    <w:p w14:paraId="0C71606C" w14:textId="4CDB15E6" w:rsidR="00775860" w:rsidRDefault="00775860" w:rsidP="0067516A">
      <w:pPr>
        <w:pStyle w:val="ListParagraph"/>
        <w:numPr>
          <w:ilvl w:val="0"/>
          <w:numId w:val="42"/>
        </w:numPr>
        <w:ind w:left="426"/>
      </w:pPr>
      <w:r>
        <w:t>47 – 50</w:t>
      </w:r>
      <w:r>
        <w:tab/>
        <w:t xml:space="preserve">: Bila Freezing Winter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, </w:t>
      </w:r>
      <w:proofErr w:type="spellStart"/>
      <w:r w:rsidR="006A7A73">
        <w:t>maka</w:t>
      </w:r>
      <w:proofErr w:type="spellEnd"/>
      <w:r w:rsidR="006A7A73">
        <w:t xml:space="preserve"> </w:t>
      </w:r>
      <w:proofErr w:type="spellStart"/>
      <w:r w:rsidR="006A7A73">
        <w:t>karakter</w:t>
      </w:r>
      <w:proofErr w:type="spellEnd"/>
      <w:r w:rsidR="006A7A73">
        <w:t xml:space="preserve"> </w:t>
      </w:r>
      <w:proofErr w:type="spellStart"/>
      <w:r w:rsidR="006A7A73">
        <w:t>tersebut</w:t>
      </w:r>
      <w:proofErr w:type="spellEnd"/>
      <w:r w:rsidR="006A7A73">
        <w:t xml:space="preserve"> </w:t>
      </w:r>
      <w:proofErr w:type="spellStart"/>
      <w:r w:rsidR="006A7A73">
        <w:t>akan</w:t>
      </w:r>
      <w:proofErr w:type="spellEnd"/>
      <w:r w:rsidR="006A7A73">
        <w:t xml:space="preserve"> </w:t>
      </w:r>
      <w:proofErr w:type="spellStart"/>
      <w:r w:rsidR="006A7A73">
        <w:t>dilambatkan</w:t>
      </w:r>
      <w:proofErr w:type="spellEnd"/>
      <w:r w:rsidR="006A7A73">
        <w:t xml:space="preserve"> </w:t>
      </w:r>
      <w:proofErr w:type="spellStart"/>
      <w:r w:rsidR="006A7A73">
        <w:t>menggunakan</w:t>
      </w:r>
      <w:proofErr w:type="spellEnd"/>
      <w:r w:rsidR="006A7A73">
        <w:t xml:space="preserve"> </w:t>
      </w:r>
      <w:proofErr w:type="spellStart"/>
      <w:r w:rsidR="006A7A73">
        <w:t>fungsi</w:t>
      </w:r>
      <w:proofErr w:type="spellEnd"/>
      <w:r w:rsidR="006A7A73">
        <w:t xml:space="preserve"> yang </w:t>
      </w:r>
      <w:proofErr w:type="spellStart"/>
      <w:r w:rsidR="006A7A73">
        <w:t>terdapat</w:t>
      </w:r>
      <w:proofErr w:type="spellEnd"/>
      <w:r w:rsidR="006A7A73">
        <w:t xml:space="preserve"> di </w:t>
      </w:r>
      <w:proofErr w:type="spellStart"/>
      <w:r w:rsidR="006A7A73">
        <w:t>segmen</w:t>
      </w:r>
      <w:proofErr w:type="spellEnd"/>
      <w:r w:rsidR="006A7A73">
        <w:t xml:space="preserve"> program 7.</w:t>
      </w:r>
      <w:r w:rsidR="000E4E5A">
        <w:t xml:space="preserve">8 </w:t>
      </w:r>
      <w:proofErr w:type="spellStart"/>
      <w:r w:rsidR="006A7A73">
        <w:t>dibawah</w:t>
      </w:r>
      <w:proofErr w:type="spellEnd"/>
      <w:r w:rsidR="006A7A73">
        <w:t xml:space="preserve"> pada baris </w:t>
      </w:r>
      <w:r w:rsidR="000E4E5A">
        <w:t>131</w:t>
      </w:r>
      <w:r w:rsidR="006A7A73">
        <w:t xml:space="preserve"> – </w:t>
      </w:r>
      <w:r w:rsidR="000E4E5A">
        <w:t>137</w:t>
      </w:r>
      <w:r w:rsidR="006A7A73">
        <w:t>.</w:t>
      </w:r>
    </w:p>
    <w:p w14:paraId="798E58A9" w14:textId="225F822C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52 – 74</w:t>
      </w:r>
      <w:r>
        <w:tab/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Stone auger,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ini.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502DA404" w14:textId="0840C5EE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53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berjarak</w:t>
      </w:r>
      <w:proofErr w:type="spellEnd"/>
      <w:r>
        <w:t xml:space="preserve"> </w:t>
      </w:r>
      <w:proofErr w:type="gramStart"/>
      <w:r>
        <w:t>2 unit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tubrukan</w:t>
      </w:r>
      <w:proofErr w:type="spellEnd"/>
      <w:r>
        <w:t xml:space="preserve">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09FB1F8D" w14:textId="6C781684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54</w:t>
      </w:r>
      <w:r>
        <w:tab/>
      </w:r>
      <w:r>
        <w:tab/>
        <w:t xml:space="preserve">: Ambil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tubruk</w:t>
      </w:r>
      <w:proofErr w:type="spellEnd"/>
      <w:r>
        <w:t xml:space="preserve"> dan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angle.</w:t>
      </w:r>
    </w:p>
    <w:p w14:paraId="5F1A436F" w14:textId="216B0816" w:rsidR="006A7A73" w:rsidRDefault="006A7A73" w:rsidP="0067516A">
      <w:pPr>
        <w:pStyle w:val="ListParagraph"/>
        <w:numPr>
          <w:ilvl w:val="0"/>
          <w:numId w:val="42"/>
        </w:numPr>
        <w:ind w:left="426"/>
      </w:pPr>
      <w:r>
        <w:t>55</w:t>
      </w:r>
      <w:r>
        <w:tab/>
      </w:r>
      <w:r>
        <w:tab/>
        <w:t xml:space="preserve">: Buat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menggunakan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dan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angle.</w:t>
      </w:r>
    </w:p>
    <w:p w14:paraId="0615E45F" w14:textId="4D671EB6" w:rsidR="00A92596" w:rsidRDefault="006A7A73" w:rsidP="00A92596">
      <w:pPr>
        <w:pStyle w:val="ListParagraph"/>
        <w:numPr>
          <w:ilvl w:val="0"/>
          <w:numId w:val="42"/>
        </w:numPr>
        <w:ind w:left="426"/>
      </w:pPr>
      <w:r>
        <w:t>56</w:t>
      </w:r>
      <w:r>
        <w:tab/>
      </w:r>
      <w:r>
        <w:tab/>
        <w:t xml:space="preserve">: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</w:t>
      </w:r>
      <w:r w:rsidR="00A92596">
        <w:t>lepas</w:t>
      </w:r>
      <w:proofErr w:type="spellEnd"/>
      <w:r w:rsidR="00A92596">
        <w:t xml:space="preserve"> </w:t>
      </w:r>
      <w:proofErr w:type="spellStart"/>
      <w:r w:rsidR="00A92596">
        <w:t>tanpa</w:t>
      </w:r>
      <w:proofErr w:type="spellEnd"/>
      <w:r w:rsidR="00A92596">
        <w:t xml:space="preserve"> </w:t>
      </w:r>
      <w:proofErr w:type="spellStart"/>
      <w:r w:rsidR="00A92596">
        <w:t>menubruk</w:t>
      </w:r>
      <w:proofErr w:type="spellEnd"/>
      <w:r w:rsidR="00A92596">
        <w:t xml:space="preserve"> </w:t>
      </w:r>
      <w:proofErr w:type="spellStart"/>
      <w:r w:rsidR="00A92596">
        <w:t>halangan</w:t>
      </w:r>
      <w:proofErr w:type="spellEnd"/>
      <w:r w:rsidR="00A92596">
        <w:t xml:space="preserve"> dan </w:t>
      </w:r>
      <w:proofErr w:type="spellStart"/>
      <w:r w:rsidR="00A92596">
        <w:t>masukkan</w:t>
      </w:r>
      <w:proofErr w:type="spellEnd"/>
      <w:r w:rsidR="00A92596">
        <w:t xml:space="preserve"> </w:t>
      </w:r>
      <w:proofErr w:type="spellStart"/>
      <w:r w:rsidR="00A92596">
        <w:t>posisi</w:t>
      </w:r>
      <w:proofErr w:type="spellEnd"/>
      <w:r w:rsidR="00A92596">
        <w:t xml:space="preserve"> </w:t>
      </w:r>
      <w:proofErr w:type="spellStart"/>
      <w:r w:rsidR="00A92596">
        <w:t>tersebut</w:t>
      </w:r>
      <w:proofErr w:type="spellEnd"/>
      <w:r w:rsidR="00A92596">
        <w:t xml:space="preserve"> </w:t>
      </w:r>
      <w:proofErr w:type="spellStart"/>
      <w:r w:rsidR="00A92596">
        <w:t>ke</w:t>
      </w:r>
      <w:proofErr w:type="spellEnd"/>
      <w:r w:rsidR="00A92596">
        <w:t xml:space="preserve"> </w:t>
      </w:r>
      <w:proofErr w:type="spellStart"/>
      <w:r w:rsidR="00A92596">
        <w:t>dalam</w:t>
      </w:r>
      <w:proofErr w:type="spellEnd"/>
      <w:r w:rsidR="00A92596">
        <w:t xml:space="preserve"> </w:t>
      </w:r>
      <w:proofErr w:type="spellStart"/>
      <w:r w:rsidR="00A92596">
        <w:t>backpos</w:t>
      </w:r>
      <w:proofErr w:type="spellEnd"/>
      <w:r w:rsidR="00A92596">
        <w:t>.</w:t>
      </w:r>
    </w:p>
    <w:p w14:paraId="48DD8E9D" w14:textId="21AD478E" w:rsidR="00A92596" w:rsidRDefault="00A92596" w:rsidP="00A92596">
      <w:pPr>
        <w:pStyle w:val="ListParagraph"/>
        <w:numPr>
          <w:ilvl w:val="0"/>
          <w:numId w:val="42"/>
        </w:numPr>
        <w:ind w:left="426"/>
      </w:pPr>
      <w:r>
        <w:t>57</w:t>
      </w:r>
      <w:r>
        <w:tab/>
      </w:r>
      <w:r>
        <w:tab/>
        <w:t xml:space="preserve">: Nama </w:t>
      </w:r>
      <w:proofErr w:type="spellStart"/>
      <w:r>
        <w:t>variabelnya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ngawur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copas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backpos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batu</w:t>
      </w:r>
      <w:r w:rsidR="00E77320">
        <w:t xml:space="preserve"> di baris 58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tertubruk</w:t>
      </w:r>
      <w:proofErr w:type="spellEnd"/>
      <w:r>
        <w:t xml:space="preserve">, </w:t>
      </w:r>
      <w:proofErr w:type="spellStart"/>
      <w:r>
        <w:t>m</w:t>
      </w:r>
      <w:r w:rsidR="00E77320">
        <w:t>aka</w:t>
      </w:r>
      <w:proofErr w:type="spellEnd"/>
      <w:r w:rsidR="00E77320">
        <w:t xml:space="preserve"> </w:t>
      </w:r>
      <w:proofErr w:type="spellStart"/>
      <w:r w:rsidR="00E77320">
        <w:t>tidak</w:t>
      </w:r>
      <w:proofErr w:type="spellEnd"/>
      <w:r w:rsidR="00E77320">
        <w:t xml:space="preserve"> </w:t>
      </w:r>
      <w:proofErr w:type="spellStart"/>
      <w:r w:rsidR="00E77320">
        <w:t>akan</w:t>
      </w:r>
      <w:proofErr w:type="spellEnd"/>
      <w:r w:rsidR="00E77320">
        <w:t xml:space="preserve"> </w:t>
      </w:r>
      <w:proofErr w:type="spellStart"/>
      <w:r w:rsidR="00E77320">
        <w:t>terjadi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 xml:space="preserve"> </w:t>
      </w:r>
      <w:proofErr w:type="spellStart"/>
      <w:r w:rsidR="00E77320">
        <w:t>apa</w:t>
      </w:r>
      <w:proofErr w:type="spellEnd"/>
      <w:r w:rsidR="00E77320">
        <w:t>.</w:t>
      </w:r>
    </w:p>
    <w:p w14:paraId="2C527A89" w14:textId="7B903FAA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59</w:t>
      </w:r>
      <w:r>
        <w:tab/>
      </w:r>
      <w:r>
        <w:tab/>
        <w:t xml:space="preserve">: Buat array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bola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2AF5210" w14:textId="0B87B49D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60</w:t>
      </w:r>
      <w:r>
        <w:tab/>
      </w:r>
      <w:r>
        <w:tab/>
        <w:t xml:space="preserve">: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ditembak</w:t>
      </w:r>
      <w:proofErr w:type="spellEnd"/>
    </w:p>
    <w:p w14:paraId="6169F85B" w14:textId="2BE20E42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61 – 71</w:t>
      </w:r>
      <w:r>
        <w:tab/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splitBalls</w:t>
      </w:r>
      <w:proofErr w:type="spellEnd"/>
      <w:r>
        <w:t>.</w:t>
      </w:r>
    </w:p>
    <w:p w14:paraId="1D52AA79" w14:textId="667F2559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62</w:t>
      </w:r>
      <w:r>
        <w:tab/>
      </w:r>
      <w:r>
        <w:tab/>
        <w:t xml:space="preserve">: Buat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backpos</w:t>
      </w:r>
      <w:proofErr w:type="spellEnd"/>
      <w:r>
        <w:t>.</w:t>
      </w:r>
    </w:p>
    <w:p w14:paraId="4E3A1459" w14:textId="7080B981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lastRenderedPageBreak/>
        <w:t>63- 67</w:t>
      </w:r>
      <w:r>
        <w:tab/>
        <w:t xml:space="preserve">: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terbang, </w:t>
      </w:r>
      <w:proofErr w:type="spellStart"/>
      <w:r>
        <w:t>skor</w:t>
      </w:r>
      <w:proofErr w:type="spellEnd"/>
      <w:r>
        <w:t xml:space="preserve"> bola, powerup ID (0 </w:t>
      </w:r>
      <w:proofErr w:type="spellStart"/>
      <w:r>
        <w:t>untuk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), sprite atau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bola </w:t>
      </w:r>
      <w:proofErr w:type="spellStart"/>
      <w:r>
        <w:t>yaitu</w:t>
      </w:r>
      <w:proofErr w:type="spellEnd"/>
      <w:r>
        <w:t xml:space="preserve"> 0.7 x 0.7 kali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biasanya</w:t>
      </w:r>
      <w:proofErr w:type="spellEnd"/>
      <w:r>
        <w:t>.</w:t>
      </w:r>
    </w:p>
    <w:p w14:paraId="2657A868" w14:textId="1D4D20D5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69 – 70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bola yang </w:t>
      </w:r>
      <w:proofErr w:type="spellStart"/>
      <w:r>
        <w:t>dibuat</w:t>
      </w:r>
      <w:proofErr w:type="spellEnd"/>
      <w:r>
        <w:t xml:space="preserve">, buat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bola – bola </w:t>
      </w:r>
      <w:proofErr w:type="spellStart"/>
      <w:r>
        <w:t>sebelumnya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</w:t>
      </w:r>
    </w:p>
    <w:p w14:paraId="6FB3FECF" w14:textId="2633DCD8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73</w:t>
      </w:r>
      <w:r>
        <w:tab/>
      </w:r>
      <w:r>
        <w:tab/>
        <w:t xml:space="preserve">: Hapus </w:t>
      </w:r>
      <w:proofErr w:type="spellStart"/>
      <w:r>
        <w:t>bor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proses </w:t>
      </w:r>
      <w:proofErr w:type="spellStart"/>
      <w:r>
        <w:t>selesai</w:t>
      </w:r>
      <w:proofErr w:type="spellEnd"/>
      <w:r>
        <w:t>.</w:t>
      </w:r>
    </w:p>
    <w:p w14:paraId="2268D0B3" w14:textId="3A57E616" w:rsidR="00E77320" w:rsidRDefault="00E77320" w:rsidP="00A92596">
      <w:pPr>
        <w:pStyle w:val="ListParagraph"/>
        <w:numPr>
          <w:ilvl w:val="0"/>
          <w:numId w:val="42"/>
        </w:numPr>
        <w:ind w:left="426"/>
      </w:pPr>
      <w:r>
        <w:t>90 – 104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meledakkan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</w:p>
    <w:p w14:paraId="23540450" w14:textId="3BCF1414" w:rsidR="00E77320" w:rsidRDefault="00D250A7" w:rsidP="00A92596">
      <w:pPr>
        <w:pStyle w:val="ListParagraph"/>
        <w:numPr>
          <w:ilvl w:val="0"/>
          <w:numId w:val="42"/>
        </w:numPr>
        <w:ind w:left="426"/>
      </w:pPr>
      <w:r>
        <w:t>91</w:t>
      </w:r>
      <w:r>
        <w:tab/>
      </w:r>
      <w:r>
        <w:tab/>
        <w:t xml:space="preserve">: Delay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</w:t>
      </w:r>
    </w:p>
    <w:p w14:paraId="0D5DA6BE" w14:textId="31D99F22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92</w:t>
      </w:r>
      <w:r>
        <w:tab/>
      </w:r>
      <w:r>
        <w:tab/>
        <w:t>: Buat “</w:t>
      </w:r>
      <w:proofErr w:type="spellStart"/>
      <w:r>
        <w:t>ledakan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61FB482" w14:textId="1576946F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96 – 101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hitstun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catat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hitPlayers</w:t>
      </w:r>
      <w:proofErr w:type="spellEnd"/>
      <w:r>
        <w:t>.</w:t>
      </w:r>
    </w:p>
    <w:p w14:paraId="2305E5AB" w14:textId="210B1F65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102</w:t>
      </w:r>
      <w:r>
        <w:tab/>
        <w:t xml:space="preserve">: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kena</w:t>
      </w:r>
      <w:proofErr w:type="spellEnd"/>
    </w:p>
    <w:p w14:paraId="6263AC52" w14:textId="27DECF2C" w:rsidR="00D250A7" w:rsidRDefault="00D250A7" w:rsidP="00A92596">
      <w:pPr>
        <w:pStyle w:val="ListParagraph"/>
        <w:numPr>
          <w:ilvl w:val="0"/>
          <w:numId w:val="42"/>
        </w:numPr>
        <w:ind w:left="426"/>
      </w:pPr>
      <w:r>
        <w:t>103</w:t>
      </w:r>
      <w:r>
        <w:tab/>
        <w:t xml:space="preserve">: </w:t>
      </w:r>
      <w:proofErr w:type="spellStart"/>
      <w:r>
        <w:t>Hancurkan</w:t>
      </w:r>
      <w:proofErr w:type="spellEnd"/>
      <w:r>
        <w:t xml:space="preserve"> </w:t>
      </w:r>
      <w:proofErr w:type="spellStart"/>
      <w:r>
        <w:t>bom</w:t>
      </w:r>
      <w:proofErr w:type="spellEnd"/>
    </w:p>
    <w:p w14:paraId="1CA10457" w14:textId="2D561C75" w:rsidR="00AB2E85" w:rsidRDefault="00AB2E85" w:rsidP="00D77806">
      <w:pPr>
        <w:ind w:firstLine="0"/>
      </w:pPr>
    </w:p>
    <w:p w14:paraId="10D3C2C8" w14:textId="03430252" w:rsidR="00D77806" w:rsidRDefault="00D77806" w:rsidP="00D77806">
      <w:pPr>
        <w:pStyle w:val="STTSGambar"/>
      </w:pPr>
      <w:r w:rsidRPr="00AB2E85">
        <w:rPr>
          <w:noProof/>
        </w:rPr>
        <w:drawing>
          <wp:inline distT="0" distB="0" distL="0" distR="0" wp14:anchorId="3CBCC80D" wp14:editId="3887D9B1">
            <wp:extent cx="4688744" cy="2099145"/>
            <wp:effectExtent l="0" t="0" r="0" b="0"/>
            <wp:docPr id="124224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6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265" cy="2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6E42B27" w14:textId="77260BF9" w:rsidR="00D77806" w:rsidRDefault="00D77806" w:rsidP="00D77806">
      <w:pPr>
        <w:pStyle w:val="STTSGambar"/>
      </w:pPr>
      <w:r>
        <w:t>Gambar 7.</w:t>
      </w:r>
      <w:r w:rsidR="00E90BD7">
        <w:t>8</w:t>
      </w:r>
    </w:p>
    <w:p w14:paraId="1A584F5C" w14:textId="1692817D" w:rsidR="00D77806" w:rsidRDefault="00FF3A71" w:rsidP="00D77806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Ball Power Up</w:t>
      </w:r>
    </w:p>
    <w:p w14:paraId="2639C1FD" w14:textId="77777777" w:rsidR="00D77806" w:rsidRDefault="00D77806" w:rsidP="00FF3A71">
      <w:pPr>
        <w:ind w:firstLine="0"/>
      </w:pPr>
    </w:p>
    <w:p w14:paraId="1008642B" w14:textId="6713C583" w:rsidR="00FF3A71" w:rsidRDefault="00FF3A71" w:rsidP="00FF3A71">
      <w:pPr>
        <w:ind w:firstLine="709"/>
      </w:pP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dij</w:t>
      </w:r>
      <w:r w:rsidR="009C7259">
        <w:t>e</w:t>
      </w:r>
      <w:r>
        <w:t>laskan</w:t>
      </w:r>
      <w:proofErr w:type="spellEnd"/>
      <w:r>
        <w:t xml:space="preserve"> per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47BB8E46" w14:textId="1ED34CE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lastRenderedPageBreak/>
        <w:t>Pierce Score Add</w:t>
      </w:r>
      <w:r>
        <w:tab/>
        <w:t xml:space="preserve">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ditembus</w:t>
      </w:r>
      <w:proofErr w:type="spellEnd"/>
      <w:r>
        <w:t xml:space="preserve">, </w:t>
      </w:r>
      <w:proofErr w:type="spellStart"/>
      <w:r>
        <w:t>skor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</w:t>
      </w:r>
    </w:p>
    <w:p w14:paraId="010EB098" w14:textId="4CF59C87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Normal Ball </w:t>
      </w:r>
      <w:proofErr w:type="gramStart"/>
      <w:r>
        <w:t>Sprite :</w:t>
      </w:r>
      <w:proofErr w:type="gramEnd"/>
      <w:r>
        <w:t xml:space="preserve"> Sprite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</w:p>
    <w:p w14:paraId="04736CAC" w14:textId="52A974E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</w:t>
      </w:r>
      <w:proofErr w:type="gramStart"/>
      <w:r>
        <w:t>Delay :</w:t>
      </w:r>
      <w:proofErr w:type="gramEnd"/>
      <w:r>
        <w:t xml:space="preserve"> </w:t>
      </w:r>
      <w:proofErr w:type="spellStart"/>
      <w:r>
        <w:t>bom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meledak</w:t>
      </w:r>
      <w:proofErr w:type="spellEnd"/>
    </w:p>
    <w:p w14:paraId="469CF4F1" w14:textId="300F7CC4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Explosion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– </w:t>
      </w:r>
      <w:proofErr w:type="spellStart"/>
      <w:r>
        <w:t>jari</w:t>
      </w:r>
      <w:proofErr w:type="spellEnd"/>
      <w:r>
        <w:t xml:space="preserve"> 2 unit,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siapapun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radius 2 unit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ledakan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efeknya</w:t>
      </w:r>
      <w:proofErr w:type="spellEnd"/>
      <w:r>
        <w:t>.</w:t>
      </w:r>
    </w:p>
    <w:p w14:paraId="6C110E5B" w14:textId="2C82674F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Movement Speed </w:t>
      </w:r>
      <w:proofErr w:type="gramStart"/>
      <w:r>
        <w:t>Slow :</w:t>
      </w:r>
      <w:proofErr w:type="gramEnd"/>
      <w:r>
        <w:t xml:space="preserve"> Bila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bola slow,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0.5 atau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setengah</w:t>
      </w:r>
      <w:proofErr w:type="spellEnd"/>
    </w:p>
    <w:p w14:paraId="2CB6052E" w14:textId="757BC0BA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Slow </w:t>
      </w:r>
      <w:proofErr w:type="gramStart"/>
      <w:r>
        <w:t>Time :</w:t>
      </w:r>
      <w:proofErr w:type="gramEnd"/>
      <w:r>
        <w:t xml:space="preserve"> Lama slow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detik</w:t>
      </w:r>
      <w:proofErr w:type="spellEnd"/>
    </w:p>
    <w:p w14:paraId="6241408B" w14:textId="521046CB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</w:t>
      </w:r>
      <w:proofErr w:type="gramStart"/>
      <w:r>
        <w:t>balls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bola </w:t>
      </w:r>
      <w:proofErr w:type="spellStart"/>
      <w:r>
        <w:t>ygna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bola</w:t>
      </w:r>
    </w:p>
    <w:p w14:paraId="23A8711E" w14:textId="30D8DE56" w:rsidR="00FF3A71" w:rsidRDefault="00FF3A71" w:rsidP="00FF3A71">
      <w:pPr>
        <w:pStyle w:val="ListParagraph"/>
        <w:numPr>
          <w:ilvl w:val="0"/>
          <w:numId w:val="42"/>
        </w:numPr>
        <w:ind w:left="426"/>
      </w:pPr>
      <w:r>
        <w:t xml:space="preserve">Split </w:t>
      </w:r>
      <w:proofErr w:type="gramStart"/>
      <w:r>
        <w:t>range :</w:t>
      </w:r>
      <w:proofErr w:type="gramEnd"/>
      <w:r>
        <w:t xml:space="preserve"> Bola yang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>.</w:t>
      </w:r>
    </w:p>
    <w:p w14:paraId="7EC843AF" w14:textId="77777777" w:rsidR="002E0718" w:rsidRDefault="002E0718" w:rsidP="00D250A7">
      <w:pPr>
        <w:pStyle w:val="STTSAlgoritmaContent"/>
        <w:numPr>
          <w:ilvl w:val="0"/>
          <w:numId w:val="0"/>
        </w:numPr>
      </w:pPr>
    </w:p>
    <w:p w14:paraId="33768EFE" w14:textId="73C3DA34" w:rsidR="00215281" w:rsidRDefault="00215281" w:rsidP="008201EC">
      <w:pPr>
        <w:pStyle w:val="STTSJudulSubBab"/>
        <w:numPr>
          <w:ilvl w:val="0"/>
          <w:numId w:val="53"/>
        </w:numPr>
        <w:ind w:left="709" w:hanging="709"/>
      </w:pPr>
      <w:r>
        <w:t>Power Up</w:t>
      </w:r>
    </w:p>
    <w:p w14:paraId="62397CD4" w14:textId="65DEC095" w:rsidR="00F828EF" w:rsidRDefault="00F828EF" w:rsidP="00F828EF">
      <w:pPr>
        <w:ind w:firstLine="709"/>
      </w:pPr>
      <w:r>
        <w:t xml:space="preserve">Class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Power up,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Class Ball Powerup di </w:t>
      </w:r>
      <w:proofErr w:type="spellStart"/>
      <w:r>
        <w:t>Segmen</w:t>
      </w:r>
      <w:proofErr w:type="spellEnd"/>
      <w:r>
        <w:t xml:space="preserve"> </w:t>
      </w:r>
      <w:r w:rsidR="00E90BD7">
        <w:t>Program 7.6</w:t>
      </w:r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class Ball Power Up </w:t>
      </w:r>
      <w:proofErr w:type="spellStart"/>
      <w:r>
        <w:t>terdapat</w:t>
      </w:r>
      <w:proofErr w:type="spellEnd"/>
      <w:r>
        <w:t xml:space="preserve"> di bola yang </w:t>
      </w:r>
      <w:proofErr w:type="spellStart"/>
      <w:r>
        <w:t>dilempar</w:t>
      </w:r>
      <w:proofErr w:type="spellEnd"/>
      <w:r>
        <w:t xml:space="preserve"> dan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Class Power Up </w:t>
      </w:r>
      <w:proofErr w:type="spellStart"/>
      <w:r>
        <w:t>terdapat</w:t>
      </w:r>
      <w:proofErr w:type="spellEnd"/>
      <w:r>
        <w:t xml:space="preserve"> di spawner bola </w:t>
      </w:r>
      <w:proofErr w:type="spellStart"/>
      <w:r>
        <w:t>spesial</w:t>
      </w:r>
      <w:proofErr w:type="spellEnd"/>
      <w:r>
        <w:t xml:space="preserve"> dan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spawn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– </w:t>
      </w:r>
      <w:proofErr w:type="spellStart"/>
      <w:r>
        <w:t>sendiri</w:t>
      </w:r>
      <w:proofErr w:type="spellEnd"/>
      <w:r>
        <w:t>.</w:t>
      </w:r>
    </w:p>
    <w:p w14:paraId="2DF1BD40" w14:textId="77777777" w:rsidR="00FF3A71" w:rsidRDefault="00FF3A71" w:rsidP="00F828EF">
      <w:pPr>
        <w:ind w:firstLine="709"/>
      </w:pPr>
    </w:p>
    <w:p w14:paraId="4113AF60" w14:textId="23A8178D" w:rsidR="00F828EF" w:rsidRDefault="00F828EF" w:rsidP="00F828EF">
      <w:pPr>
        <w:pStyle w:val="STTSGambar"/>
      </w:pPr>
      <w:r w:rsidRPr="00F828EF">
        <w:rPr>
          <w:noProof/>
        </w:rPr>
        <w:drawing>
          <wp:inline distT="0" distB="0" distL="0" distR="0" wp14:anchorId="4DB0F808" wp14:editId="7B32B155">
            <wp:extent cx="3363401" cy="2444487"/>
            <wp:effectExtent l="0" t="0" r="8890" b="0"/>
            <wp:docPr id="111114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496" cy="26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B3BC35A" w14:textId="49009E1C" w:rsidR="00F828EF" w:rsidRDefault="00F828EF" w:rsidP="00F828EF">
      <w:pPr>
        <w:pStyle w:val="STTSGambar"/>
      </w:pPr>
      <w:r>
        <w:t>Gambar 7.</w:t>
      </w:r>
      <w:r w:rsidR="00E90BD7">
        <w:t>9</w:t>
      </w:r>
    </w:p>
    <w:p w14:paraId="2EC2267E" w14:textId="1BA04C1E" w:rsidR="00F828EF" w:rsidRDefault="00F828EF" w:rsidP="00F828EF">
      <w:pPr>
        <w:pStyle w:val="STTSGambar"/>
      </w:pPr>
      <w:proofErr w:type="spellStart"/>
      <w:r>
        <w:t>Tampilan</w:t>
      </w:r>
      <w:proofErr w:type="spellEnd"/>
      <w:r>
        <w:t xml:space="preserve"> Spawner Bola </w:t>
      </w:r>
      <w:proofErr w:type="spellStart"/>
      <w:r>
        <w:t>Spesial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game.</w:t>
      </w:r>
    </w:p>
    <w:p w14:paraId="21A1A792" w14:textId="77777777" w:rsidR="00F828EF" w:rsidRDefault="00F828EF" w:rsidP="00F828EF">
      <w:pPr>
        <w:pStyle w:val="STTSGambar"/>
      </w:pPr>
    </w:p>
    <w:p w14:paraId="189F8919" w14:textId="4FEA69D0" w:rsidR="00F828EF" w:rsidRDefault="00F828EF" w:rsidP="00F828EF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2A101015" w14:textId="77777777" w:rsidR="00F828EF" w:rsidRDefault="00F828EF" w:rsidP="00FE5290">
      <w:pPr>
        <w:pStyle w:val="STTSAlgoritma"/>
      </w:pPr>
    </w:p>
    <w:p w14:paraId="0D191C4A" w14:textId="621D944E" w:rsidR="00FE5290" w:rsidRDefault="00FE5290" w:rsidP="00FE529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7.7</w:t>
      </w:r>
      <w:r>
        <w:t xml:space="preserve"> Class </w:t>
      </w:r>
      <w:proofErr w:type="spellStart"/>
      <w:r>
        <w:t>PowerUp</w:t>
      </w:r>
      <w:proofErr w:type="spellEnd"/>
    </w:p>
    <w:p w14:paraId="175EFE87" w14:textId="77777777" w:rsidR="00FE5290" w:rsidRDefault="00FE5290" w:rsidP="00FE5290">
      <w:pPr>
        <w:pStyle w:val="STTSAlgoritmaContent"/>
        <w:numPr>
          <w:ilvl w:val="0"/>
          <w:numId w:val="45"/>
        </w:numPr>
        <w:ind w:left="709" w:hanging="709"/>
      </w:pPr>
      <w:r>
        <w:t xml:space="preserve">public class </w:t>
      </w:r>
      <w:proofErr w:type="spellStart"/>
      <w:proofErr w:type="gramStart"/>
      <w:r>
        <w:t>PowerUp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32574B0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spawnTime</w:t>
      </w:r>
      <w:proofErr w:type="spellEnd"/>
      <w:r>
        <w:t>;</w:t>
      </w:r>
    </w:p>
    <w:p w14:paraId="59E4FD3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Material </w:t>
      </w:r>
      <w:proofErr w:type="spellStart"/>
      <w:r>
        <w:t>playerMaterial</w:t>
      </w:r>
      <w:proofErr w:type="spellEnd"/>
      <w:r>
        <w:t>;</w:t>
      </w:r>
    </w:p>
    <w:p w14:paraId="40D21180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Color </w:t>
      </w:r>
      <w:proofErr w:type="spellStart"/>
      <w:r>
        <w:t>materialColor</w:t>
      </w:r>
      <w:proofErr w:type="spellEnd"/>
      <w:r>
        <w:t>;</w:t>
      </w:r>
    </w:p>
    <w:p w14:paraId="55F62707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startingValue</w:t>
      </w:r>
      <w:proofErr w:type="spellEnd"/>
      <w:r>
        <w:t>;</w:t>
      </w:r>
    </w:p>
    <w:p w14:paraId="5F4414FA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int </w:t>
      </w:r>
      <w:proofErr w:type="spellStart"/>
      <w:r>
        <w:t>ValueRange</w:t>
      </w:r>
      <w:proofErr w:type="spellEnd"/>
      <w:r>
        <w:t>;</w:t>
      </w:r>
    </w:p>
    <w:p w14:paraId="51E5A81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bool </w:t>
      </w:r>
      <w:proofErr w:type="spellStart"/>
      <w:r>
        <w:t>randomPowerup</w:t>
      </w:r>
      <w:proofErr w:type="spellEnd"/>
      <w:r>
        <w:t>;</w:t>
      </w:r>
    </w:p>
    <w:p w14:paraId="726D6791" w14:textId="77777777" w:rsidR="00FE5290" w:rsidRDefault="00FE5290" w:rsidP="00FE5290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gramStart"/>
      <w:r>
        <w:t>Sprite[</w:t>
      </w:r>
      <w:proofErr w:type="gramEnd"/>
      <w:r>
        <w:t xml:space="preserve">] </w:t>
      </w:r>
      <w:proofErr w:type="spellStart"/>
      <w:r>
        <w:t>powerUpSprites</w:t>
      </w:r>
      <w:proofErr w:type="spellEnd"/>
      <w:r>
        <w:t>;</w:t>
      </w:r>
    </w:p>
    <w:p w14:paraId="6A2B2C3F" w14:textId="77777777" w:rsidR="00FE5290" w:rsidRDefault="00FE5290" w:rsidP="00FE5290">
      <w:pPr>
        <w:pStyle w:val="STTSAlgoritmaContent"/>
      </w:pPr>
    </w:p>
    <w:p w14:paraId="154D4F6C" w14:textId="77777777" w:rsidR="00FE5290" w:rsidRDefault="00FE5290" w:rsidP="00FE5290">
      <w:pPr>
        <w:pStyle w:val="STTSAlgoritmaContent"/>
      </w:pPr>
    </w:p>
    <w:p w14:paraId="383186C8" w14:textId="20BB166F" w:rsidR="00FF3A71" w:rsidRDefault="00FE5290" w:rsidP="00770193">
      <w:pPr>
        <w:pStyle w:val="STTSAlgoritmaContent"/>
      </w:pPr>
      <w:r>
        <w:t xml:space="preserve">int </w:t>
      </w:r>
      <w:proofErr w:type="spellStart"/>
      <w:r>
        <w:t>powerUpValue</w:t>
      </w:r>
      <w:proofErr w:type="spellEnd"/>
      <w:r>
        <w:t>;</w:t>
      </w:r>
    </w:p>
    <w:p w14:paraId="7B66623A" w14:textId="5C0EA089" w:rsidR="00FE5290" w:rsidRDefault="00FE5290" w:rsidP="00FE5290">
      <w:pPr>
        <w:pStyle w:val="STTSAlgoritmaContent"/>
      </w:pPr>
      <w:r>
        <w:t xml:space="preserve">float </w:t>
      </w:r>
      <w:proofErr w:type="spellStart"/>
      <w:r>
        <w:t>currentSpawnTime</w:t>
      </w:r>
      <w:proofErr w:type="spellEnd"/>
      <w:r>
        <w:t xml:space="preserve">; </w:t>
      </w:r>
    </w:p>
    <w:p w14:paraId="21D344C2" w14:textId="77777777" w:rsidR="00FE5290" w:rsidRDefault="00FE5290" w:rsidP="00FE5290">
      <w:pPr>
        <w:pStyle w:val="STTSAlgoritmaContent"/>
      </w:pPr>
      <w:proofErr w:type="spellStart"/>
      <w:r>
        <w:t>GameObject</w:t>
      </w:r>
      <w:proofErr w:type="spellEnd"/>
      <w:r>
        <w:t xml:space="preserve"> ball;</w:t>
      </w:r>
    </w:p>
    <w:p w14:paraId="4101795A" w14:textId="77777777" w:rsidR="00FE5290" w:rsidRDefault="00FE5290" w:rsidP="00FE5290">
      <w:pPr>
        <w:pStyle w:val="STTSAlgoritmaContent"/>
      </w:pPr>
    </w:p>
    <w:p w14:paraId="70995858" w14:textId="77777777" w:rsidR="00FE5290" w:rsidRDefault="00FE5290" w:rsidP="00FE5290">
      <w:pPr>
        <w:pStyle w:val="STTSAlgoritmaContent"/>
      </w:pPr>
      <w:r>
        <w:t>// Start is called before the first frame update</w:t>
      </w:r>
    </w:p>
    <w:p w14:paraId="45DF2254" w14:textId="77777777" w:rsidR="00FE5290" w:rsidRDefault="00FE5290" w:rsidP="00FE5290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1C34BBD2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startingValue</w:t>
      </w:r>
      <w:proofErr w:type="spellEnd"/>
      <w:r>
        <w:t xml:space="preserve"> &gt; </w:t>
      </w:r>
      <w:proofErr w:type="spellStart"/>
      <w:r>
        <w:t>ValueRange</w:t>
      </w:r>
      <w:proofErr w:type="spellEnd"/>
      <w:r>
        <w:t xml:space="preserve"> || </w:t>
      </w:r>
      <w:proofErr w:type="spellStart"/>
      <w:r>
        <w:t>startingValue</w:t>
      </w:r>
      <w:proofErr w:type="spellEnd"/>
      <w:r>
        <w:t xml:space="preserve"> &lt; 0 || </w:t>
      </w:r>
      <w:proofErr w:type="spellStart"/>
      <w:r>
        <w:t>randomPowerup</w:t>
      </w:r>
      <w:proofErr w:type="spellEnd"/>
      <w:r>
        <w:t>)</w:t>
      </w:r>
    </w:p>
    <w:p w14:paraId="2E162FD2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24355E89" w14:textId="77777777" w:rsidR="00FE5290" w:rsidRDefault="00FE5290" w:rsidP="00FE5290">
      <w:pPr>
        <w:pStyle w:val="STTSAlgoritmaContent"/>
      </w:pPr>
      <w:r>
        <w:t xml:space="preserve">  else</w:t>
      </w:r>
    </w:p>
    <w:p w14:paraId="2E78800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startingValue</w:t>
      </w:r>
      <w:proofErr w:type="spellEnd"/>
      <w:r>
        <w:t>;</w:t>
      </w:r>
    </w:p>
    <w:p w14:paraId="5FD4EA67" w14:textId="77777777" w:rsidR="00FE5290" w:rsidRDefault="00FE5290" w:rsidP="00FE5290">
      <w:pPr>
        <w:pStyle w:val="STTSAlgoritmaContent"/>
      </w:pPr>
      <w:r>
        <w:t xml:space="preserve">  Material m = new Material(</w:t>
      </w:r>
      <w:proofErr w:type="spellStart"/>
      <w:r>
        <w:t>playerMaterial</w:t>
      </w:r>
      <w:proofErr w:type="spellEnd"/>
      <w:r>
        <w:t>);</w:t>
      </w:r>
    </w:p>
    <w:p w14:paraId="06316B68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SetColor</w:t>
      </w:r>
      <w:proofErr w:type="spellEnd"/>
      <w:r>
        <w:t>(</w:t>
      </w:r>
      <w:proofErr w:type="gramEnd"/>
      <w:r>
        <w:t>"_</w:t>
      </w:r>
      <w:proofErr w:type="spellStart"/>
      <w:r>
        <w:t>OutlineColor</w:t>
      </w:r>
      <w:proofErr w:type="spellEnd"/>
      <w:r>
        <w:t xml:space="preserve">", </w:t>
      </w:r>
      <w:proofErr w:type="spellStart"/>
      <w:r>
        <w:t>materialColor</w:t>
      </w:r>
      <w:proofErr w:type="spellEnd"/>
      <w:r>
        <w:t>);</w:t>
      </w:r>
    </w:p>
    <w:p w14:paraId="30F21D2B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m.</w:t>
      </w:r>
      <w:proofErr w:type="gramStart"/>
      <w:r>
        <w:t>SetFloat</w:t>
      </w:r>
      <w:proofErr w:type="spellEnd"/>
      <w:r>
        <w:t>(</w:t>
      </w:r>
      <w:proofErr w:type="gramEnd"/>
      <w:r>
        <w:t>"_</w:t>
      </w:r>
      <w:proofErr w:type="spellStart"/>
      <w:r>
        <w:t>OutlineThickness</w:t>
      </w:r>
      <w:proofErr w:type="spellEnd"/>
      <w:r>
        <w:t>", 1);</w:t>
      </w:r>
    </w:p>
    <w:p w14:paraId="5355D0CA" w14:textId="77777777" w:rsidR="00FE5290" w:rsidRDefault="00FE5290" w:rsidP="00FE5290">
      <w:pPr>
        <w:pStyle w:val="STTSAlgoritmaContent"/>
      </w:pPr>
      <w:r>
        <w:t xml:space="preserve">  ball = </w:t>
      </w:r>
      <w:proofErr w:type="spellStart"/>
      <w:proofErr w:type="gramStart"/>
      <w:r>
        <w:t>transform.GetChild</w:t>
      </w:r>
      <w:proofErr w:type="spellEnd"/>
      <w:proofErr w:type="gramEnd"/>
      <w:r>
        <w:t>(0).</w:t>
      </w:r>
      <w:proofErr w:type="spellStart"/>
      <w:r>
        <w:t>gameObject</w:t>
      </w:r>
      <w:proofErr w:type="spellEnd"/>
      <w:r>
        <w:t>;</w:t>
      </w:r>
    </w:p>
    <w:p w14:paraId="1E37AA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[powerUpValue-1];</w:t>
      </w:r>
    </w:p>
    <w:p w14:paraId="58A336E1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0;</w:t>
      </w:r>
    </w:p>
    <w:p w14:paraId="087D37F9" w14:textId="77777777" w:rsidR="00FE5290" w:rsidRDefault="00FE5290" w:rsidP="00FE5290">
      <w:pPr>
        <w:pStyle w:val="STTSAlgoritmaContent"/>
      </w:pPr>
      <w:r>
        <w:t>}</w:t>
      </w:r>
    </w:p>
    <w:p w14:paraId="46D903F4" w14:textId="77777777" w:rsidR="00FE5290" w:rsidRDefault="00FE5290" w:rsidP="00FE5290">
      <w:pPr>
        <w:pStyle w:val="STTSAlgoritmaContent"/>
      </w:pPr>
    </w:p>
    <w:p w14:paraId="0E797FD6" w14:textId="77777777" w:rsidR="00FE5290" w:rsidRDefault="00FE5290" w:rsidP="00FE5290">
      <w:pPr>
        <w:pStyle w:val="STTSAlgoritmaContent"/>
      </w:pPr>
      <w:r>
        <w:t xml:space="preserve">private void </w:t>
      </w:r>
      <w:proofErr w:type="gramStart"/>
      <w:r>
        <w:t>Update(</w:t>
      </w:r>
      <w:proofErr w:type="gramEnd"/>
      <w:r>
        <w:t>){</w:t>
      </w:r>
    </w:p>
    <w:p w14:paraId="6629E03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-= </w:t>
      </w:r>
      <w:proofErr w:type="spellStart"/>
      <w:r>
        <w:t>Time.deltaTime</w:t>
      </w:r>
      <w:proofErr w:type="spellEnd"/>
      <w:r>
        <w:t>;</w:t>
      </w:r>
    </w:p>
    <w:p w14:paraId="6F8AEBDA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&lt;= 0 &amp;</w:t>
      </w:r>
      <w:proofErr w:type="gramStart"/>
      <w:r>
        <w:t>&amp; !</w:t>
      </w:r>
      <w:proofErr w:type="spellStart"/>
      <w:r>
        <w:t>ball</w:t>
      </w:r>
      <w:proofErr w:type="gramEnd"/>
      <w:r>
        <w:t>.activeSelf</w:t>
      </w:r>
      <w:proofErr w:type="spellEnd"/>
      <w:r>
        <w:t>){</w:t>
      </w:r>
    </w:p>
    <w:p w14:paraId="3F86F68B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1;</w:t>
      </w:r>
    </w:p>
    <w:p w14:paraId="37ACFF26" w14:textId="77777777" w:rsidR="00FE5290" w:rsidRDefault="00FE5290" w:rsidP="00FE5290">
      <w:pPr>
        <w:pStyle w:val="STTSAlgoritmaContent"/>
      </w:pPr>
      <w:r>
        <w:t xml:space="preserve">    </w:t>
      </w:r>
      <w:proofErr w:type="spellStart"/>
      <w:proofErr w:type="gramStart"/>
      <w:r>
        <w:t>ball.SetActive</w:t>
      </w:r>
      <w:proofErr w:type="spellEnd"/>
      <w:proofErr w:type="gramEnd"/>
      <w:r>
        <w:t>(true);</w:t>
      </w:r>
    </w:p>
    <w:p w14:paraId="02C527AE" w14:textId="77777777" w:rsidR="00FE5290" w:rsidRDefault="00FE5290" w:rsidP="00FE5290">
      <w:pPr>
        <w:pStyle w:val="STTSAlgoritmaContent"/>
      </w:pPr>
      <w:r>
        <w:t xml:space="preserve">    if (</w:t>
      </w:r>
      <w:proofErr w:type="spellStart"/>
      <w:r>
        <w:t>randomPowerup</w:t>
      </w:r>
      <w:proofErr w:type="spellEnd"/>
      <w:proofErr w:type="gramStart"/>
      <w:r>
        <w:t>){</w:t>
      </w:r>
      <w:proofErr w:type="gramEnd"/>
    </w:p>
    <w:p w14:paraId="608FEDA4" w14:textId="499272EC" w:rsidR="00FE5290" w:rsidRDefault="00FE5290" w:rsidP="00FE5290">
      <w:pPr>
        <w:pStyle w:val="STTSAlgoritmaContent"/>
      </w:pPr>
      <w:r>
        <w:t xml:space="preserve">      </w:t>
      </w:r>
      <w:proofErr w:type="spellStart"/>
      <w:r>
        <w:t>powerUpValue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 xml:space="preserve">(1, </w:t>
      </w:r>
      <w:proofErr w:type="spellStart"/>
      <w:r>
        <w:t>startingValue</w:t>
      </w:r>
      <w:proofErr w:type="spellEnd"/>
      <w:r>
        <w:t xml:space="preserve"> + 1);</w:t>
      </w:r>
    </w:p>
    <w:p w14:paraId="0C9C8599" w14:textId="77777777" w:rsidR="00FE5290" w:rsidRDefault="00FE5290" w:rsidP="00FE5290">
      <w:pPr>
        <w:pStyle w:val="STTSAlgoritmaContent"/>
      </w:pPr>
      <w:r>
        <w:t xml:space="preserve">      </w:t>
      </w:r>
      <w:proofErr w:type="spellStart"/>
      <w:proofErr w:type="gramStart"/>
      <w:r>
        <w:t>ball.GetComponent</w:t>
      </w:r>
      <w:proofErr w:type="spellEnd"/>
      <w:proofErr w:type="gramEnd"/>
      <w:r>
        <w:t>&lt;</w:t>
      </w:r>
      <w:proofErr w:type="spellStart"/>
      <w:r>
        <w:t>SpriteRenderer</w:t>
      </w:r>
      <w:proofErr w:type="spellEnd"/>
      <w:r>
        <w:t xml:space="preserve">&gt;().sprite = </w:t>
      </w:r>
      <w:proofErr w:type="spellStart"/>
      <w:r>
        <w:t>powerUpSprites</w:t>
      </w:r>
      <w:proofErr w:type="spellEnd"/>
      <w:r>
        <w:t>[</w:t>
      </w:r>
      <w:proofErr w:type="spellStart"/>
      <w:r>
        <w:t>powerUpValue</w:t>
      </w:r>
      <w:proofErr w:type="spellEnd"/>
      <w:r>
        <w:t xml:space="preserve"> - 1];</w:t>
      </w:r>
    </w:p>
    <w:p w14:paraId="6BBE00F7" w14:textId="77777777" w:rsidR="00FE5290" w:rsidRDefault="00FE5290" w:rsidP="00FE5290">
      <w:pPr>
        <w:pStyle w:val="STTSAlgoritmaContent"/>
      </w:pPr>
      <w:r>
        <w:t xml:space="preserve">    }</w:t>
      </w:r>
    </w:p>
    <w:p w14:paraId="73380162" w14:textId="77777777" w:rsidR="00FE5290" w:rsidRDefault="00FE5290" w:rsidP="00FE5290">
      <w:pPr>
        <w:pStyle w:val="STTSAlgoritmaContent"/>
      </w:pPr>
      <w:r>
        <w:t xml:space="preserve">  }</w:t>
      </w:r>
    </w:p>
    <w:p w14:paraId="1CB0E631" w14:textId="78AA5762" w:rsidR="00FE5290" w:rsidRDefault="00FE5290" w:rsidP="00E90BD7">
      <w:pPr>
        <w:pStyle w:val="STTSAlgoritmaContent"/>
      </w:pPr>
      <w:r>
        <w:t>}</w:t>
      </w:r>
    </w:p>
    <w:p w14:paraId="497BAA23" w14:textId="77777777" w:rsidR="00FE5290" w:rsidRDefault="00FE5290" w:rsidP="00FE5290">
      <w:pPr>
        <w:pStyle w:val="STTSAlgoritmaContent"/>
      </w:pPr>
      <w:r>
        <w:t xml:space="preserve">public bool </w:t>
      </w:r>
      <w:proofErr w:type="spellStart"/>
      <w:proofErr w:type="gramStart"/>
      <w:r>
        <w:t>isActive</w:t>
      </w:r>
      <w:proofErr w:type="spellEnd"/>
      <w:r>
        <w:t>(</w:t>
      </w:r>
      <w:proofErr w:type="gramEnd"/>
      <w:r>
        <w:t>){</w:t>
      </w:r>
    </w:p>
    <w:p w14:paraId="283ACD5E" w14:textId="77777777" w:rsidR="00FE5290" w:rsidRDefault="00FE5290" w:rsidP="00FE5290">
      <w:pPr>
        <w:pStyle w:val="STTSAlgoritmaContent"/>
      </w:pPr>
      <w:r>
        <w:t xml:space="preserve">  return </w:t>
      </w:r>
      <w:proofErr w:type="spellStart"/>
      <w:r>
        <w:t>currentSpawnTime</w:t>
      </w:r>
      <w:proofErr w:type="spellEnd"/>
      <w:r>
        <w:t xml:space="preserve"> &lt;= 0;</w:t>
      </w:r>
    </w:p>
    <w:p w14:paraId="64EE2F9B" w14:textId="0F56DB7D" w:rsidR="00FE5290" w:rsidRDefault="00FE5290" w:rsidP="00E90BD7">
      <w:pPr>
        <w:pStyle w:val="STTSAlgoritmaContent"/>
      </w:pPr>
      <w:r>
        <w:t>}</w:t>
      </w:r>
    </w:p>
    <w:p w14:paraId="20A54CC4" w14:textId="77777777" w:rsidR="00FE5290" w:rsidRDefault="00FE5290" w:rsidP="00FE5290">
      <w:pPr>
        <w:pStyle w:val="STTSAlgoritmaContent"/>
      </w:pPr>
      <w:r>
        <w:t>public (</w:t>
      </w:r>
      <w:proofErr w:type="spellStart"/>
      <w:proofErr w:type="gramStart"/>
      <w:r>
        <w:t>Sprite,int</w:t>
      </w:r>
      <w:proofErr w:type="spellEnd"/>
      <w:proofErr w:type="gramEnd"/>
      <w:r>
        <w:t xml:space="preserve">) </w:t>
      </w:r>
      <w:proofErr w:type="spellStart"/>
      <w:r>
        <w:t>getPowerupId</w:t>
      </w:r>
      <w:proofErr w:type="spellEnd"/>
      <w:r>
        <w:t>(){</w:t>
      </w:r>
    </w:p>
    <w:p w14:paraId="007EAD8F" w14:textId="77777777" w:rsidR="00FE5290" w:rsidRDefault="00FE5290" w:rsidP="00FE5290">
      <w:pPr>
        <w:pStyle w:val="STTSAlgoritmaContent"/>
      </w:pPr>
      <w:r>
        <w:t xml:space="preserve">  if (</w:t>
      </w:r>
      <w:proofErr w:type="spellStart"/>
      <w:r>
        <w:t>currentSpawnTime</w:t>
      </w:r>
      <w:proofErr w:type="spellEnd"/>
      <w:r>
        <w:t xml:space="preserve"> &gt; 0)</w:t>
      </w:r>
    </w:p>
    <w:p w14:paraId="16D4FCD3" w14:textId="77777777" w:rsidR="00FE5290" w:rsidRDefault="00FE5290" w:rsidP="00FE5290">
      <w:pPr>
        <w:pStyle w:val="STTSAlgoritmaContent"/>
      </w:pPr>
      <w:r>
        <w:t xml:space="preserve">    return (null,0);</w:t>
      </w:r>
    </w:p>
    <w:p w14:paraId="03F3F523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proofErr w:type="gramStart"/>
      <w:r>
        <w:t>ball.SetActive</w:t>
      </w:r>
      <w:proofErr w:type="spellEnd"/>
      <w:proofErr w:type="gramEnd"/>
      <w:r>
        <w:t>(false);</w:t>
      </w:r>
    </w:p>
    <w:p w14:paraId="410FED75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currentSpawnTime</w:t>
      </w:r>
      <w:proofErr w:type="spellEnd"/>
      <w:r>
        <w:t xml:space="preserve"> = </w:t>
      </w:r>
      <w:proofErr w:type="spellStart"/>
      <w:r>
        <w:t>spawnTime</w:t>
      </w:r>
      <w:proofErr w:type="spellEnd"/>
      <w:r>
        <w:t>;</w:t>
      </w:r>
    </w:p>
    <w:p w14:paraId="1B158A5E" w14:textId="77777777" w:rsidR="00FE5290" w:rsidRDefault="00FE5290" w:rsidP="00FE5290">
      <w:pPr>
        <w:pStyle w:val="STTSAlgoritmaContent"/>
      </w:pPr>
      <w:r>
        <w:t xml:space="preserve">  </w:t>
      </w:r>
      <w:proofErr w:type="spellStart"/>
      <w:r>
        <w:t>GetComponent</w:t>
      </w:r>
      <w:proofErr w:type="spellEnd"/>
      <w:r>
        <w:t>&lt;Animator</w:t>
      </w:r>
      <w:proofErr w:type="gramStart"/>
      <w:r>
        <w:t>&gt;(</w:t>
      </w:r>
      <w:proofErr w:type="gramEnd"/>
      <w:r>
        <w:t>).speed = 0;</w:t>
      </w:r>
    </w:p>
    <w:p w14:paraId="246A06AD" w14:textId="77777777" w:rsidR="00FE5290" w:rsidRDefault="00FE5290" w:rsidP="00FE5290">
      <w:pPr>
        <w:pStyle w:val="STTSAlgoritmaContent"/>
      </w:pPr>
      <w:r>
        <w:t xml:space="preserve">  return (</w:t>
      </w:r>
      <w:proofErr w:type="spellStart"/>
      <w:proofErr w:type="gramStart"/>
      <w:r>
        <w:t>powerUpSprites</w:t>
      </w:r>
      <w:proofErr w:type="spellEnd"/>
      <w:r>
        <w:t>[</w:t>
      </w:r>
      <w:proofErr w:type="spellStart"/>
      <w:proofErr w:type="gramEnd"/>
      <w:r>
        <w:t>powerUpValue</w:t>
      </w:r>
      <w:proofErr w:type="spellEnd"/>
      <w:r>
        <w:t xml:space="preserve"> - 1],</w:t>
      </w:r>
      <w:proofErr w:type="spellStart"/>
      <w:r>
        <w:t>powerUpValue</w:t>
      </w:r>
      <w:proofErr w:type="spellEnd"/>
      <w:r>
        <w:t>);</w:t>
      </w:r>
    </w:p>
    <w:p w14:paraId="2FB73E33" w14:textId="77777777" w:rsidR="00E90BD7" w:rsidRDefault="00FE5290" w:rsidP="00E90BD7">
      <w:pPr>
        <w:pStyle w:val="STTSAlgoritmaContent"/>
      </w:pPr>
      <w:r>
        <w:t>}</w:t>
      </w:r>
    </w:p>
    <w:p w14:paraId="07BBB54A" w14:textId="25D9E79C" w:rsidR="00F828EF" w:rsidRDefault="00FE5290" w:rsidP="00E90BD7">
      <w:pPr>
        <w:pStyle w:val="STTSAlgoritmaContent"/>
      </w:pPr>
      <w:r>
        <w:t>}</w:t>
      </w:r>
    </w:p>
    <w:p w14:paraId="4726842A" w14:textId="77777777" w:rsidR="00F828EF" w:rsidRDefault="00F828EF" w:rsidP="00F828EF">
      <w:pPr>
        <w:ind w:firstLine="0"/>
      </w:pPr>
      <w:r>
        <w:lastRenderedPageBreak/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2BA92683" w14:textId="1ACB1904" w:rsidR="00F828EF" w:rsidRDefault="00F828EF" w:rsidP="00F828EF">
      <w:pPr>
        <w:pStyle w:val="ListParagraph"/>
        <w:numPr>
          <w:ilvl w:val="0"/>
          <w:numId w:val="42"/>
        </w:numPr>
        <w:ind w:left="426"/>
      </w:pPr>
      <w:r>
        <w:t>2</w:t>
      </w:r>
      <w:r>
        <w:tab/>
      </w:r>
      <w:r>
        <w:tab/>
        <w:t>: Lama spawn</w:t>
      </w:r>
      <w:r w:rsidR="00CD3057">
        <w:t xml:space="preserve"> </w:t>
      </w:r>
      <w:proofErr w:type="spellStart"/>
      <w:r w:rsidR="00CD3057">
        <w:t>sebuah</w:t>
      </w:r>
      <w:proofErr w:type="spellEnd"/>
      <w:r w:rsidR="00CD3057">
        <w:t xml:space="preserve"> bola </w:t>
      </w:r>
      <w:proofErr w:type="spellStart"/>
      <w:r w:rsidR="00CD3057">
        <w:t>spesial</w:t>
      </w:r>
      <w:proofErr w:type="spellEnd"/>
      <w:r w:rsidR="00CD3057">
        <w:t xml:space="preserve"> </w:t>
      </w:r>
      <w:proofErr w:type="spellStart"/>
      <w:r w:rsidR="00CD3057">
        <w:t>setelah</w:t>
      </w:r>
      <w:proofErr w:type="spellEnd"/>
      <w:r w:rsidR="00CD3057">
        <w:t xml:space="preserve"> bola </w:t>
      </w:r>
      <w:proofErr w:type="spellStart"/>
      <w:r w:rsidR="00CD3057">
        <w:t>diambil</w:t>
      </w:r>
      <w:proofErr w:type="spellEnd"/>
    </w:p>
    <w:p w14:paraId="1C9C0ECC" w14:textId="1C3CD6B2" w:rsidR="00FE5290" w:rsidRDefault="00F828EF" w:rsidP="00F828EF">
      <w:pPr>
        <w:pStyle w:val="ListParagraph"/>
        <w:numPr>
          <w:ilvl w:val="0"/>
          <w:numId w:val="42"/>
        </w:numPr>
        <w:ind w:left="426"/>
      </w:pPr>
      <w:r>
        <w:t>3</w:t>
      </w:r>
      <w:r>
        <w:tab/>
      </w:r>
      <w:r>
        <w:tab/>
        <w:t xml:space="preserve">: </w:t>
      </w:r>
      <w:proofErr w:type="spellStart"/>
      <w:r w:rsidR="00CD3057">
        <w:t>Referensi</w:t>
      </w:r>
      <w:proofErr w:type="spellEnd"/>
      <w:r w:rsidR="00CD3057">
        <w:t xml:space="preserve"> material </w:t>
      </w:r>
      <w:proofErr w:type="spellStart"/>
      <w:r w:rsidR="00CD3057">
        <w:t>untuk</w:t>
      </w:r>
      <w:proofErr w:type="spellEnd"/>
      <w:r w:rsidR="00CD3057">
        <w:t xml:space="preserve"> </w:t>
      </w:r>
      <w:proofErr w:type="spellStart"/>
      <w:r w:rsidR="00CD3057">
        <w:t>memberi</w:t>
      </w:r>
      <w:proofErr w:type="spellEnd"/>
      <w:r w:rsidR="00CD3057">
        <w:t xml:space="preserve"> outline pada bola </w:t>
      </w:r>
      <w:proofErr w:type="spellStart"/>
      <w:r w:rsidR="00CD3057">
        <w:t>salju</w:t>
      </w:r>
      <w:proofErr w:type="spellEnd"/>
    </w:p>
    <w:p w14:paraId="1050DD87" w14:textId="6D59AC7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4</w:t>
      </w:r>
      <w:r>
        <w:tab/>
      </w:r>
      <w:r>
        <w:tab/>
        <w:t xml:space="preserve">: Warna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>)</w:t>
      </w:r>
    </w:p>
    <w:p w14:paraId="143515B5" w14:textId="418E50AE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5</w:t>
      </w:r>
      <w:r>
        <w:tab/>
      </w:r>
      <w:r>
        <w:tab/>
        <w:t xml:space="preserve">: Id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pada tutorial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bola yang </w:t>
      </w:r>
      <w:proofErr w:type="spellStart"/>
      <w:r>
        <w:t>keluar</w:t>
      </w:r>
      <w:proofErr w:type="spellEnd"/>
      <w:r>
        <w:t xml:space="preserve"> pada spawner</w:t>
      </w:r>
    </w:p>
    <w:p w14:paraId="7AC8BAE6" w14:textId="29D77C5B" w:rsidR="00CD3057" w:rsidRDefault="00CD3057" w:rsidP="00F828EF">
      <w:pPr>
        <w:pStyle w:val="ListParagraph"/>
        <w:numPr>
          <w:ilvl w:val="0"/>
          <w:numId w:val="42"/>
        </w:numPr>
        <w:ind w:left="426"/>
      </w:pPr>
      <w:r>
        <w:t>6</w:t>
      </w:r>
      <w:r>
        <w:tab/>
      </w:r>
      <w:r>
        <w:tab/>
        <w:t xml:space="preserve">: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berapa</w:t>
      </w:r>
      <w:proofErr w:type="spellEnd"/>
      <w:r w:rsidR="000065BD">
        <w:t xml:space="preserve"> range </w:t>
      </w:r>
      <w:proofErr w:type="spellStart"/>
      <w:r w:rsidR="000065BD">
        <w:t>dari</w:t>
      </w:r>
      <w:proofErr w:type="spellEnd"/>
      <w:r w:rsidR="000065BD">
        <w:t xml:space="preserve"> id bola </w:t>
      </w:r>
      <w:proofErr w:type="spellStart"/>
      <w:r w:rsidR="000065BD">
        <w:t>spesial</w:t>
      </w:r>
      <w:proofErr w:type="spellEnd"/>
      <w:r w:rsidR="000065BD">
        <w:t xml:space="preserve"> yang di-spawn</w:t>
      </w:r>
    </w:p>
    <w:p w14:paraId="4D76B366" w14:textId="554F6FE9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7</w:t>
      </w:r>
      <w:r>
        <w:tab/>
      </w:r>
      <w:r>
        <w:tab/>
        <w:t xml:space="preserve">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spawner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bola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atau bola yang </w:t>
      </w:r>
      <w:proofErr w:type="spellStart"/>
      <w:r>
        <w:t>sama</w:t>
      </w:r>
      <w:proofErr w:type="spellEnd"/>
      <w:r>
        <w:t>.</w:t>
      </w:r>
    </w:p>
    <w:p w14:paraId="082CD052" w14:textId="0DD36AA1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8</w:t>
      </w:r>
      <w:r>
        <w:tab/>
      </w:r>
      <w:r>
        <w:tab/>
        <w:t xml:space="preserve">: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tamppilan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gampang</w:t>
      </w:r>
      <w:proofErr w:type="spellEnd"/>
      <w:r>
        <w:t>.</w:t>
      </w:r>
    </w:p>
    <w:p w14:paraId="77833B1D" w14:textId="5E578288" w:rsidR="000065BD" w:rsidRDefault="000065BD" w:rsidP="00F828EF">
      <w:pPr>
        <w:pStyle w:val="ListParagraph"/>
        <w:numPr>
          <w:ilvl w:val="0"/>
          <w:numId w:val="42"/>
        </w:numPr>
        <w:ind w:left="426"/>
      </w:pPr>
      <w:r>
        <w:t>17 – 18</w:t>
      </w:r>
      <w:r>
        <w:tab/>
        <w:t xml:space="preserve">: Bila </w:t>
      </w:r>
      <w:proofErr w:type="spellStart"/>
      <w:r>
        <w:t>startingValue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range </w:t>
      </w:r>
      <w:proofErr w:type="spellStart"/>
      <w:r>
        <w:t>valueRange</w:t>
      </w:r>
      <w:proofErr w:type="spellEnd"/>
      <w:r>
        <w:t xml:space="preserve"> atau </w:t>
      </w:r>
      <w:proofErr w:type="spellStart"/>
      <w:r>
        <w:t>randomPowerUp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di </w:t>
      </w:r>
      <w:proofErr w:type="spellStart"/>
      <w:r w:rsidR="002C03D1">
        <w:t>awal</w:t>
      </w:r>
      <w:proofErr w:type="spellEnd"/>
      <w:r w:rsidR="002C03D1">
        <w:t xml:space="preserve"> </w:t>
      </w:r>
      <w:proofErr w:type="spellStart"/>
      <w:r w:rsidR="002C03D1">
        <w:t>dipanggil</w:t>
      </w:r>
      <w:proofErr w:type="spellEnd"/>
      <w:r w:rsidR="002C03D1">
        <w:t xml:space="preserve"> bola </w:t>
      </w:r>
      <w:proofErr w:type="spellStart"/>
      <w:r w:rsidR="002C03D1">
        <w:t>spesial</w:t>
      </w:r>
      <w:proofErr w:type="spellEnd"/>
      <w:r w:rsidR="002C03D1">
        <w:t xml:space="preserve"> </w:t>
      </w:r>
      <w:proofErr w:type="spellStart"/>
      <w:r w:rsidR="002C03D1">
        <w:t>secara</w:t>
      </w:r>
      <w:proofErr w:type="spellEnd"/>
      <w:r w:rsidR="002C03D1">
        <w:t xml:space="preserve"> </w:t>
      </w:r>
      <w:proofErr w:type="spellStart"/>
      <w:r w:rsidR="002C03D1">
        <w:t>acak</w:t>
      </w:r>
      <w:proofErr w:type="spellEnd"/>
      <w:r w:rsidR="002C03D1">
        <w:t>.</w:t>
      </w:r>
    </w:p>
    <w:p w14:paraId="11829916" w14:textId="416105A6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18 – 20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id</w:t>
      </w:r>
    </w:p>
    <w:p w14:paraId="3FA5FA1E" w14:textId="5FA197A7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21 – 23</w:t>
      </w:r>
      <w:r>
        <w:tab/>
        <w:t xml:space="preserve">: </w:t>
      </w:r>
      <w:proofErr w:type="spellStart"/>
      <w:r>
        <w:t>Megatur</w:t>
      </w:r>
      <w:proofErr w:type="spellEnd"/>
      <w:r>
        <w:t xml:space="preserve"> outline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melayang</w:t>
      </w:r>
      <w:proofErr w:type="spellEnd"/>
      <w:r>
        <w:t xml:space="preserve">. (Tidak </w:t>
      </w:r>
      <w:proofErr w:type="spellStart"/>
      <w:r>
        <w:t>dipakai</w:t>
      </w:r>
      <w:proofErr w:type="spellEnd"/>
      <w:r>
        <w:t>)</w:t>
      </w:r>
    </w:p>
    <w:p w14:paraId="00503019" w14:textId="3224E4C3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24 – 25</w:t>
      </w:r>
      <w:r>
        <w:tab/>
        <w:t xml:space="preserve">: </w:t>
      </w:r>
      <w:proofErr w:type="spellStart"/>
      <w:r>
        <w:t>Mengganti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bola </w:t>
      </w:r>
      <w:proofErr w:type="spellStart"/>
      <w:r>
        <w:t>spesial</w:t>
      </w:r>
      <w:proofErr w:type="spellEnd"/>
      <w:r>
        <w:t>.</w:t>
      </w:r>
    </w:p>
    <w:p w14:paraId="6B64410D" w14:textId="051DB679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26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spawn time </w:t>
      </w:r>
      <w:proofErr w:type="spellStart"/>
      <w:r>
        <w:t>menjadi</w:t>
      </w:r>
      <w:proofErr w:type="spellEnd"/>
      <w:r>
        <w:t xml:space="preserve"> 0 agar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</w:p>
    <w:p w14:paraId="44F18E65" w14:textId="3C5D38FE" w:rsidR="002C03D1" w:rsidRDefault="002C03D1" w:rsidP="00F828EF">
      <w:pPr>
        <w:pStyle w:val="ListParagraph"/>
        <w:numPr>
          <w:ilvl w:val="0"/>
          <w:numId w:val="42"/>
        </w:numPr>
        <w:ind w:left="426"/>
      </w:pPr>
      <w:r>
        <w:t>30</w:t>
      </w:r>
      <w:r>
        <w:tab/>
      </w:r>
      <w:r>
        <w:tab/>
        <w:t xml:space="preserve">: Timer spawn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selayaknya</w:t>
      </w:r>
      <w:proofErr w:type="spellEnd"/>
      <w:r>
        <w:t xml:space="preserve"> countdown</w:t>
      </w:r>
    </w:p>
    <w:p w14:paraId="6132883C" w14:textId="023B1518" w:rsidR="000065BD" w:rsidRDefault="002C03D1" w:rsidP="00F828EF">
      <w:pPr>
        <w:pStyle w:val="ListParagraph"/>
        <w:numPr>
          <w:ilvl w:val="0"/>
          <w:numId w:val="42"/>
        </w:numPr>
        <w:ind w:left="426"/>
      </w:pPr>
      <w:r>
        <w:t>31 – 36</w:t>
      </w:r>
      <w:r>
        <w:tab/>
        <w:t xml:space="preserve">: Bila spawner cooldown </w:t>
      </w:r>
      <w:proofErr w:type="spellStart"/>
      <w:r>
        <w:t>tetapi</w:t>
      </w:r>
      <w:proofErr w:type="spellEnd"/>
      <w:r>
        <w:t xml:space="preserve"> timer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0, </w:t>
      </w:r>
      <w:proofErr w:type="spellStart"/>
      <w:r>
        <w:t>maka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bola </w:t>
      </w:r>
      <w:proofErr w:type="spellStart"/>
      <w:r w:rsidR="005C6DE7">
        <w:t>spesial</w:t>
      </w:r>
      <w:proofErr w:type="spellEnd"/>
      <w:r w:rsidR="005C6DE7">
        <w:t xml:space="preserve"> </w:t>
      </w:r>
      <w:proofErr w:type="spellStart"/>
      <w:r w:rsidR="005C6DE7">
        <w:t>baru</w:t>
      </w:r>
      <w:proofErr w:type="spellEnd"/>
      <w:r>
        <w:t xml:space="preserve">, </w:t>
      </w:r>
      <w:r w:rsidR="005C6DE7">
        <w:t xml:space="preserve">spawner </w:t>
      </w:r>
      <w:proofErr w:type="spellStart"/>
      <w:r w:rsidR="005C6DE7">
        <w:t>berada</w:t>
      </w:r>
      <w:proofErr w:type="spellEnd"/>
      <w:r w:rsidR="005C6DE7">
        <w:t xml:space="preserve"> </w:t>
      </w:r>
      <w:proofErr w:type="spellStart"/>
      <w:r w:rsidR="005C6DE7">
        <w:t>dalam</w:t>
      </w:r>
      <w:proofErr w:type="spellEnd"/>
      <w:r w:rsidR="005C6DE7">
        <w:t xml:space="preserve"> </w:t>
      </w:r>
      <w:proofErr w:type="spellStart"/>
      <w:r w:rsidR="005C6DE7">
        <w:t>posisi</w:t>
      </w:r>
      <w:proofErr w:type="spellEnd"/>
      <w:r w:rsidR="005C6DE7">
        <w:t xml:space="preserve"> </w:t>
      </w:r>
      <w:proofErr w:type="spellStart"/>
      <w:r w:rsidR="005C6DE7">
        <w:t>siap</w:t>
      </w:r>
      <w:proofErr w:type="spellEnd"/>
      <w:r w:rsidR="005C6DE7">
        <w:t xml:space="preserve"> </w:t>
      </w:r>
      <w:proofErr w:type="spellStart"/>
      <w:r w:rsidR="005C6DE7">
        <w:t>diambil</w:t>
      </w:r>
      <w:proofErr w:type="spellEnd"/>
      <w:r w:rsidR="005C6DE7">
        <w:t xml:space="preserve"> dan </w:t>
      </w:r>
      <w:proofErr w:type="spellStart"/>
      <w:r w:rsidR="005C6DE7">
        <w:t>animasi</w:t>
      </w:r>
      <w:proofErr w:type="spellEnd"/>
      <w:r w:rsidR="005C6DE7">
        <w:t xml:space="preserve"> </w:t>
      </w:r>
      <w:proofErr w:type="spellStart"/>
      <w:r w:rsidR="005C6DE7">
        <w:t>dijalankan</w:t>
      </w:r>
      <w:proofErr w:type="spellEnd"/>
      <w:r w:rsidR="005C6DE7">
        <w:t>.</w:t>
      </w:r>
    </w:p>
    <w:p w14:paraId="657CE537" w14:textId="5670782F" w:rsidR="005C6DE7" w:rsidRDefault="005C6DE7" w:rsidP="00F828EF">
      <w:pPr>
        <w:pStyle w:val="ListParagraph"/>
        <w:numPr>
          <w:ilvl w:val="0"/>
          <w:numId w:val="42"/>
        </w:numPr>
        <w:ind w:left="426"/>
      </w:pPr>
      <w:r>
        <w:t>41 – 43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timer &lt;=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true,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false.</w:t>
      </w:r>
    </w:p>
    <w:p w14:paraId="23F6C3A3" w14:textId="0FB441DC" w:rsidR="00FF3A71" w:rsidRDefault="00D42F11" w:rsidP="009C7259">
      <w:pPr>
        <w:pStyle w:val="ListParagraph"/>
        <w:numPr>
          <w:ilvl w:val="0"/>
          <w:numId w:val="42"/>
        </w:numPr>
        <w:ind w:left="426"/>
      </w:pPr>
      <w:r>
        <w:t>45 – 52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. Bila spawner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melayang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dan cooldown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id power up dan </w:t>
      </w:r>
      <w:proofErr w:type="spellStart"/>
      <w:proofErr w:type="gramStart"/>
      <w:r>
        <w:t>spritenya.Sementara</w:t>
      </w:r>
      <w:proofErr w:type="spellEnd"/>
      <w:proofErr w:type="gramEnd"/>
      <w:r>
        <w:t xml:space="preserve"> </w:t>
      </w:r>
      <w:proofErr w:type="spellStart"/>
      <w:r>
        <w:t>bila</w:t>
      </w:r>
      <w:proofErr w:type="spellEnd"/>
      <w:r>
        <w:t xml:space="preserve"> spawner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cooldown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>.</w:t>
      </w:r>
    </w:p>
    <w:p w14:paraId="66B6447B" w14:textId="0F418458" w:rsidR="00FF3A71" w:rsidRDefault="00FF3A71" w:rsidP="001A5F43">
      <w:pPr>
        <w:ind w:left="66" w:firstLine="0"/>
        <w:jc w:val="center"/>
      </w:pPr>
      <w:r w:rsidRPr="00FF3A71">
        <w:rPr>
          <w:noProof/>
        </w:rPr>
        <w:lastRenderedPageBreak/>
        <w:drawing>
          <wp:inline distT="0" distB="0" distL="0" distR="0" wp14:anchorId="5F7EE30F" wp14:editId="3638C32E">
            <wp:extent cx="4134679" cy="2779761"/>
            <wp:effectExtent l="0" t="0" r="0" b="1905"/>
            <wp:docPr id="21170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5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186" cy="28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035E" w14:textId="7D4A77F5" w:rsidR="001A5F43" w:rsidRDefault="001A5F43" w:rsidP="001A5F43">
      <w:pPr>
        <w:pStyle w:val="STTSGambar"/>
      </w:pPr>
      <w:r>
        <w:t>Gambar 7.</w:t>
      </w:r>
      <w:r w:rsidR="00E90BD7">
        <w:t>10</w:t>
      </w:r>
    </w:p>
    <w:p w14:paraId="1175F2C3" w14:textId="50D8AB56" w:rsidR="001A5F43" w:rsidRDefault="001A5F43" w:rsidP="001A5F4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Script power up</w:t>
      </w:r>
    </w:p>
    <w:p w14:paraId="497EC2E7" w14:textId="77777777" w:rsidR="001A5F43" w:rsidRDefault="001A5F43" w:rsidP="00CE5531">
      <w:pPr>
        <w:ind w:left="66" w:firstLine="0"/>
      </w:pPr>
    </w:p>
    <w:p w14:paraId="2902967C" w14:textId="66D10F1E" w:rsidR="00856B20" w:rsidRDefault="00856B20" w:rsidP="00856B20">
      <w:pPr>
        <w:ind w:firstLine="709"/>
      </w:pPr>
      <w:r>
        <w:t xml:space="preserve">Dari spawn time,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5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player material </w:t>
      </w:r>
      <w:proofErr w:type="spellStart"/>
      <w:r>
        <w:t>SpriteRenderer</w:t>
      </w:r>
      <w:proofErr w:type="spellEnd"/>
      <w:r>
        <w:t xml:space="preserve">, Material Color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Starting Value 5 </w:t>
      </w:r>
      <w:proofErr w:type="spellStart"/>
      <w:r>
        <w:t>tetapi</w:t>
      </w:r>
      <w:proofErr w:type="spellEnd"/>
      <w:r>
        <w:t xml:space="preserve"> di override oleh Random Powerup yang </w:t>
      </w:r>
      <w:proofErr w:type="spellStart"/>
      <w:r>
        <w:t>bersifat</w:t>
      </w:r>
      <w:proofErr w:type="spellEnd"/>
      <w:r>
        <w:t xml:space="preserve"> true. Lalu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value range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5 agar </w:t>
      </w:r>
      <w:proofErr w:type="spellStart"/>
      <w:r>
        <w:t>seluruh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dan power up spites </w:t>
      </w:r>
      <w:proofErr w:type="spellStart"/>
      <w:r>
        <w:t>hanyalah</w:t>
      </w:r>
      <w:proofErr w:type="spellEnd"/>
      <w:r>
        <w:t xml:space="preserve"> sprite –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103D5BA6" w14:textId="77777777" w:rsidR="00FF3A71" w:rsidRDefault="00FF3A71" w:rsidP="00CE5531">
      <w:pPr>
        <w:ind w:left="66" w:firstLine="0"/>
      </w:pPr>
    </w:p>
    <w:p w14:paraId="7908B67C" w14:textId="1C52541F" w:rsidR="00284356" w:rsidRDefault="00E00041" w:rsidP="00882E66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Player</w:t>
      </w:r>
    </w:p>
    <w:p w14:paraId="5984C34F" w14:textId="55459F37" w:rsidR="00C35FE6" w:rsidRDefault="00882E66" w:rsidP="00C35FE6">
      <w:pPr>
        <w:ind w:firstLine="709"/>
      </w:pPr>
      <w:proofErr w:type="spellStart"/>
      <w:r>
        <w:t>Dengan</w:t>
      </w:r>
      <w:proofErr w:type="spellEnd"/>
      <w:r>
        <w:t xml:space="preserve"> bola dan </w:t>
      </w:r>
      <w:proofErr w:type="spellStart"/>
      <w:r>
        <w:t>aspek</w:t>
      </w:r>
      <w:proofErr w:type="spellEnd"/>
      <w:r>
        <w:t xml:space="preserve"> –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bola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</w:t>
      </w:r>
      <w:r w:rsidR="005D5236">
        <w:t>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</w:t>
      </w:r>
      <w:proofErr w:type="spellStart"/>
      <w:r w:rsidR="005D5236">
        <w:t>aksi</w:t>
      </w:r>
      <w:proofErr w:type="spellEnd"/>
      <w:r w:rsidR="005D5236">
        <w:t xml:space="preserve"> – </w:t>
      </w:r>
      <w:proofErr w:type="spellStart"/>
      <w:r w:rsidR="005D5236">
        <w:t>aksi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player, </w:t>
      </w:r>
      <w:proofErr w:type="spellStart"/>
      <w:r w:rsidR="005D5236">
        <w:t>dengan</w:t>
      </w:r>
      <w:proofErr w:type="spellEnd"/>
      <w:r w:rsidR="005D5236">
        <w:t xml:space="preserve"> </w:t>
      </w:r>
      <w:proofErr w:type="spellStart"/>
      <w:r w:rsidR="005D5236">
        <w:t>subbab</w:t>
      </w:r>
      <w:proofErr w:type="spellEnd"/>
      <w:r w:rsidR="005D5236">
        <w:t xml:space="preserve"> </w:t>
      </w:r>
      <w:proofErr w:type="spellStart"/>
      <w:r w:rsidR="005D5236">
        <w:t>selanjutnya</w:t>
      </w:r>
      <w:proofErr w:type="spellEnd"/>
      <w:r w:rsidR="005D5236">
        <w:t xml:space="preserve"> </w:t>
      </w:r>
      <w:proofErr w:type="spellStart"/>
      <w:r w:rsidR="005D5236">
        <w:t>menjelaskan</w:t>
      </w:r>
      <w:proofErr w:type="spellEnd"/>
      <w:r w:rsidR="005D5236">
        <w:t xml:space="preserve"> </w:t>
      </w:r>
      <w:proofErr w:type="spellStart"/>
      <w:r w:rsidR="005D5236">
        <w:t>mengenai</w:t>
      </w:r>
      <w:proofErr w:type="spellEnd"/>
      <w:r w:rsidR="005D5236">
        <w:t xml:space="preserve"> </w:t>
      </w:r>
      <w:proofErr w:type="spellStart"/>
      <w:r w:rsidR="005D5236">
        <w:t>apa</w:t>
      </w:r>
      <w:proofErr w:type="spellEnd"/>
      <w:r w:rsidR="005D5236">
        <w:t xml:space="preserve"> yang </w:t>
      </w:r>
      <w:proofErr w:type="spellStart"/>
      <w:r w:rsidR="005D5236">
        <w:t>bisa</w:t>
      </w:r>
      <w:proofErr w:type="spellEnd"/>
      <w:r w:rsidR="005D5236">
        <w:t xml:space="preserve"> </w:t>
      </w:r>
      <w:proofErr w:type="spellStart"/>
      <w:r w:rsidR="005D5236">
        <w:t>dilakukan</w:t>
      </w:r>
      <w:proofErr w:type="spellEnd"/>
      <w:r w:rsidR="005D5236">
        <w:t xml:space="preserve"> oleh bot.</w:t>
      </w:r>
    </w:p>
    <w:p w14:paraId="4BE06212" w14:textId="77777777" w:rsidR="008C5442" w:rsidRDefault="008C5442" w:rsidP="00284356">
      <w:pPr>
        <w:pStyle w:val="STTSAlgoritmaContent"/>
        <w:numPr>
          <w:ilvl w:val="0"/>
          <w:numId w:val="0"/>
        </w:numPr>
        <w:ind w:left="624" w:hanging="624"/>
      </w:pPr>
    </w:p>
    <w:p w14:paraId="24C86A17" w14:textId="0546FEA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proofErr w:type="spellStart"/>
      <w:r>
        <w:t>SnowBrawler</w:t>
      </w:r>
      <w:proofErr w:type="spellEnd"/>
    </w:p>
    <w:p w14:paraId="0C6D34D7" w14:textId="02B6EF04" w:rsidR="00C35FE6" w:rsidRDefault="00C35FE6" w:rsidP="00C35FE6">
      <w:pPr>
        <w:ind w:firstLine="709"/>
      </w:pP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atau 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Dodo,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dan player,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. </w:t>
      </w:r>
    </w:p>
    <w:p w14:paraId="409A5B06" w14:textId="3AA4837E" w:rsidR="00160547" w:rsidRDefault="00160547" w:rsidP="00C366D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proofErr w:type="gramStart"/>
      <w:r>
        <w:t>panjang</w:t>
      </w:r>
      <w:proofErr w:type="spellEnd"/>
      <w:r>
        <w:t xml:space="preserve"> :</w:t>
      </w:r>
      <w:proofErr w:type="gramEnd"/>
    </w:p>
    <w:p w14:paraId="126AA461" w14:textId="4370BED9" w:rsidR="00CE5531" w:rsidRDefault="00CE5531" w:rsidP="00CE553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Class </w:t>
      </w:r>
      <w:proofErr w:type="spellStart"/>
      <w:r w:rsidR="008E453D">
        <w:t>SnowBrawler</w:t>
      </w:r>
      <w:proofErr w:type="spellEnd"/>
    </w:p>
    <w:p w14:paraId="115D15A2" w14:textId="598B36F8" w:rsidR="007F210C" w:rsidRPr="007F210C" w:rsidRDefault="007F210C" w:rsidP="007F210C">
      <w:pPr>
        <w:pStyle w:val="STTSAlgoritmaContent"/>
        <w:numPr>
          <w:ilvl w:val="0"/>
          <w:numId w:val="49"/>
        </w:numPr>
        <w:ind w:left="709" w:hanging="709"/>
      </w:pPr>
      <w:r w:rsidRPr="007F210C">
        <w:t xml:space="preserve">public class </w:t>
      </w:r>
      <w:proofErr w:type="spellStart"/>
      <w:proofErr w:type="gramStart"/>
      <w:r w:rsidRPr="007F210C">
        <w:t>SnowBrawler</w:t>
      </w:r>
      <w:proofErr w:type="spellEnd"/>
      <w:r w:rsidRPr="007F210C">
        <w:t xml:space="preserve"> :</w:t>
      </w:r>
      <w:proofErr w:type="gramEnd"/>
      <w:r w:rsidRPr="007F210C">
        <w:t xml:space="preserve"> </w:t>
      </w:r>
      <w:proofErr w:type="spellStart"/>
      <w:r w:rsidRPr="007F210C">
        <w:t>MonoBehaviour</w:t>
      </w:r>
      <w:proofErr w:type="spellEnd"/>
      <w:r w:rsidRPr="007F210C">
        <w:t>{</w:t>
      </w:r>
    </w:p>
    <w:p w14:paraId="40AFA20E" w14:textId="77777777" w:rsidR="00E97B55" w:rsidRDefault="00E97B55" w:rsidP="007F210C">
      <w:pPr>
        <w:pStyle w:val="STTSAlgoritmaContent"/>
      </w:pPr>
    </w:p>
    <w:p w14:paraId="3B13AFEF" w14:textId="1149362A" w:rsidR="007F210C" w:rsidRPr="007F210C" w:rsidRDefault="007F210C" w:rsidP="007F210C">
      <w:pPr>
        <w:pStyle w:val="STTSAlgoritmaContent"/>
      </w:pPr>
      <w:r w:rsidRPr="007F210C">
        <w:t xml:space="preserve">protected int </w:t>
      </w:r>
      <w:proofErr w:type="spellStart"/>
      <w:r w:rsidRPr="007F210C">
        <w:t>ballAmount</w:t>
      </w:r>
      <w:proofErr w:type="spellEnd"/>
      <w:r w:rsidRPr="007F210C">
        <w:t xml:space="preserve"> </w:t>
      </w:r>
      <w:proofErr w:type="gramStart"/>
      <w:r w:rsidRPr="007F210C">
        <w:t>{ get</w:t>
      </w:r>
      <w:proofErr w:type="gramEnd"/>
      <w:r w:rsidRPr="007F210C">
        <w:t>; set; }</w:t>
      </w:r>
    </w:p>
    <w:p w14:paraId="7D51339F" w14:textId="2CE8C0CA" w:rsidR="007F210C" w:rsidRPr="007F210C" w:rsidRDefault="007F210C" w:rsidP="007F210C">
      <w:pPr>
        <w:pStyle w:val="STTSAlgoritmaContent"/>
      </w:pPr>
      <w:r w:rsidRPr="007F210C">
        <w:t xml:space="preserve">protected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caughtBall</w:t>
      </w:r>
      <w:proofErr w:type="spellEnd"/>
      <w:r w:rsidRPr="007F210C">
        <w:t xml:space="preserve"> </w:t>
      </w:r>
      <w:proofErr w:type="gramStart"/>
      <w:r w:rsidRPr="007F210C">
        <w:t>{ get</w:t>
      </w:r>
      <w:proofErr w:type="gramEnd"/>
      <w:r w:rsidRPr="007F210C">
        <w:t>; set; }</w:t>
      </w:r>
    </w:p>
    <w:p w14:paraId="2F3645C3" w14:textId="7838C6B8" w:rsidR="007F210C" w:rsidRPr="007F210C" w:rsidRDefault="007F210C" w:rsidP="007F210C">
      <w:pPr>
        <w:pStyle w:val="STTSAlgoritmaContent"/>
      </w:pPr>
      <w:r w:rsidRPr="007F210C">
        <w:t xml:space="preserve">protected int </w:t>
      </w:r>
      <w:proofErr w:type="spellStart"/>
      <w:r w:rsidRPr="007F210C">
        <w:t>ballPowerId</w:t>
      </w:r>
      <w:proofErr w:type="spellEnd"/>
      <w:r w:rsidRPr="007F210C">
        <w:t xml:space="preserve"> </w:t>
      </w:r>
      <w:proofErr w:type="gramStart"/>
      <w:r w:rsidRPr="007F210C">
        <w:t>{ get</w:t>
      </w:r>
      <w:proofErr w:type="gramEnd"/>
      <w:r w:rsidRPr="007F210C">
        <w:t>; set; }</w:t>
      </w:r>
    </w:p>
    <w:p w14:paraId="501F0C00" w14:textId="77777777" w:rsidR="007F210C" w:rsidRPr="007F210C" w:rsidRDefault="007F210C" w:rsidP="007F210C">
      <w:pPr>
        <w:pStyle w:val="STTSAlgoritmaContent"/>
      </w:pPr>
    </w:p>
    <w:p w14:paraId="521C44C0" w14:textId="0F318D48" w:rsidR="007F210C" w:rsidRPr="007F210C" w:rsidRDefault="007F210C" w:rsidP="007F210C">
      <w:pPr>
        <w:pStyle w:val="STTSAlgoritmaContent"/>
      </w:pPr>
      <w:r w:rsidRPr="007F210C">
        <w:t>[</w:t>
      </w:r>
      <w:proofErr w:type="spellStart"/>
      <w:r w:rsidRPr="007F210C">
        <w:t>SerializeField</w:t>
      </w:r>
      <w:proofErr w:type="spellEnd"/>
      <w:r w:rsidRPr="007F210C">
        <w:t xml:space="preserve">]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displayedBall</w:t>
      </w:r>
      <w:proofErr w:type="spellEnd"/>
      <w:r w:rsidRPr="007F210C">
        <w:t>;</w:t>
      </w:r>
    </w:p>
    <w:p w14:paraId="2186510B" w14:textId="7B05CB75" w:rsidR="007F210C" w:rsidRPr="007F210C" w:rsidRDefault="007F210C" w:rsidP="007F210C">
      <w:pPr>
        <w:pStyle w:val="STTSAlgoritmaContent"/>
      </w:pPr>
      <w:r w:rsidRPr="007F210C">
        <w:t>[</w:t>
      </w:r>
      <w:proofErr w:type="spellStart"/>
      <w:r w:rsidRPr="007F210C">
        <w:t>SerializeField</w:t>
      </w:r>
      <w:proofErr w:type="spellEnd"/>
      <w:r w:rsidRPr="007F210C">
        <w:t xml:space="preserve">]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numberReference</w:t>
      </w:r>
      <w:proofErr w:type="spellEnd"/>
      <w:r w:rsidRPr="007F210C">
        <w:t>;</w:t>
      </w:r>
    </w:p>
    <w:p w14:paraId="38DFDDED" w14:textId="285B5293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playerteam</w:t>
      </w:r>
      <w:proofErr w:type="spellEnd"/>
      <w:r w:rsidRPr="007F210C">
        <w:t>;</w:t>
      </w:r>
    </w:p>
    <w:p w14:paraId="7F519925" w14:textId="527B89AC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throwSpeed</w:t>
      </w:r>
      <w:proofErr w:type="spellEnd"/>
      <w:r w:rsidRPr="007F210C">
        <w:t>;</w:t>
      </w:r>
    </w:p>
    <w:p w14:paraId="786D2EA7" w14:textId="685D7522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originalRunSpeed</w:t>
      </w:r>
      <w:proofErr w:type="spellEnd"/>
      <w:r w:rsidRPr="007F210C">
        <w:t>;</w:t>
      </w:r>
    </w:p>
    <w:p w14:paraId="0FA3B395" w14:textId="64637789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runSpeed</w:t>
      </w:r>
      <w:proofErr w:type="spellEnd"/>
      <w:r w:rsidRPr="007F210C">
        <w:t>;</w:t>
      </w:r>
    </w:p>
    <w:p w14:paraId="162D18CC" w14:textId="0A8B5FE9" w:rsidR="007F210C" w:rsidRPr="007F210C" w:rsidRDefault="007F210C" w:rsidP="007F210C">
      <w:pPr>
        <w:pStyle w:val="STTSAlgoritmaContent"/>
      </w:pPr>
      <w:r w:rsidRPr="007F210C">
        <w:t xml:space="preserve">public int </w:t>
      </w:r>
      <w:proofErr w:type="spellStart"/>
      <w:r w:rsidRPr="007F210C">
        <w:t>ballScoreInitial</w:t>
      </w:r>
      <w:proofErr w:type="spellEnd"/>
      <w:r w:rsidRPr="007F210C">
        <w:t>;</w:t>
      </w:r>
    </w:p>
    <w:p w14:paraId="5B1D1064" w14:textId="76782900" w:rsidR="007F210C" w:rsidRPr="007F210C" w:rsidRDefault="007F210C" w:rsidP="007F210C">
      <w:pPr>
        <w:pStyle w:val="STTSAlgoritmaContent"/>
      </w:pPr>
      <w:r w:rsidRPr="007F210C">
        <w:t xml:space="preserve">public int </w:t>
      </w:r>
      <w:proofErr w:type="spellStart"/>
      <w:r w:rsidRPr="007F210C">
        <w:t>ballScoreAdd</w:t>
      </w:r>
      <w:proofErr w:type="spellEnd"/>
      <w:r w:rsidRPr="007F210C">
        <w:t>;</w:t>
      </w:r>
    </w:p>
    <w:p w14:paraId="050AB4B5" w14:textId="7AC9EF50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ballSpeedAdd</w:t>
      </w:r>
      <w:proofErr w:type="spellEnd"/>
      <w:r w:rsidRPr="007F210C">
        <w:t>;</w:t>
      </w:r>
    </w:p>
    <w:p w14:paraId="06C33835" w14:textId="2FEEDC41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ballCatchTimer</w:t>
      </w:r>
      <w:proofErr w:type="spellEnd"/>
      <w:r w:rsidRPr="007F210C">
        <w:t>;</w:t>
      </w:r>
    </w:p>
    <w:p w14:paraId="0A50026E" w14:textId="79847DC1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ballTakeRange</w:t>
      </w:r>
      <w:proofErr w:type="spellEnd"/>
      <w:r w:rsidRPr="007F210C">
        <w:t>;</w:t>
      </w:r>
    </w:p>
    <w:p w14:paraId="3A79D9C7" w14:textId="6AD954A4" w:rsidR="007F210C" w:rsidRPr="007F210C" w:rsidRDefault="007F210C" w:rsidP="007F210C">
      <w:pPr>
        <w:pStyle w:val="STTSAlgoritmaContent"/>
      </w:pPr>
      <w:r w:rsidRPr="007F210C">
        <w:t xml:space="preserve">public </w:t>
      </w:r>
      <w:proofErr w:type="spellStart"/>
      <w:r w:rsidRPr="007F210C">
        <w:t>GameObject</w:t>
      </w:r>
      <w:proofErr w:type="spellEnd"/>
      <w:r w:rsidRPr="007F210C">
        <w:t xml:space="preserve"> ball;</w:t>
      </w:r>
    </w:p>
    <w:p w14:paraId="6FA47A63" w14:textId="0A705D46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isAiming</w:t>
      </w:r>
      <w:proofErr w:type="spellEnd"/>
      <w:r w:rsidRPr="007F210C">
        <w:t>;</w:t>
      </w:r>
    </w:p>
    <w:p w14:paraId="13F812AA" w14:textId="2E90F76A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catchRecharge</w:t>
      </w:r>
      <w:proofErr w:type="spellEnd"/>
      <w:r w:rsidRPr="007F210C">
        <w:t>;</w:t>
      </w:r>
    </w:p>
    <w:p w14:paraId="2EF0D069" w14:textId="13B71003" w:rsidR="007F210C" w:rsidRPr="007F210C" w:rsidRDefault="007F210C" w:rsidP="007F210C">
      <w:pPr>
        <w:pStyle w:val="STTSAlgoritmaContent"/>
      </w:pPr>
      <w:r w:rsidRPr="007F210C">
        <w:t xml:space="preserve">bool </w:t>
      </w:r>
      <w:proofErr w:type="spellStart"/>
      <w:r w:rsidRPr="007F210C">
        <w:t>iscatching</w:t>
      </w:r>
      <w:proofErr w:type="spellEnd"/>
      <w:r w:rsidRPr="007F210C">
        <w:t>;</w:t>
      </w:r>
    </w:p>
    <w:p w14:paraId="67781F03" w14:textId="70EE04CD" w:rsidR="007F210C" w:rsidRPr="007F210C" w:rsidRDefault="007F210C" w:rsidP="007F210C">
      <w:pPr>
        <w:pStyle w:val="STTSAlgoritmaContent"/>
      </w:pPr>
      <w:r w:rsidRPr="007F210C">
        <w:t xml:space="preserve">Sprite </w:t>
      </w:r>
      <w:proofErr w:type="spellStart"/>
      <w:r w:rsidRPr="007F210C">
        <w:t>ballSprite</w:t>
      </w:r>
      <w:proofErr w:type="spellEnd"/>
      <w:r w:rsidRPr="007F210C">
        <w:t>;</w:t>
      </w:r>
    </w:p>
    <w:p w14:paraId="064AB240" w14:textId="5325C8F2" w:rsidR="007F210C" w:rsidRPr="007F210C" w:rsidRDefault="007F210C" w:rsidP="007F210C">
      <w:pPr>
        <w:pStyle w:val="STTSAlgoritmaContent"/>
      </w:pPr>
      <w:r w:rsidRPr="007F210C">
        <w:t xml:space="preserve">Animator </w:t>
      </w:r>
      <w:proofErr w:type="spellStart"/>
      <w:r w:rsidRPr="007F210C">
        <w:t>animator</w:t>
      </w:r>
      <w:proofErr w:type="spellEnd"/>
      <w:r w:rsidRPr="007F210C">
        <w:t>;</w:t>
      </w:r>
    </w:p>
    <w:p w14:paraId="7AA4F3E6" w14:textId="763B11C6" w:rsidR="007F210C" w:rsidRPr="007F210C" w:rsidRDefault="007F210C" w:rsidP="007F210C">
      <w:pPr>
        <w:pStyle w:val="STTSAlgoritmaContent"/>
      </w:pPr>
      <w:proofErr w:type="spellStart"/>
      <w:r w:rsidRPr="007F210C">
        <w:t>AudioSource</w:t>
      </w:r>
      <w:proofErr w:type="spellEnd"/>
      <w:r w:rsidRPr="007F210C">
        <w:t xml:space="preserve"> </w:t>
      </w:r>
      <w:proofErr w:type="spellStart"/>
      <w:r w:rsidRPr="007F210C">
        <w:t>SFXSource</w:t>
      </w:r>
      <w:proofErr w:type="spellEnd"/>
      <w:r w:rsidRPr="007F210C">
        <w:t>;</w:t>
      </w:r>
    </w:p>
    <w:p w14:paraId="252DB6AB" w14:textId="2ED1AA0F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canAct</w:t>
      </w:r>
      <w:proofErr w:type="spellEnd"/>
      <w:r w:rsidRPr="007F210C">
        <w:t>;</w:t>
      </w:r>
    </w:p>
    <w:p w14:paraId="65C57830" w14:textId="6B9ADB08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canCatchBall</w:t>
      </w:r>
      <w:proofErr w:type="spellEnd"/>
      <w:r w:rsidRPr="007F210C">
        <w:t>;</w:t>
      </w:r>
    </w:p>
    <w:p w14:paraId="63A0C0DF" w14:textId="3C75C782" w:rsidR="007F210C" w:rsidRPr="007F210C" w:rsidRDefault="007F210C" w:rsidP="007F210C">
      <w:pPr>
        <w:pStyle w:val="STTSAlgoritmaContent"/>
      </w:pPr>
      <w:r w:rsidRPr="007F210C">
        <w:t xml:space="preserve">public bool </w:t>
      </w:r>
      <w:proofErr w:type="spellStart"/>
      <w:r w:rsidRPr="007F210C">
        <w:t>isTargeted</w:t>
      </w:r>
      <w:proofErr w:type="spellEnd"/>
      <w:r w:rsidRPr="007F210C">
        <w:t>;</w:t>
      </w:r>
    </w:p>
    <w:p w14:paraId="29141962" w14:textId="77777777" w:rsidR="007F210C" w:rsidRPr="007F210C" w:rsidRDefault="007F210C" w:rsidP="007F210C">
      <w:pPr>
        <w:pStyle w:val="STTSAlgoritmaContent"/>
      </w:pPr>
    </w:p>
    <w:p w14:paraId="031E8D70" w14:textId="0D7399B3" w:rsidR="007F210C" w:rsidRPr="007F210C" w:rsidRDefault="007F210C" w:rsidP="007F210C">
      <w:pPr>
        <w:pStyle w:val="STTSAlgoritmaContent"/>
      </w:pPr>
      <w:r w:rsidRPr="007F210C">
        <w:t xml:space="preserve">Vector2 </w:t>
      </w:r>
      <w:proofErr w:type="spellStart"/>
      <w:r w:rsidRPr="007F210C">
        <w:t>lastpos</w:t>
      </w:r>
      <w:proofErr w:type="spellEnd"/>
      <w:r w:rsidRPr="007F210C">
        <w:t>;</w:t>
      </w:r>
    </w:p>
    <w:p w14:paraId="4624A414" w14:textId="26DC28D8" w:rsidR="007F210C" w:rsidRPr="007F210C" w:rsidRDefault="007F210C" w:rsidP="007F210C">
      <w:pPr>
        <w:pStyle w:val="STTSAlgoritmaContent"/>
      </w:pPr>
      <w:r w:rsidRPr="007F210C">
        <w:t xml:space="preserve">public float </w:t>
      </w:r>
      <w:proofErr w:type="spellStart"/>
      <w:r w:rsidRPr="007F210C">
        <w:t>timeDelay</w:t>
      </w:r>
      <w:proofErr w:type="spellEnd"/>
      <w:r w:rsidRPr="007F210C">
        <w:t xml:space="preserve"> = 0.1f;</w:t>
      </w:r>
    </w:p>
    <w:p w14:paraId="06B77B6C" w14:textId="67179E83" w:rsidR="007F210C" w:rsidRPr="007F210C" w:rsidRDefault="007F210C" w:rsidP="007F210C">
      <w:pPr>
        <w:pStyle w:val="STTSAlgoritmaContent"/>
      </w:pPr>
      <w:r w:rsidRPr="007F210C">
        <w:t xml:space="preserve">float </w:t>
      </w:r>
      <w:proofErr w:type="spellStart"/>
      <w:r w:rsidRPr="007F210C">
        <w:t>currentTimeDelay</w:t>
      </w:r>
      <w:proofErr w:type="spellEnd"/>
      <w:r w:rsidRPr="007F210C">
        <w:t xml:space="preserve"> = 0;</w:t>
      </w:r>
    </w:p>
    <w:p w14:paraId="480694C8" w14:textId="77777777" w:rsidR="007F210C" w:rsidRPr="007F210C" w:rsidRDefault="007F210C" w:rsidP="007F210C">
      <w:pPr>
        <w:pStyle w:val="STTSAlgoritmaContent"/>
      </w:pPr>
    </w:p>
    <w:p w14:paraId="2AA1484B" w14:textId="4F114707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gramStart"/>
      <w:r w:rsidRPr="007F210C">
        <w:t>Start(</w:t>
      </w:r>
      <w:proofErr w:type="gramEnd"/>
      <w:r w:rsidRPr="007F210C">
        <w:t>){</w:t>
      </w:r>
    </w:p>
    <w:p w14:paraId="085F1C79" w14:textId="5103386B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animator = </w:t>
      </w:r>
      <w:proofErr w:type="spellStart"/>
      <w:r w:rsidR="007F210C" w:rsidRPr="007F210C">
        <w:t>GetComponent</w:t>
      </w:r>
      <w:proofErr w:type="spellEnd"/>
      <w:r w:rsidR="007F210C" w:rsidRPr="007F210C">
        <w:t>&lt;Animator</w:t>
      </w:r>
      <w:proofErr w:type="gramStart"/>
      <w:r w:rsidR="007F210C" w:rsidRPr="007F210C">
        <w:t>&gt;(</w:t>
      </w:r>
      <w:proofErr w:type="gramEnd"/>
      <w:r w:rsidR="007F210C" w:rsidRPr="007F210C">
        <w:t>);</w:t>
      </w:r>
    </w:p>
    <w:p w14:paraId="43D3FC6A" w14:textId="16B6210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</w:t>
      </w:r>
      <w:proofErr w:type="spellEnd"/>
      <w:r w:rsidR="007F210C" w:rsidRPr="007F210C">
        <w:t xml:space="preserve"> =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AudioSource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);</w:t>
      </w:r>
    </w:p>
    <w:p w14:paraId="368739A9" w14:textId="285158B3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isAiming</w:t>
      </w:r>
      <w:proofErr w:type="spellEnd"/>
      <w:r w:rsidR="007F210C" w:rsidRPr="007F210C">
        <w:t xml:space="preserve"> = false;</w:t>
      </w:r>
    </w:p>
    <w:p w14:paraId="7CBBE959" w14:textId="6E980862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true;</w:t>
      </w:r>
    </w:p>
    <w:p w14:paraId="4FF3FD2F" w14:textId="5889E5EB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5E44C5AB" w14:textId="73E7CEC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canCatchBall</w:t>
      </w:r>
      <w:proofErr w:type="spellEnd"/>
      <w:r w:rsidR="007F210C" w:rsidRPr="007F210C">
        <w:t xml:space="preserve"> = true;</w:t>
      </w:r>
    </w:p>
    <w:p w14:paraId="0F6029E9" w14:textId="4E30B3C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isTargeted</w:t>
      </w:r>
      <w:proofErr w:type="spellEnd"/>
      <w:r w:rsidR="007F210C" w:rsidRPr="007F210C">
        <w:t xml:space="preserve"> = false;</w:t>
      </w:r>
    </w:p>
    <w:p w14:paraId="77347BA0" w14:textId="3D6D3481" w:rsidR="007F210C" w:rsidRPr="007F210C" w:rsidRDefault="007F210C" w:rsidP="007F210C">
      <w:pPr>
        <w:pStyle w:val="STTSAlgoritmaContent"/>
      </w:pPr>
      <w:r w:rsidRPr="007F210C">
        <w:t>}</w:t>
      </w:r>
    </w:p>
    <w:p w14:paraId="33779ADE" w14:textId="77777777" w:rsidR="007F210C" w:rsidRPr="007F210C" w:rsidRDefault="007F210C" w:rsidP="007F210C">
      <w:pPr>
        <w:pStyle w:val="STTSAlgoritmaContent"/>
      </w:pPr>
    </w:p>
    <w:p w14:paraId="6D676EAB" w14:textId="33FA64F7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gramStart"/>
      <w:r w:rsidRPr="007F210C">
        <w:t>Update(</w:t>
      </w:r>
      <w:proofErr w:type="gramEnd"/>
      <w:r w:rsidRPr="007F210C">
        <w:t>){</w:t>
      </w:r>
    </w:p>
    <w:p w14:paraId="340D86E4" w14:textId="34D3977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currentTimeDelay</w:t>
      </w:r>
      <w:proofErr w:type="spellEnd"/>
      <w:r w:rsidR="007F210C" w:rsidRPr="007F210C">
        <w:t xml:space="preserve"> -= </w:t>
      </w:r>
      <w:proofErr w:type="spellStart"/>
      <w:r w:rsidR="007F210C" w:rsidRPr="007F210C">
        <w:t>Time.deltaTime</w:t>
      </w:r>
      <w:proofErr w:type="spellEnd"/>
      <w:r w:rsidR="007F210C" w:rsidRPr="007F210C">
        <w:t>;</w:t>
      </w:r>
    </w:p>
    <w:p w14:paraId="05FC9A8B" w14:textId="0E7342FD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//update </w:t>
      </w:r>
      <w:proofErr w:type="spellStart"/>
      <w:r w:rsidR="007F210C" w:rsidRPr="007F210C">
        <w:t>posisi</w:t>
      </w:r>
      <w:proofErr w:type="spellEnd"/>
      <w:r w:rsidR="007F210C" w:rsidRPr="007F210C">
        <w:t xml:space="preserve"> </w:t>
      </w:r>
      <w:proofErr w:type="spellStart"/>
      <w:r w:rsidR="007F210C" w:rsidRPr="007F210C">
        <w:t>sebelumnya</w:t>
      </w:r>
      <w:proofErr w:type="spellEnd"/>
      <w:r w:rsidR="007F210C" w:rsidRPr="007F210C">
        <w:t xml:space="preserve"> target </w:t>
      </w:r>
      <w:proofErr w:type="spellStart"/>
      <w:r w:rsidR="007F210C" w:rsidRPr="007F210C">
        <w:t>untuk</w:t>
      </w:r>
      <w:proofErr w:type="spellEnd"/>
      <w:r w:rsidR="007F210C" w:rsidRPr="007F210C">
        <w:t xml:space="preserve"> </w:t>
      </w:r>
      <w:proofErr w:type="spellStart"/>
      <w:r w:rsidR="007F210C" w:rsidRPr="007F210C">
        <w:t>prediksi</w:t>
      </w:r>
      <w:proofErr w:type="spellEnd"/>
    </w:p>
    <w:p w14:paraId="0928E358" w14:textId="7D284C2A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currentTimeDelay</w:t>
      </w:r>
      <w:proofErr w:type="spellEnd"/>
      <w:r w:rsidR="007F210C" w:rsidRPr="007F210C">
        <w:t xml:space="preserve"> &lt;= </w:t>
      </w:r>
      <w:proofErr w:type="gramStart"/>
      <w:r w:rsidR="007F210C" w:rsidRPr="007F210C">
        <w:t>0){</w:t>
      </w:r>
      <w:proofErr w:type="gramEnd"/>
    </w:p>
    <w:p w14:paraId="00A66FA7" w14:textId="0A82C337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animator.SetFloat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MoveSpeed</w:t>
      </w:r>
      <w:proofErr w:type="spellEnd"/>
      <w:r w:rsidR="007F210C" w:rsidRPr="007F210C">
        <w:t>", Vector2.Distance(</w:t>
      </w:r>
      <w:proofErr w:type="spellStart"/>
      <w:r w:rsidR="007F210C" w:rsidRPr="007F210C">
        <w:t>lastpos</w:t>
      </w:r>
      <w:proofErr w:type="spellEnd"/>
      <w:r w:rsidR="007F210C" w:rsidRPr="007F210C">
        <w:t xml:space="preserve">, </w:t>
      </w:r>
      <w:proofErr w:type="spellStart"/>
      <w:r w:rsidR="007F210C" w:rsidRPr="007F210C">
        <w:t>transform.position</w:t>
      </w:r>
      <w:proofErr w:type="spellEnd"/>
      <w:r w:rsidR="007F210C" w:rsidRPr="007F210C">
        <w:t>));</w:t>
      </w:r>
    </w:p>
    <w:p w14:paraId="0C16147D" w14:textId="37710CF6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if((Vector</w:t>
      </w:r>
      <w:proofErr w:type="gramStart"/>
      <w:r w:rsidR="007F210C" w:rsidRPr="007F210C">
        <w:t>2)</w:t>
      </w:r>
      <w:proofErr w:type="spellStart"/>
      <w:r w:rsidR="007F210C" w:rsidRPr="007F210C">
        <w:t>transform</w:t>
      </w:r>
      <w:proofErr w:type="gramEnd"/>
      <w:r w:rsidR="007F210C" w:rsidRPr="007F210C">
        <w:t>.position</w:t>
      </w:r>
      <w:proofErr w:type="spellEnd"/>
      <w:r w:rsidR="007F210C" w:rsidRPr="007F210C">
        <w:t xml:space="preserve"> - (Vector2)</w:t>
      </w:r>
      <w:proofErr w:type="spellStart"/>
      <w:r w:rsidR="007F210C" w:rsidRPr="007F210C">
        <w:t>lastpos</w:t>
      </w:r>
      <w:proofErr w:type="spellEnd"/>
      <w:r w:rsidR="007F210C" w:rsidRPr="007F210C">
        <w:t>!= Vector2.zero)</w:t>
      </w:r>
    </w:p>
    <w:p w14:paraId="461CC971" w14:textId="0A56610A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proofErr w:type="gramStart"/>
      <w:r w:rsidR="007F210C" w:rsidRPr="007F210C">
        <w:t>animator.SetFloat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SeeDirection</w:t>
      </w:r>
      <w:proofErr w:type="spellEnd"/>
      <w:r w:rsidR="007F210C" w:rsidRPr="007F210C">
        <w:t>", Vector2.Angle(Vector2.up, (Vector2)</w:t>
      </w:r>
      <w:proofErr w:type="spellStart"/>
      <w:r w:rsidR="007F210C" w:rsidRPr="007F210C">
        <w:t>transform.position</w:t>
      </w:r>
      <w:proofErr w:type="spellEnd"/>
      <w:r w:rsidR="007F210C" w:rsidRPr="007F210C">
        <w:t xml:space="preserve"> - (Vector2)</w:t>
      </w:r>
      <w:proofErr w:type="spellStart"/>
      <w:r w:rsidR="007F210C" w:rsidRPr="007F210C">
        <w:t>lastpos</w:t>
      </w:r>
      <w:proofErr w:type="spellEnd"/>
      <w:r w:rsidR="007F210C" w:rsidRPr="007F210C">
        <w:t>));</w:t>
      </w:r>
    </w:p>
    <w:p w14:paraId="5968C4B6" w14:textId="418ECFD8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lastpos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transform.position</w:t>
      </w:r>
      <w:proofErr w:type="spellEnd"/>
      <w:proofErr w:type="gramEnd"/>
      <w:r w:rsidR="007F210C" w:rsidRPr="007F210C">
        <w:t>;</w:t>
      </w:r>
    </w:p>
    <w:p w14:paraId="234F5562" w14:textId="47997A87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currentTimeDelay</w:t>
      </w:r>
      <w:proofErr w:type="spellEnd"/>
      <w:r w:rsidR="007F210C" w:rsidRPr="007F210C">
        <w:t xml:space="preserve"> = </w:t>
      </w:r>
      <w:proofErr w:type="spellStart"/>
      <w:r w:rsidR="007F210C" w:rsidRPr="007F210C">
        <w:t>timeDelay</w:t>
      </w:r>
      <w:proofErr w:type="spellEnd"/>
      <w:r w:rsidR="007F210C" w:rsidRPr="007F210C">
        <w:t>;</w:t>
      </w:r>
    </w:p>
    <w:p w14:paraId="5499CE7D" w14:textId="265E634F" w:rsidR="00C366DE" w:rsidRDefault="00C366DE" w:rsidP="00C366D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58B4D38" w14:textId="686061EE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3C1E3529" w14:textId="17373E8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IsAiming</w:t>
      </w:r>
      <w:proofErr w:type="spellEnd"/>
      <w:r w:rsidR="007F210C" w:rsidRPr="007F210C">
        <w:t xml:space="preserve">", </w:t>
      </w:r>
      <w:proofErr w:type="spellStart"/>
      <w:r w:rsidR="007F210C" w:rsidRPr="007F210C">
        <w:t>isAiming</w:t>
      </w:r>
      <w:proofErr w:type="spellEnd"/>
      <w:r w:rsidR="007F210C" w:rsidRPr="007F210C">
        <w:t>);</w:t>
      </w:r>
    </w:p>
    <w:p w14:paraId="4DEF68BA" w14:textId="3D65619B" w:rsidR="007F210C" w:rsidRPr="007F210C" w:rsidRDefault="007F210C" w:rsidP="007F210C">
      <w:pPr>
        <w:pStyle w:val="STTSAlgoritmaContent"/>
      </w:pPr>
      <w:r w:rsidRPr="007F210C">
        <w:t>}</w:t>
      </w:r>
    </w:p>
    <w:p w14:paraId="74919231" w14:textId="77777777" w:rsidR="007F210C" w:rsidRPr="007F210C" w:rsidRDefault="007F210C" w:rsidP="007F210C">
      <w:pPr>
        <w:pStyle w:val="STTSAlgoritmaContent"/>
      </w:pPr>
    </w:p>
    <w:p w14:paraId="609154F9" w14:textId="6F9DCBE8" w:rsidR="007F210C" w:rsidRPr="007F210C" w:rsidRDefault="007F210C" w:rsidP="00E97B55">
      <w:pPr>
        <w:pStyle w:val="STTSAlgoritmaContent"/>
      </w:pPr>
      <w:r w:rsidRPr="007F210C">
        <w:t>private void OnTriggerEnter2</w:t>
      </w:r>
      <w:proofErr w:type="gramStart"/>
      <w:r w:rsidRPr="007F210C">
        <w:t>D(</w:t>
      </w:r>
      <w:proofErr w:type="gramEnd"/>
      <w:r w:rsidRPr="007F210C">
        <w:t>Collider2D collision){</w:t>
      </w:r>
    </w:p>
    <w:p w14:paraId="39197ADC" w14:textId="3C515E41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collision.gameObject.tag</w:t>
      </w:r>
      <w:proofErr w:type="spellEnd"/>
      <w:r w:rsidR="007F210C" w:rsidRPr="007F210C">
        <w:t xml:space="preserve"> == "Projectile</w:t>
      </w:r>
      <w:proofErr w:type="gramStart"/>
      <w:r w:rsidR="007F210C" w:rsidRPr="007F210C">
        <w:t>"){</w:t>
      </w:r>
      <w:proofErr w:type="gramEnd"/>
    </w:p>
    <w:p w14:paraId="6E24CCD5" w14:textId="5838C9DD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iscatching</w:t>
      </w:r>
      <w:proofErr w:type="spellEnd"/>
      <w:proofErr w:type="gramStart"/>
      <w:r w:rsidR="007F210C" w:rsidRPr="007F210C">
        <w:t>){</w:t>
      </w:r>
      <w:proofErr w:type="gramEnd"/>
    </w:p>
    <w:p w14:paraId="14D3069C" w14:textId="7AA64BE2" w:rsidR="007F210C" w:rsidRPr="007F210C" w:rsidRDefault="00E97B55" w:rsidP="007F210C">
      <w:pPr>
        <w:pStyle w:val="STTSAlgoritmaContent"/>
      </w:pPr>
      <w:r>
        <w:t xml:space="preserve">      </w:t>
      </w:r>
      <w:r w:rsidR="007F210C" w:rsidRPr="007F210C">
        <w:t>if (</w:t>
      </w:r>
      <w:proofErr w:type="spellStart"/>
      <w:proofErr w:type="gramStart"/>
      <w:r w:rsidR="007F210C" w:rsidRPr="007F210C">
        <w:t>caughtBall</w:t>
      </w:r>
      <w:proofErr w:type="spellEnd"/>
      <w:r w:rsidR="007F210C" w:rsidRPr="007F210C">
        <w:t xml:space="preserve"> !</w:t>
      </w:r>
      <w:proofErr w:type="gramEnd"/>
      <w:r w:rsidR="007F210C" w:rsidRPr="007F210C">
        <w:t>= null)</w:t>
      </w:r>
    </w:p>
    <w:p w14:paraId="7EB152A1" w14:textId="47B9DD36" w:rsidR="007F210C" w:rsidRPr="007F210C" w:rsidRDefault="00E97B55" w:rsidP="007F210C">
      <w:pPr>
        <w:pStyle w:val="STTSAlgoritmaContent"/>
      </w:pPr>
      <w:r>
        <w:t xml:space="preserve">        </w:t>
      </w:r>
      <w:r w:rsidR="007F210C" w:rsidRPr="007F210C">
        <w:t>Destroy(</w:t>
      </w:r>
      <w:proofErr w:type="spellStart"/>
      <w:r w:rsidR="007F210C" w:rsidRPr="007F210C">
        <w:t>caughtBall</w:t>
      </w:r>
      <w:proofErr w:type="spellEnd"/>
      <w:r w:rsidR="007F210C" w:rsidRPr="007F210C">
        <w:t>);</w:t>
      </w:r>
    </w:p>
    <w:p w14:paraId="73BBE106" w14:textId="3B7911D8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collision.gameObject</w:t>
      </w:r>
      <w:proofErr w:type="spellEnd"/>
      <w:proofErr w:type="gramEnd"/>
      <w:r w:rsidR="007F210C" w:rsidRPr="007F210C">
        <w:t>;</w:t>
      </w:r>
    </w:p>
    <w:p w14:paraId="09B48ACF" w14:textId="40764327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caughtBall.SetActive</w:t>
      </w:r>
      <w:proofErr w:type="spellEnd"/>
      <w:r w:rsidR="007F210C" w:rsidRPr="007F210C">
        <w:t>(false);</w:t>
      </w:r>
    </w:p>
    <w:p w14:paraId="6E3DE2C4" w14:textId="440271B5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caughtBall.GetComponent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).</w:t>
      </w:r>
      <w:r>
        <w:t xml:space="preserve"> </w:t>
      </w:r>
      <w:proofErr w:type="spellStart"/>
      <w:r w:rsidR="007F210C" w:rsidRPr="007F210C">
        <w:t>ballIsCatched</w:t>
      </w:r>
      <w:proofErr w:type="spellEnd"/>
      <w:r w:rsidR="007F210C" w:rsidRPr="007F210C">
        <w:t>(</w:t>
      </w:r>
      <w:proofErr w:type="spellStart"/>
      <w:proofErr w:type="gramStart"/>
      <w:r w:rsidR="007F210C" w:rsidRPr="007F210C">
        <w:t>getplayerteam</w:t>
      </w:r>
      <w:proofErr w:type="spellEnd"/>
      <w:r w:rsidR="007F210C" w:rsidRPr="007F210C">
        <w:t>(</w:t>
      </w:r>
      <w:proofErr w:type="gramEnd"/>
      <w:r w:rsidR="007F210C" w:rsidRPr="007F210C">
        <w:t xml:space="preserve">), </w:t>
      </w:r>
      <w:proofErr w:type="spellStart"/>
      <w:r w:rsidR="007F210C" w:rsidRPr="007F210C">
        <w:t>ballScoreAdd</w:t>
      </w:r>
      <w:proofErr w:type="spellEnd"/>
      <w:r w:rsidR="007F210C" w:rsidRPr="007F210C">
        <w:t xml:space="preserve">, </w:t>
      </w:r>
      <w:proofErr w:type="spellStart"/>
      <w:r w:rsidR="007F210C" w:rsidRPr="007F210C">
        <w:t>ballSpeedAdd</w:t>
      </w:r>
      <w:proofErr w:type="spellEnd"/>
      <w:r w:rsidR="007F210C" w:rsidRPr="007F210C">
        <w:t xml:space="preserve">, </w:t>
      </w:r>
      <w:proofErr w:type="spellStart"/>
      <w:r w:rsidR="007F210C" w:rsidRPr="007F210C">
        <w:t>GetComponent</w:t>
      </w:r>
      <w:proofErr w:type="spellEnd"/>
      <w:r w:rsidR="007F210C" w:rsidRPr="007F210C">
        <w:t xml:space="preserve">&lt;BoxCollider2D&gt;(), </w:t>
      </w:r>
      <w:proofErr w:type="spellStart"/>
      <w:r w:rsidR="007F210C" w:rsidRPr="007F210C">
        <w:t>gameObject</w:t>
      </w:r>
      <w:proofErr w:type="spellEnd"/>
      <w:r w:rsidR="007F210C" w:rsidRPr="007F210C">
        <w:t>);</w:t>
      </w:r>
    </w:p>
    <w:p w14:paraId="5731628D" w14:textId="7F90E2A0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updateHoldedBallVisuals</w:t>
      </w:r>
      <w:proofErr w:type="spellEnd"/>
      <w:r w:rsidR="007F210C" w:rsidRPr="007F210C">
        <w:t>(false);</w:t>
      </w:r>
    </w:p>
    <w:p w14:paraId="1C9EA40D" w14:textId="76B22F7C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10572092" w14:textId="79F672B9" w:rsidR="007F210C" w:rsidRPr="007F210C" w:rsidRDefault="00E97B55" w:rsidP="00E97B55">
      <w:pPr>
        <w:pStyle w:val="STTSAlgoritmaContent"/>
      </w:pPr>
      <w:r>
        <w:t xml:space="preserve">    </w:t>
      </w:r>
      <w:proofErr w:type="gramStart"/>
      <w:r w:rsidR="007F210C" w:rsidRPr="007F210C">
        <w:t>else{</w:t>
      </w:r>
      <w:proofErr w:type="gramEnd"/>
    </w:p>
    <w:p w14:paraId="79894D76" w14:textId="65F9BF1B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BallMovement</w:t>
      </w:r>
      <w:proofErr w:type="spellEnd"/>
      <w:r w:rsidR="007F210C" w:rsidRPr="007F210C">
        <w:t xml:space="preserve"> </w:t>
      </w:r>
      <w:proofErr w:type="spellStart"/>
      <w:r w:rsidR="007F210C" w:rsidRPr="007F210C">
        <w:t>bol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collision.gameObject.GetComponent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&gt;();</w:t>
      </w:r>
    </w:p>
    <w:p w14:paraId="236DB290" w14:textId="51FE9717" w:rsidR="007F210C" w:rsidRPr="007F210C" w:rsidRDefault="00E97B55" w:rsidP="007F210C">
      <w:pPr>
        <w:pStyle w:val="STTSAlgoritmaContent"/>
      </w:pPr>
      <w:r>
        <w:t xml:space="preserve">      </w:t>
      </w:r>
      <w:r w:rsidR="007F210C" w:rsidRPr="007F210C">
        <w:t>if (</w:t>
      </w:r>
      <w:proofErr w:type="spellStart"/>
      <w:proofErr w:type="gramStart"/>
      <w:r w:rsidR="007F210C" w:rsidRPr="007F210C">
        <w:t>bol.getPlayerTeam</w:t>
      </w:r>
      <w:proofErr w:type="spellEnd"/>
      <w:proofErr w:type="gramEnd"/>
      <w:r w:rsidR="007F210C" w:rsidRPr="007F210C">
        <w:t xml:space="preserve">() != </w:t>
      </w:r>
      <w:proofErr w:type="spellStart"/>
      <w:r w:rsidR="007F210C" w:rsidRPr="007F210C">
        <w:t>playerteam</w:t>
      </w:r>
      <w:proofErr w:type="spellEnd"/>
      <w:r w:rsidR="007F210C" w:rsidRPr="007F210C">
        <w:t>)</w:t>
      </w:r>
    </w:p>
    <w:p w14:paraId="4267FA2E" w14:textId="36BFD5F2" w:rsidR="007F210C" w:rsidRPr="007F210C" w:rsidRDefault="00E97B55" w:rsidP="007F210C">
      <w:pPr>
        <w:pStyle w:val="STTSAlgoritmaContent"/>
      </w:pPr>
      <w:r>
        <w:t xml:space="preserve">        </w:t>
      </w:r>
      <w:proofErr w:type="spellStart"/>
      <w:r w:rsidR="007F210C" w:rsidRPr="007F210C">
        <w:t>BarScoreManager.addscore</w:t>
      </w:r>
      <w:proofErr w:type="spellEnd"/>
      <w:r w:rsidR="007F210C" w:rsidRPr="007F210C">
        <w:t>(</w:t>
      </w:r>
      <w:proofErr w:type="spellStart"/>
      <w:proofErr w:type="gramStart"/>
      <w:r w:rsidR="007F210C" w:rsidRPr="007F210C">
        <w:t>bol.getPlayerTeam</w:t>
      </w:r>
      <w:proofErr w:type="spellEnd"/>
      <w:proofErr w:type="gramEnd"/>
      <w:r w:rsidR="007F210C" w:rsidRPr="007F210C">
        <w:t xml:space="preserve">(), </w:t>
      </w:r>
      <w:proofErr w:type="spellStart"/>
      <w:r w:rsidR="007F210C" w:rsidRPr="007F210C">
        <w:t>bol.getBallScore</w:t>
      </w:r>
      <w:proofErr w:type="spellEnd"/>
      <w:r w:rsidR="007F210C" w:rsidRPr="007F210C">
        <w:t>());</w:t>
      </w:r>
    </w:p>
    <w:p w14:paraId="29F59592" w14:textId="2E98B886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proofErr w:type="gram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proofErr w:type="gramEnd"/>
      <w:r w:rsidR="007F210C" w:rsidRPr="007F210C">
        <w:t>getHitNumerator</w:t>
      </w:r>
      <w:proofErr w:type="spellEnd"/>
      <w:r w:rsidR="007F210C" w:rsidRPr="007F210C">
        <w:t xml:space="preserve">(0.5f, </w:t>
      </w:r>
      <w:proofErr w:type="spellStart"/>
      <w:r w:rsidR="007F210C" w:rsidRPr="007F210C">
        <w:t>collision.gameObject</w:t>
      </w:r>
      <w:proofErr w:type="spellEnd"/>
      <w:r w:rsidR="007F210C" w:rsidRPr="007F210C">
        <w:t>));</w:t>
      </w:r>
    </w:p>
    <w:p w14:paraId="4D77DA3B" w14:textId="2D1D9112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proofErr w:type="gramStart"/>
      <w:r w:rsidR="007F210C" w:rsidRPr="007F210C">
        <w:t>bol.trySelfDestruct</w:t>
      </w:r>
      <w:proofErr w:type="spellEnd"/>
      <w:proofErr w:type="gramEnd"/>
      <w:r w:rsidR="007F210C" w:rsidRPr="007F210C">
        <w:t>(</w:t>
      </w:r>
      <w:proofErr w:type="spellStart"/>
      <w:r w:rsidR="007F210C" w:rsidRPr="007F210C">
        <w:t>gameObject</w:t>
      </w:r>
      <w:proofErr w:type="spellEnd"/>
      <w:r w:rsidR="007F210C" w:rsidRPr="007F210C">
        <w:t>);</w:t>
      </w:r>
    </w:p>
    <w:p w14:paraId="09FBDB42" w14:textId="42141BF6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1E1733F1" w14:textId="54C3B646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7B306A88" w14:textId="733480F4" w:rsidR="007F210C" w:rsidRPr="007F210C" w:rsidRDefault="007F210C" w:rsidP="007F210C">
      <w:pPr>
        <w:pStyle w:val="STTSAlgoritmaContent"/>
      </w:pPr>
      <w:r w:rsidRPr="007F210C">
        <w:t>}</w:t>
      </w:r>
    </w:p>
    <w:p w14:paraId="0B73D646" w14:textId="77777777" w:rsidR="007F210C" w:rsidRPr="007F210C" w:rsidRDefault="007F210C" w:rsidP="007F210C">
      <w:pPr>
        <w:pStyle w:val="STTSAlgoritmaContent"/>
      </w:pPr>
    </w:p>
    <w:p w14:paraId="134DADB2" w14:textId="054FFFB0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proofErr w:type="gramStart"/>
      <w:r w:rsidRPr="007F210C">
        <w:t>getBall</w:t>
      </w:r>
      <w:proofErr w:type="spellEnd"/>
      <w:r w:rsidRPr="007F210C">
        <w:t>(</w:t>
      </w:r>
      <w:proofErr w:type="gramEnd"/>
      <w:r w:rsidRPr="007F210C">
        <w:t>){</w:t>
      </w:r>
    </w:p>
    <w:p w14:paraId="260D3372" w14:textId="2C11BB44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int </w:t>
      </w:r>
      <w:proofErr w:type="spellStart"/>
      <w:r w:rsidR="007F210C" w:rsidRPr="007F210C">
        <w:t>ballindex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SnowBallManager.Instance.getNearestBallIndex</w:t>
      </w:r>
      <w:proofErr w:type="spellEnd"/>
      <w:proofErr w:type="gramEnd"/>
      <w:r w:rsidR="007F210C" w:rsidRPr="007F210C">
        <w:t>(transform);</w:t>
      </w:r>
    </w:p>
    <w:p w14:paraId="637B7594" w14:textId="5B5AECBA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ballindex</w:t>
      </w:r>
      <w:proofErr w:type="spellEnd"/>
      <w:r w:rsidR="007F210C" w:rsidRPr="007F210C">
        <w:t xml:space="preserve"> &lt; 0 || Vector2.Distance(</w:t>
      </w:r>
      <w:proofErr w:type="spellStart"/>
      <w:proofErr w:type="gramStart"/>
      <w:r w:rsidR="007F210C" w:rsidRPr="007F210C">
        <w:t>transform.position</w:t>
      </w:r>
      <w:proofErr w:type="spellEnd"/>
      <w:proofErr w:type="gramEnd"/>
      <w:r w:rsidR="007F210C" w:rsidRPr="007F210C">
        <w:t xml:space="preserve">, SnowBallManager.Instance.getBallfromIndex(ballindex).transform.position) &gt; </w:t>
      </w:r>
      <w:proofErr w:type="spellStart"/>
      <w:r w:rsidR="007F210C" w:rsidRPr="007F210C">
        <w:t>ballTakeRange</w:t>
      </w:r>
      <w:proofErr w:type="spellEnd"/>
      <w:r w:rsidR="007F210C" w:rsidRPr="007F210C">
        <w:t>)</w:t>
      </w:r>
    </w:p>
    <w:p w14:paraId="125A8E74" w14:textId="76FC1993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return;</w:t>
      </w:r>
    </w:p>
    <w:p w14:paraId="21DD810C" w14:textId="4B4A3B7F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proofErr w:type="gramStart"/>
      <w:r w:rsidR="007F210C" w:rsidRPr="007F210C">
        <w:t>SnowBallManager.Instance.getBallfromIndex</w:t>
      </w:r>
      <w:proofErr w:type="spellEnd"/>
      <w:proofErr w:type="gramEnd"/>
      <w:r w:rsidR="007F210C" w:rsidRPr="007F210C">
        <w:t>(</w:t>
      </w:r>
      <w:proofErr w:type="spellStart"/>
      <w:r w:rsidR="007F210C" w:rsidRPr="007F210C">
        <w:t>ballindex</w:t>
      </w:r>
      <w:proofErr w:type="spellEnd"/>
      <w:r w:rsidR="007F210C" w:rsidRPr="007F210C">
        <w:t>).</w:t>
      </w:r>
      <w:r>
        <w:t xml:space="preserve">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PowerUp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)){</w:t>
      </w:r>
    </w:p>
    <w:p w14:paraId="49AC6E71" w14:textId="0B1C7F76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(</w:t>
      </w:r>
      <w:proofErr w:type="spellStart"/>
      <w:r w:rsidR="007F210C" w:rsidRPr="007F210C">
        <w:t>ballSprite</w:t>
      </w:r>
      <w:proofErr w:type="spellEnd"/>
      <w:r w:rsidR="007F210C" w:rsidRPr="007F210C">
        <w:t xml:space="preserve">, 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) = </w:t>
      </w:r>
      <w:proofErr w:type="gramStart"/>
      <w:r w:rsidR="007F210C" w:rsidRPr="007F210C">
        <w:t>SnowBallManager.Instance.getBallfromIndex</w:t>
      </w:r>
      <w:proofErr w:type="gramEnd"/>
      <w:r w:rsidR="007F210C" w:rsidRPr="007F210C">
        <w:t>(SnowBallManager.Instance.getNearestBallIndex(transform)).GetComponent&lt;PowerUp&gt;().getPowerupId();</w:t>
      </w:r>
    </w:p>
    <w:p w14:paraId="1B00A335" w14:textId="227BE344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 &gt; </w:t>
      </w:r>
      <w:proofErr w:type="gramStart"/>
      <w:r w:rsidR="007F210C" w:rsidRPr="007F210C">
        <w:t>0){</w:t>
      </w:r>
      <w:proofErr w:type="gramEnd"/>
    </w:p>
    <w:p w14:paraId="0281DB6F" w14:textId="5A0D9661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displayedBall.GetComponent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 xml:space="preserve">).sprite = </w:t>
      </w:r>
      <w:proofErr w:type="spellStart"/>
      <w:r w:rsidR="007F210C" w:rsidRPr="007F210C">
        <w:t>ballSprite</w:t>
      </w:r>
      <w:proofErr w:type="spellEnd"/>
      <w:r w:rsidR="007F210C" w:rsidRPr="007F210C">
        <w:t>;</w:t>
      </w:r>
    </w:p>
    <w:p w14:paraId="4ACBE71F" w14:textId="54FE2CF4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= 1;</w:t>
      </w:r>
    </w:p>
    <w:p w14:paraId="0B6E7A24" w14:textId="0FE5ABB4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28507472" w14:textId="5C3495A7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7DE3A5EE" w14:textId="2E6CF453" w:rsidR="007F210C" w:rsidRPr="007F210C" w:rsidRDefault="00E97B55" w:rsidP="00E97B55">
      <w:pPr>
        <w:pStyle w:val="STTSAlgoritmaContent"/>
      </w:pPr>
      <w:r>
        <w:t xml:space="preserve">  </w:t>
      </w:r>
      <w:proofErr w:type="gramStart"/>
      <w:r w:rsidR="007F210C" w:rsidRPr="007F210C">
        <w:t>else{</w:t>
      </w:r>
      <w:proofErr w:type="gramEnd"/>
    </w:p>
    <w:p w14:paraId="21619B24" w14:textId="261C1A39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 xml:space="preserve">int </w:t>
      </w:r>
      <w:proofErr w:type="spellStart"/>
      <w:r w:rsidR="007F210C" w:rsidRPr="007F210C">
        <w:t>deletedIndex</w:t>
      </w:r>
      <w:proofErr w:type="spellEnd"/>
      <w:r w:rsidR="007F210C" w:rsidRPr="007F210C">
        <w:t xml:space="preserve"> = </w:t>
      </w:r>
      <w:proofErr w:type="spellStart"/>
      <w:r w:rsidR="007F210C" w:rsidRPr="007F210C">
        <w:t>SnowBallManager.Instance</w:t>
      </w:r>
      <w:proofErr w:type="spellEnd"/>
      <w:r w:rsidR="007F210C" w:rsidRPr="007F210C">
        <w:t>.</w:t>
      </w:r>
      <w:r>
        <w:t xml:space="preserve"> </w:t>
      </w:r>
      <w:proofErr w:type="spellStart"/>
      <w:proofErr w:type="gramStart"/>
      <w:r w:rsidR="007F210C" w:rsidRPr="007F210C">
        <w:t>getNearestBallIndex</w:t>
      </w:r>
      <w:proofErr w:type="spellEnd"/>
      <w:r w:rsidR="007F210C" w:rsidRPr="007F210C">
        <w:t>(</w:t>
      </w:r>
      <w:proofErr w:type="gramEnd"/>
      <w:r w:rsidR="007F210C" w:rsidRPr="007F210C">
        <w:t xml:space="preserve">transform, </w:t>
      </w:r>
      <w:proofErr w:type="spellStart"/>
      <w:r w:rsidR="007F210C" w:rsidRPr="007F210C">
        <w:t>ballTakeRange</w:t>
      </w:r>
      <w:proofErr w:type="spellEnd"/>
      <w:r w:rsidR="007F210C" w:rsidRPr="007F210C">
        <w:t>);</w:t>
      </w:r>
    </w:p>
    <w:p w14:paraId="0D4D621F" w14:textId="17600B1B" w:rsidR="007F210C" w:rsidRPr="007F210C" w:rsidRDefault="00E97B55" w:rsidP="00E97B55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deletedIndex</w:t>
      </w:r>
      <w:proofErr w:type="spellEnd"/>
      <w:r w:rsidR="007F210C" w:rsidRPr="007F210C">
        <w:t xml:space="preserve"> &gt;= </w:t>
      </w:r>
      <w:proofErr w:type="gramStart"/>
      <w:r w:rsidR="007F210C" w:rsidRPr="007F210C">
        <w:t>0){</w:t>
      </w:r>
      <w:proofErr w:type="gramEnd"/>
    </w:p>
    <w:p w14:paraId="6CB9E480" w14:textId="55AC66E3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 = 0;</w:t>
      </w:r>
    </w:p>
    <w:p w14:paraId="327FE6E8" w14:textId="670086FB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proofErr w:type="gramStart"/>
      <w:r w:rsidR="007F210C" w:rsidRPr="007F210C">
        <w:t>SnowBallManager.Instance.deleteclosestball</w:t>
      </w:r>
      <w:proofErr w:type="spellEnd"/>
      <w:proofErr w:type="gramEnd"/>
      <w:r w:rsidR="007F210C" w:rsidRPr="007F210C">
        <w:t xml:space="preserve">(transform, </w:t>
      </w:r>
      <w:proofErr w:type="spellStart"/>
      <w:r w:rsidR="007F210C" w:rsidRPr="007F210C">
        <w:t>ballTakeRange</w:t>
      </w:r>
      <w:proofErr w:type="spellEnd"/>
      <w:r w:rsidR="007F210C" w:rsidRPr="007F210C">
        <w:t>);</w:t>
      </w:r>
    </w:p>
    <w:p w14:paraId="069F80D0" w14:textId="44EB7EAA" w:rsidR="00C366DE" w:rsidRDefault="00C366DE" w:rsidP="00C366D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6FCA150A" w14:textId="3AF93CD5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= 1;</w:t>
      </w:r>
    </w:p>
    <w:p w14:paraId="36961AC4" w14:textId="7E317901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r w:rsidR="007F210C" w:rsidRPr="007F210C">
        <w:t>ballSprite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ball.GetComponent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&gt;().sprite;</w:t>
      </w:r>
    </w:p>
    <w:p w14:paraId="378DAE0A" w14:textId="21346945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}</w:t>
      </w:r>
    </w:p>
    <w:p w14:paraId="515A917F" w14:textId="2DF8519A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1A8C8324" w14:textId="202DC56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SFXSource.clip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AudioScript.audioObject.getSound</w:t>
      </w:r>
      <w:proofErr w:type="spellEnd"/>
      <w:proofErr w:type="gramEnd"/>
      <w:r w:rsidR="007F210C" w:rsidRPr="007F210C">
        <w:t>("Get");</w:t>
      </w:r>
    </w:p>
    <w:p w14:paraId="1B8FB2EE" w14:textId="740591E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SFXSource.Play</w:t>
      </w:r>
      <w:proofErr w:type="spellEnd"/>
      <w:r w:rsidR="007F210C" w:rsidRPr="007F210C">
        <w:t>();</w:t>
      </w:r>
    </w:p>
    <w:p w14:paraId="72D0066F" w14:textId="519E5986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updateHoldedBallVisuals</w:t>
      </w:r>
      <w:proofErr w:type="spellEnd"/>
      <w:r w:rsidR="007F210C" w:rsidRPr="007F210C">
        <w:t>(false);</w:t>
      </w:r>
    </w:p>
    <w:p w14:paraId="3193D672" w14:textId="42DD37AE" w:rsidR="007F210C" w:rsidRPr="007F210C" w:rsidRDefault="007F210C" w:rsidP="007F210C">
      <w:pPr>
        <w:pStyle w:val="STTSAlgoritmaContent"/>
      </w:pPr>
      <w:r w:rsidRPr="007F210C">
        <w:t>}</w:t>
      </w:r>
    </w:p>
    <w:p w14:paraId="0F96B2A7" w14:textId="77777777" w:rsidR="007F210C" w:rsidRPr="007F210C" w:rsidRDefault="007F210C" w:rsidP="007F210C">
      <w:pPr>
        <w:pStyle w:val="STTSAlgoritmaContent"/>
      </w:pPr>
    </w:p>
    <w:p w14:paraId="0D56FC19" w14:textId="6DEC7003" w:rsidR="00160547" w:rsidRDefault="007F210C" w:rsidP="0002275E">
      <w:pPr>
        <w:pStyle w:val="STTSAlgoritmaContent"/>
      </w:pPr>
      <w:r w:rsidRPr="007F210C">
        <w:t xml:space="preserve">public void </w:t>
      </w:r>
      <w:proofErr w:type="spellStart"/>
      <w:proofErr w:type="gramStart"/>
      <w:r w:rsidRPr="007F210C">
        <w:t>shootBall</w:t>
      </w:r>
      <w:proofErr w:type="spellEnd"/>
      <w:r w:rsidRPr="007F210C">
        <w:t>(</w:t>
      </w:r>
      <w:proofErr w:type="gramEnd"/>
      <w:r w:rsidRPr="007F210C">
        <w:t>Vector2 direction){</w:t>
      </w:r>
    </w:p>
    <w:p w14:paraId="2182F479" w14:textId="0CD61E5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GameObject</w:t>
      </w:r>
      <w:proofErr w:type="spellEnd"/>
      <w:r w:rsidR="007F210C" w:rsidRPr="007F210C">
        <w:t xml:space="preserve"> </w:t>
      </w:r>
      <w:proofErr w:type="spellStart"/>
      <w:r w:rsidR="007F210C" w:rsidRPr="007F210C">
        <w:t>ballin</w:t>
      </w:r>
      <w:proofErr w:type="spellEnd"/>
      <w:r w:rsidR="007F210C" w:rsidRPr="007F210C">
        <w:t>;</w:t>
      </w:r>
    </w:p>
    <w:p w14:paraId="1306E772" w14:textId="30C77BA1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proofErr w:type="gramStart"/>
      <w:r w:rsidR="007F210C" w:rsidRPr="007F210C">
        <w:t>caughtBall</w:t>
      </w:r>
      <w:proofErr w:type="spellEnd"/>
      <w:r w:rsidR="007F210C" w:rsidRPr="007F210C">
        <w:t xml:space="preserve"> !</w:t>
      </w:r>
      <w:proofErr w:type="gramEnd"/>
      <w:r w:rsidR="007F210C" w:rsidRPr="007F210C">
        <w:t>= null){</w:t>
      </w:r>
    </w:p>
    <w:p w14:paraId="0AE9CEB8" w14:textId="56EC328E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</w:t>
      </w:r>
      <w:proofErr w:type="spellEnd"/>
      <w:r w:rsidR="007F210C" w:rsidRPr="007F210C">
        <w:t xml:space="preserve"> = </w:t>
      </w:r>
      <w:proofErr w:type="spellStart"/>
      <w:r w:rsidR="007F210C" w:rsidRPr="007F210C">
        <w:t>caughtBall</w:t>
      </w:r>
      <w:proofErr w:type="spellEnd"/>
      <w:r w:rsidR="007F210C" w:rsidRPr="007F210C">
        <w:t>;</w:t>
      </w:r>
    </w:p>
    <w:p w14:paraId="46AC1534" w14:textId="096A56FC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ballin.GetComponent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r>
        <w:t xml:space="preserve"> </w:t>
      </w:r>
      <w:proofErr w:type="spellStart"/>
      <w:r w:rsidR="007F210C" w:rsidRPr="007F210C">
        <w:t>setDirection</w:t>
      </w:r>
      <w:proofErr w:type="spellEnd"/>
      <w:r w:rsidR="007F210C" w:rsidRPr="007F210C">
        <w:t>(direction);</w:t>
      </w:r>
    </w:p>
    <w:p w14:paraId="52B633BF" w14:textId="51D6D4D8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ballin.transform</w:t>
      </w:r>
      <w:proofErr w:type="gramEnd"/>
      <w:r w:rsidR="007F210C" w:rsidRPr="007F210C">
        <w:t>.position</w:t>
      </w:r>
      <w:proofErr w:type="spellEnd"/>
      <w:r w:rsidR="007F210C" w:rsidRPr="007F210C">
        <w:t xml:space="preserve"> = </w:t>
      </w:r>
      <w:proofErr w:type="spellStart"/>
      <w:r w:rsidR="007F210C" w:rsidRPr="007F210C">
        <w:t>this.transform.position</w:t>
      </w:r>
      <w:proofErr w:type="spellEnd"/>
      <w:r w:rsidR="007F210C" w:rsidRPr="007F210C">
        <w:t>;</w:t>
      </w:r>
    </w:p>
    <w:p w14:paraId="32EC07A5" w14:textId="0514F789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ballin.SetActive</w:t>
      </w:r>
      <w:proofErr w:type="spellEnd"/>
      <w:proofErr w:type="gramEnd"/>
      <w:r w:rsidR="007F210C" w:rsidRPr="007F210C">
        <w:t>(true);</w:t>
      </w:r>
    </w:p>
    <w:p w14:paraId="23EE15F1" w14:textId="1F7D8DA1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 null;</w:t>
      </w:r>
    </w:p>
    <w:p w14:paraId="7FCC7F96" w14:textId="6FF681FC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4B8B1DA8" w14:textId="0C52CEF6" w:rsidR="007F210C" w:rsidRPr="007F210C" w:rsidRDefault="00E97B55" w:rsidP="00E97B55">
      <w:pPr>
        <w:pStyle w:val="STTSAlgoritmaContent"/>
      </w:pPr>
      <w:r>
        <w:t xml:space="preserve">  </w:t>
      </w:r>
      <w:proofErr w:type="gramStart"/>
      <w:r w:rsidR="007F210C" w:rsidRPr="007F210C">
        <w:t>else{</w:t>
      </w:r>
      <w:proofErr w:type="gramEnd"/>
    </w:p>
    <w:p w14:paraId="32FD824F" w14:textId="3B7F2017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ballin</w:t>
      </w:r>
      <w:proofErr w:type="spellEnd"/>
      <w:r w:rsidR="007F210C" w:rsidRPr="007F210C">
        <w:t xml:space="preserve"> = </w:t>
      </w:r>
      <w:proofErr w:type="gramStart"/>
      <w:r w:rsidR="007F210C" w:rsidRPr="007F210C">
        <w:t>Instantiate(</w:t>
      </w:r>
      <w:proofErr w:type="gramEnd"/>
      <w:r w:rsidR="007F210C" w:rsidRPr="007F210C">
        <w:t>ball, (Vector2)</w:t>
      </w:r>
      <w:proofErr w:type="spellStart"/>
      <w:r w:rsidR="007F210C" w:rsidRPr="007F210C">
        <w:t>this.transform.position</w:t>
      </w:r>
      <w:proofErr w:type="spellEnd"/>
      <w:r w:rsidR="007F210C" w:rsidRPr="007F210C">
        <w:t xml:space="preserve">, </w:t>
      </w:r>
      <w:proofErr w:type="spellStart"/>
      <w:r w:rsidR="007F210C" w:rsidRPr="007F210C">
        <w:t>Quaternion.identity</w:t>
      </w:r>
      <w:proofErr w:type="spellEnd"/>
      <w:r w:rsidR="007F210C" w:rsidRPr="007F210C">
        <w:t>);</w:t>
      </w:r>
    </w:p>
    <w:p w14:paraId="427CE717" w14:textId="18F9B53C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ballin.GetComponent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r>
        <w:t xml:space="preserve"> </w:t>
      </w:r>
      <w:proofErr w:type="gramStart"/>
      <w:r w:rsidR="007F210C" w:rsidRPr="007F210C">
        <w:t>initialize(</w:t>
      </w:r>
      <w:proofErr w:type="spellStart"/>
      <w:proofErr w:type="gramEnd"/>
      <w:r w:rsidR="007F210C" w:rsidRPr="007F210C">
        <w:t>throwSpeed</w:t>
      </w:r>
      <w:proofErr w:type="spellEnd"/>
      <w:r w:rsidR="007F210C" w:rsidRPr="007F210C">
        <w:t xml:space="preserve">, direction, </w:t>
      </w:r>
      <w:proofErr w:type="spellStart"/>
      <w:r w:rsidR="007F210C" w:rsidRPr="007F210C">
        <w:t>playerteam</w:t>
      </w:r>
      <w:proofErr w:type="spellEnd"/>
      <w:r w:rsidR="007F210C" w:rsidRPr="007F210C">
        <w:t xml:space="preserve">, </w:t>
      </w:r>
      <w:proofErr w:type="spellStart"/>
      <w:r w:rsidR="007F210C" w:rsidRPr="007F210C">
        <w:t>ballScoreInitial</w:t>
      </w:r>
      <w:proofErr w:type="spellEnd"/>
      <w:r w:rsidR="007F210C" w:rsidRPr="007F210C">
        <w:t xml:space="preserve">, </w:t>
      </w:r>
      <w:proofErr w:type="spellStart"/>
      <w:r w:rsidR="007F210C" w:rsidRPr="007F210C">
        <w:t>this.GetComponent</w:t>
      </w:r>
      <w:proofErr w:type="spellEnd"/>
      <w:r w:rsidR="007F210C" w:rsidRPr="007F210C">
        <w:t xml:space="preserve">&lt;BoxCollider2D&gt;(), </w:t>
      </w:r>
      <w:proofErr w:type="spellStart"/>
      <w:r w:rsidR="007F210C" w:rsidRPr="007F210C">
        <w:t>gameObject</w:t>
      </w:r>
      <w:proofErr w:type="spellEnd"/>
      <w:r w:rsidR="007F210C" w:rsidRPr="007F210C">
        <w:t xml:space="preserve">, </w:t>
      </w:r>
      <w:proofErr w:type="spellStart"/>
      <w:r w:rsidR="007F210C" w:rsidRPr="007F210C">
        <w:t>ballPowerId</w:t>
      </w:r>
      <w:proofErr w:type="spellEnd"/>
      <w:r w:rsidR="007F210C" w:rsidRPr="007F210C">
        <w:t>);</w:t>
      </w:r>
    </w:p>
    <w:p w14:paraId="4CBA47C1" w14:textId="4E280E1E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ballAmount</w:t>
      </w:r>
      <w:proofErr w:type="spellEnd"/>
      <w:r w:rsidR="007F210C" w:rsidRPr="007F210C">
        <w:t>--;</w:t>
      </w:r>
    </w:p>
    <w:p w14:paraId="215F8E42" w14:textId="744023A9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if (</w:t>
      </w:r>
      <w:proofErr w:type="spellStart"/>
      <w:r w:rsidR="007F210C" w:rsidRPr="007F210C">
        <w:t>ballPowerId</w:t>
      </w:r>
      <w:proofErr w:type="spellEnd"/>
      <w:r w:rsidR="007F210C" w:rsidRPr="007F210C">
        <w:t xml:space="preserve"> &gt; 0)</w:t>
      </w:r>
    </w:p>
    <w:p w14:paraId="69E136F7" w14:textId="0241D24D" w:rsidR="007F210C" w:rsidRPr="007F210C" w:rsidRDefault="00E97B55" w:rsidP="007F210C">
      <w:pPr>
        <w:pStyle w:val="STTSAlgoritmaContent"/>
      </w:pPr>
      <w:r>
        <w:t xml:space="preserve">      </w:t>
      </w:r>
      <w:proofErr w:type="spellStart"/>
      <w:proofErr w:type="gramStart"/>
      <w:r w:rsidR="007F210C" w:rsidRPr="007F210C">
        <w:t>ballin.GetComponent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&gt;().sprite = </w:t>
      </w:r>
      <w:proofErr w:type="spellStart"/>
      <w:r w:rsidR="007F210C" w:rsidRPr="007F210C">
        <w:t>ballSprite</w:t>
      </w:r>
      <w:proofErr w:type="spellEnd"/>
      <w:r w:rsidR="007F210C" w:rsidRPr="007F210C">
        <w:t>;</w:t>
      </w:r>
    </w:p>
    <w:p w14:paraId="00069C64" w14:textId="18F18A9E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18AA6912" w14:textId="15F61D3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SFXSource.clip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AudioScript.audioObject.getSound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Yeet</w:t>
      </w:r>
      <w:proofErr w:type="spellEnd"/>
      <w:r w:rsidR="007F210C" w:rsidRPr="007F210C">
        <w:t>");</w:t>
      </w:r>
    </w:p>
    <w:p w14:paraId="5C8D889E" w14:textId="38F78EF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SFXSource.Play</w:t>
      </w:r>
      <w:proofErr w:type="spellEnd"/>
      <w:r w:rsidR="007F210C" w:rsidRPr="007F210C">
        <w:t>();</w:t>
      </w:r>
    </w:p>
    <w:p w14:paraId="3CBEFBEB" w14:textId="7358CF97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ballin.GetComponent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 xml:space="preserve">&gt;().material =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&gt;().material;</w:t>
      </w:r>
    </w:p>
    <w:p w14:paraId="05D34AEE" w14:textId="09DDB9B6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updateHoldedBallVisuals</w:t>
      </w:r>
      <w:proofErr w:type="spellEnd"/>
      <w:r w:rsidR="007F210C" w:rsidRPr="007F210C">
        <w:t>(true);</w:t>
      </w:r>
    </w:p>
    <w:p w14:paraId="15EE36CC" w14:textId="1A2A3DBB" w:rsidR="007F210C" w:rsidRPr="007F210C" w:rsidRDefault="007F210C" w:rsidP="007F210C">
      <w:pPr>
        <w:pStyle w:val="STTSAlgoritmaContent"/>
      </w:pPr>
      <w:r w:rsidRPr="007F210C">
        <w:t>}</w:t>
      </w:r>
    </w:p>
    <w:p w14:paraId="6EB8FBA2" w14:textId="77777777" w:rsidR="007F210C" w:rsidRPr="007F210C" w:rsidRDefault="007F210C" w:rsidP="007F210C">
      <w:pPr>
        <w:pStyle w:val="STTSAlgoritmaContent"/>
      </w:pPr>
    </w:p>
    <w:p w14:paraId="4639C2A0" w14:textId="5153F575" w:rsidR="007F210C" w:rsidRPr="007F210C" w:rsidRDefault="007F210C" w:rsidP="00E97B55">
      <w:pPr>
        <w:pStyle w:val="STTSAlgoritmaContent"/>
      </w:pPr>
      <w:r w:rsidRPr="007F210C">
        <w:t xml:space="preserve">public int </w:t>
      </w:r>
      <w:proofErr w:type="spellStart"/>
      <w:proofErr w:type="gramStart"/>
      <w:r w:rsidRPr="007F210C">
        <w:t>getBallAmount</w:t>
      </w:r>
      <w:proofErr w:type="spellEnd"/>
      <w:r w:rsidRPr="007F210C">
        <w:t>(</w:t>
      </w:r>
      <w:proofErr w:type="gramEnd"/>
      <w:r w:rsidRPr="007F210C">
        <w:t>){</w:t>
      </w:r>
    </w:p>
    <w:p w14:paraId="30EC4E7D" w14:textId="010511C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return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+ ((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== null</w:t>
      </w:r>
      <w:proofErr w:type="gramStart"/>
      <w:r w:rsidR="007F210C" w:rsidRPr="007F210C">
        <w:t>) ?</w:t>
      </w:r>
      <w:proofErr w:type="gramEnd"/>
      <w:r w:rsidR="007F210C" w:rsidRPr="007F210C">
        <w:t xml:space="preserve"> </w:t>
      </w:r>
      <w:proofErr w:type="gramStart"/>
      <w:r w:rsidR="007F210C" w:rsidRPr="007F210C">
        <w:t>0 :</w:t>
      </w:r>
      <w:proofErr w:type="gramEnd"/>
      <w:r w:rsidR="007F210C" w:rsidRPr="007F210C">
        <w:t xml:space="preserve"> 1);</w:t>
      </w:r>
    </w:p>
    <w:p w14:paraId="748BED7F" w14:textId="3A875E8D" w:rsidR="007F210C" w:rsidRPr="007F210C" w:rsidRDefault="007F210C" w:rsidP="007F210C">
      <w:pPr>
        <w:pStyle w:val="STTSAlgoritmaContent"/>
      </w:pPr>
      <w:r w:rsidRPr="007F210C">
        <w:t>}</w:t>
      </w:r>
    </w:p>
    <w:p w14:paraId="55CB0B20" w14:textId="77777777" w:rsidR="007F210C" w:rsidRPr="007F210C" w:rsidRDefault="007F210C" w:rsidP="007F210C">
      <w:pPr>
        <w:pStyle w:val="STTSAlgoritmaContent"/>
      </w:pPr>
    </w:p>
    <w:p w14:paraId="070EE0BA" w14:textId="697A4B4D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proofErr w:type="gramStart"/>
      <w:r w:rsidRPr="007F210C">
        <w:t>slowDown</w:t>
      </w:r>
      <w:proofErr w:type="spellEnd"/>
      <w:r w:rsidRPr="007F210C">
        <w:t>(</w:t>
      </w:r>
      <w:proofErr w:type="gramEnd"/>
      <w:r w:rsidRPr="007F210C">
        <w:t xml:space="preserve">float </w:t>
      </w:r>
      <w:proofErr w:type="spellStart"/>
      <w:r w:rsidRPr="007F210C">
        <w:t>movementSpeedSlow</w:t>
      </w:r>
      <w:proofErr w:type="spellEnd"/>
      <w:r w:rsidRPr="007F210C">
        <w:t xml:space="preserve">, float </w:t>
      </w:r>
      <w:proofErr w:type="spellStart"/>
      <w:r w:rsidRPr="007F210C">
        <w:t>slowTime</w:t>
      </w:r>
      <w:proofErr w:type="spellEnd"/>
      <w:r w:rsidRPr="007F210C">
        <w:t>){</w:t>
      </w:r>
    </w:p>
    <w:p w14:paraId="60CFEC3A" w14:textId="2C5136D5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proofErr w:type="gramEnd"/>
      <w:r w:rsidR="007F210C" w:rsidRPr="007F210C">
        <w:t>slowDownNumerator</w:t>
      </w:r>
      <w:proofErr w:type="spellEnd"/>
      <w:r w:rsidR="007F210C" w:rsidRPr="007F210C">
        <w:t>(</w:t>
      </w:r>
      <w:proofErr w:type="spellStart"/>
      <w:r w:rsidR="007F210C" w:rsidRPr="007F210C">
        <w:t>movementSpeedSlow</w:t>
      </w:r>
      <w:proofErr w:type="spellEnd"/>
      <w:r w:rsidR="007F210C" w:rsidRPr="007F210C">
        <w:t xml:space="preserve">, </w:t>
      </w:r>
      <w:proofErr w:type="spellStart"/>
      <w:r w:rsidR="007F210C" w:rsidRPr="007F210C">
        <w:t>slowTime</w:t>
      </w:r>
      <w:proofErr w:type="spellEnd"/>
      <w:r w:rsidR="007F210C" w:rsidRPr="007F210C">
        <w:t>));</w:t>
      </w:r>
    </w:p>
    <w:p w14:paraId="23A650CD" w14:textId="42B14399" w:rsidR="007F210C" w:rsidRPr="007F210C" w:rsidRDefault="007F210C" w:rsidP="007F210C">
      <w:pPr>
        <w:pStyle w:val="STTSAlgoritmaContent"/>
      </w:pPr>
      <w:r w:rsidRPr="007F210C">
        <w:t>}</w:t>
      </w:r>
    </w:p>
    <w:p w14:paraId="3E76993F" w14:textId="77777777" w:rsidR="007F210C" w:rsidRPr="007F210C" w:rsidRDefault="007F210C" w:rsidP="007F210C">
      <w:pPr>
        <w:pStyle w:val="STTSAlgoritmaContent"/>
      </w:pPr>
    </w:p>
    <w:p w14:paraId="013700EC" w14:textId="00E7A0DE" w:rsidR="007F210C" w:rsidRPr="007F210C" w:rsidRDefault="007F210C" w:rsidP="00E97B55">
      <w:pPr>
        <w:pStyle w:val="STTSAlgoritmaContent"/>
      </w:pP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proofErr w:type="gramStart"/>
      <w:r w:rsidRPr="007F210C">
        <w:t>slowDownNumerator</w:t>
      </w:r>
      <w:proofErr w:type="spellEnd"/>
      <w:r w:rsidRPr="007F210C">
        <w:t>(</w:t>
      </w:r>
      <w:proofErr w:type="gramEnd"/>
      <w:r w:rsidRPr="007F210C">
        <w:t xml:space="preserve">float </w:t>
      </w:r>
      <w:proofErr w:type="spellStart"/>
      <w:r w:rsidRPr="007F210C">
        <w:t>slowPower</w:t>
      </w:r>
      <w:proofErr w:type="spellEnd"/>
      <w:r w:rsidRPr="007F210C">
        <w:t>, float seconds){</w:t>
      </w:r>
    </w:p>
    <w:p w14:paraId="362AFEA1" w14:textId="6FBAEE2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).color = new Color(11 / 255, 211 / 255, 1);</w:t>
      </w:r>
    </w:p>
    <w:p w14:paraId="2A77365D" w14:textId="2FBEC87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 xml:space="preserve"> * </w:t>
      </w:r>
      <w:proofErr w:type="spellStart"/>
      <w:r w:rsidR="007F210C" w:rsidRPr="007F210C">
        <w:t>slowPower</w:t>
      </w:r>
      <w:proofErr w:type="spellEnd"/>
      <w:r w:rsidR="007F210C" w:rsidRPr="007F210C">
        <w:t>;</w:t>
      </w:r>
    </w:p>
    <w:p w14:paraId="3A6D64DA" w14:textId="0F1856B8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(seconds);</w:t>
      </w:r>
    </w:p>
    <w:p w14:paraId="11C2DB96" w14:textId="3F6C048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 xml:space="preserve">).color = </w:t>
      </w:r>
      <w:proofErr w:type="spellStart"/>
      <w:r w:rsidR="007F210C" w:rsidRPr="007F210C">
        <w:t>Color.white</w:t>
      </w:r>
      <w:proofErr w:type="spellEnd"/>
      <w:r w:rsidR="007F210C" w:rsidRPr="007F210C">
        <w:t>;</w:t>
      </w:r>
    </w:p>
    <w:p w14:paraId="56BD9B7A" w14:textId="23ACAFFD" w:rsidR="0002275E" w:rsidRDefault="0002275E" w:rsidP="0002275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B6EBB8A" w14:textId="2292045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621DAA39" w14:textId="30300496" w:rsidR="007F210C" w:rsidRPr="007F210C" w:rsidRDefault="007F210C" w:rsidP="007F210C">
      <w:pPr>
        <w:pStyle w:val="STTSAlgoritmaContent"/>
      </w:pPr>
      <w:r w:rsidRPr="007F210C">
        <w:t>}</w:t>
      </w:r>
    </w:p>
    <w:p w14:paraId="271827BF" w14:textId="77777777" w:rsidR="007F210C" w:rsidRPr="007F210C" w:rsidRDefault="007F210C" w:rsidP="007F210C">
      <w:pPr>
        <w:pStyle w:val="STTSAlgoritmaContent"/>
      </w:pPr>
    </w:p>
    <w:p w14:paraId="3F1ACB0C" w14:textId="0A165494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proofErr w:type="gramStart"/>
      <w:r w:rsidRPr="007F210C">
        <w:t>getHit</w:t>
      </w:r>
      <w:proofErr w:type="spellEnd"/>
      <w:r w:rsidRPr="007F210C">
        <w:t>(</w:t>
      </w:r>
      <w:proofErr w:type="gramEnd"/>
      <w:r w:rsidRPr="007F210C">
        <w:t xml:space="preserve">float seconds, </w:t>
      </w:r>
      <w:proofErr w:type="spellStart"/>
      <w:r w:rsidRPr="007F210C">
        <w:t>GameObject</w:t>
      </w:r>
      <w:proofErr w:type="spellEnd"/>
      <w:r w:rsidRPr="007F210C">
        <w:t xml:space="preserve"> </w:t>
      </w:r>
      <w:proofErr w:type="spellStart"/>
      <w:r w:rsidRPr="007F210C">
        <w:t>snowBall</w:t>
      </w:r>
      <w:proofErr w:type="spellEnd"/>
      <w:r w:rsidRPr="007F210C">
        <w:t>){</w:t>
      </w:r>
    </w:p>
    <w:p w14:paraId="01EC5F95" w14:textId="17C59FB5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r w:rsidR="007F210C" w:rsidRPr="007F210C">
        <w:t>getHitNumerator</w:t>
      </w:r>
      <w:proofErr w:type="spellEnd"/>
      <w:r w:rsidR="007F210C" w:rsidRPr="007F210C">
        <w:t>(</w:t>
      </w:r>
      <w:proofErr w:type="spellStart"/>
      <w:proofErr w:type="gramStart"/>
      <w:r w:rsidR="007F210C" w:rsidRPr="007F210C">
        <w:t>seconds,snowBall</w:t>
      </w:r>
      <w:proofErr w:type="spellEnd"/>
      <w:proofErr w:type="gramEnd"/>
      <w:r w:rsidR="007F210C" w:rsidRPr="007F210C">
        <w:t>));</w:t>
      </w:r>
    </w:p>
    <w:p w14:paraId="641B90E6" w14:textId="138CB122" w:rsidR="007F210C" w:rsidRPr="007F210C" w:rsidRDefault="007F210C" w:rsidP="007F210C">
      <w:pPr>
        <w:pStyle w:val="STTSAlgoritmaContent"/>
      </w:pPr>
      <w:r w:rsidRPr="007F210C">
        <w:t>}</w:t>
      </w:r>
    </w:p>
    <w:p w14:paraId="1092A31F" w14:textId="77777777" w:rsidR="007F210C" w:rsidRPr="007F210C" w:rsidRDefault="007F210C" w:rsidP="007F210C">
      <w:pPr>
        <w:pStyle w:val="STTSAlgoritmaContent"/>
      </w:pPr>
    </w:p>
    <w:p w14:paraId="693DD1F4" w14:textId="62004906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proofErr w:type="gramStart"/>
      <w:r w:rsidRPr="007F210C">
        <w:t>getHitNumerator</w:t>
      </w:r>
      <w:proofErr w:type="spellEnd"/>
      <w:r w:rsidRPr="007F210C">
        <w:t>(</w:t>
      </w:r>
      <w:proofErr w:type="gramEnd"/>
      <w:r w:rsidRPr="007F210C">
        <w:t xml:space="preserve">float </w:t>
      </w:r>
      <w:proofErr w:type="spellStart"/>
      <w:r w:rsidRPr="007F210C">
        <w:t>seconds,GameObject</w:t>
      </w:r>
      <w:proofErr w:type="spellEnd"/>
      <w:r w:rsidRPr="007F210C">
        <w:t xml:space="preserve"> </w:t>
      </w:r>
      <w:proofErr w:type="spellStart"/>
      <w:r w:rsidRPr="007F210C">
        <w:t>snowBall</w:t>
      </w:r>
      <w:proofErr w:type="spellEnd"/>
      <w:r w:rsidRPr="007F210C">
        <w:t>){</w:t>
      </w:r>
    </w:p>
    <w:p w14:paraId="0B113CE5" w14:textId="0A212FFC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snowBall.GetComponent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</w:t>
      </w:r>
      <w:proofErr w:type="gramStart"/>
      <w:r w:rsidR="007F210C" w:rsidRPr="007F210C">
        <w:t>).</w:t>
      </w:r>
      <w:proofErr w:type="spellStart"/>
      <w:r w:rsidR="007F210C" w:rsidRPr="007F210C">
        <w:t>getPlayerTeam</w:t>
      </w:r>
      <w:proofErr w:type="spellEnd"/>
      <w:proofErr w:type="gramEnd"/>
      <w:r w:rsidR="007F210C" w:rsidRPr="007F210C">
        <w:t xml:space="preserve">() != </w:t>
      </w:r>
      <w:proofErr w:type="spellStart"/>
      <w:r w:rsidR="007F210C" w:rsidRPr="007F210C">
        <w:t>playerteam</w:t>
      </w:r>
      <w:proofErr w:type="spellEnd"/>
      <w:r w:rsidR="007F210C" w:rsidRPr="007F210C">
        <w:t>){</w:t>
      </w:r>
    </w:p>
    <w:p w14:paraId="2F59D4A4" w14:textId="0A237C90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GameObject</w:t>
      </w:r>
      <w:proofErr w:type="spellEnd"/>
      <w:r w:rsidR="007F210C" w:rsidRPr="007F210C">
        <w:t xml:space="preserve"> numbers = Instantiate(</w:t>
      </w:r>
      <w:proofErr w:type="spellStart"/>
      <w:r w:rsidR="007F210C" w:rsidRPr="007F210C">
        <w:t>numberReference</w:t>
      </w:r>
      <w:proofErr w:type="spellEnd"/>
      <w:r w:rsidR="007F210C" w:rsidRPr="007F210C">
        <w:t>);</w:t>
      </w:r>
    </w:p>
    <w:p w14:paraId="243F5AF1" w14:textId="1DECEAA4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numbers.GetComponent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NumbersController</w:t>
      </w:r>
      <w:proofErr w:type="spellEnd"/>
      <w:r w:rsidR="007F210C" w:rsidRPr="007F210C">
        <w:t>&gt;().</w:t>
      </w:r>
      <w:r>
        <w:t xml:space="preserve"> </w:t>
      </w:r>
      <w:proofErr w:type="spellStart"/>
      <w:proofErr w:type="gramStart"/>
      <w:r w:rsidR="007F210C" w:rsidRPr="007F210C">
        <w:t>setGambar</w:t>
      </w:r>
      <w:proofErr w:type="spellEnd"/>
      <w:r w:rsidR="007F210C" w:rsidRPr="007F210C">
        <w:t>(</w:t>
      </w:r>
      <w:proofErr w:type="spellStart"/>
      <w:proofErr w:type="gramEnd"/>
      <w:r w:rsidR="007F210C" w:rsidRPr="007F210C">
        <w:t>snowBall.GetComponent</w:t>
      </w:r>
      <w:proofErr w:type="spellEnd"/>
      <w:r w:rsidR="007F210C" w:rsidRPr="007F210C">
        <w:t>&lt;</w:t>
      </w:r>
      <w:proofErr w:type="spellStart"/>
      <w:r w:rsidR="007F210C" w:rsidRPr="007F210C">
        <w:t>BallMovement</w:t>
      </w:r>
      <w:proofErr w:type="spellEnd"/>
      <w:r w:rsidR="007F210C" w:rsidRPr="007F210C">
        <w:t>&gt;().</w:t>
      </w:r>
      <w:proofErr w:type="spellStart"/>
      <w:r w:rsidR="007F210C" w:rsidRPr="007F210C">
        <w:t>getBallScore</w:t>
      </w:r>
      <w:proofErr w:type="spellEnd"/>
      <w:r w:rsidR="007F210C" w:rsidRPr="007F210C">
        <w:t>());</w:t>
      </w:r>
    </w:p>
    <w:p w14:paraId="2D908E58" w14:textId="559C3099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proofErr w:type="gramStart"/>
      <w:r w:rsidR="007F210C" w:rsidRPr="007F210C">
        <w:t>numbers.GetComponent</w:t>
      </w:r>
      <w:proofErr w:type="spellEnd"/>
      <w:proofErr w:type="gramEnd"/>
      <w:r w:rsidR="007F210C" w:rsidRPr="007F210C">
        <w:t>&lt;</w:t>
      </w:r>
      <w:proofErr w:type="spellStart"/>
      <w:r w:rsidR="007F210C" w:rsidRPr="007F210C">
        <w:t>NumbersController</w:t>
      </w:r>
      <w:proofErr w:type="spellEnd"/>
      <w:r w:rsidR="007F210C" w:rsidRPr="007F210C">
        <w:t>&gt;().</w:t>
      </w:r>
      <w:r>
        <w:t xml:space="preserve"> </w:t>
      </w:r>
      <w:proofErr w:type="spellStart"/>
      <w:r w:rsidR="007F210C" w:rsidRPr="007F210C">
        <w:t>StartingPosition</w:t>
      </w:r>
      <w:proofErr w:type="spellEnd"/>
      <w:r w:rsidR="007F210C" w:rsidRPr="007F210C">
        <w:t xml:space="preserve"> = </w:t>
      </w:r>
      <w:proofErr w:type="spellStart"/>
      <w:proofErr w:type="gramStart"/>
      <w:r w:rsidR="007F210C" w:rsidRPr="007F210C">
        <w:t>transform.position</w:t>
      </w:r>
      <w:proofErr w:type="spellEnd"/>
      <w:proofErr w:type="gramEnd"/>
      <w:r w:rsidR="007F210C" w:rsidRPr="007F210C">
        <w:t>;</w:t>
      </w:r>
    </w:p>
    <w:p w14:paraId="1DB181B0" w14:textId="14BB848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3DC90DDC" w14:textId="2DC58283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false;</w:t>
      </w:r>
    </w:p>
    <w:p w14:paraId="6525915A" w14:textId="56A6A42A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("IsHit", true);</w:t>
      </w:r>
    </w:p>
    <w:p w14:paraId="6D462121" w14:textId="42B32AC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Debug.Log</w:t>
      </w:r>
      <w:proofErr w:type="spellEnd"/>
      <w:r w:rsidR="007F210C" w:rsidRPr="007F210C">
        <w:t>("</w:t>
      </w:r>
      <w:proofErr w:type="spellStart"/>
      <w:r w:rsidR="007F210C" w:rsidRPr="007F210C">
        <w:t>Kena</w:t>
      </w:r>
      <w:proofErr w:type="spellEnd"/>
      <w:r w:rsidR="007F210C" w:rsidRPr="007F210C">
        <w:t xml:space="preserve"> Hit");</w:t>
      </w:r>
    </w:p>
    <w:p w14:paraId="3671DD5C" w14:textId="53602B0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(seconds);</w:t>
      </w:r>
    </w:p>
    <w:p w14:paraId="4945DB54" w14:textId="33E4452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true;</w:t>
      </w:r>
    </w:p>
    <w:p w14:paraId="17FBF53E" w14:textId="5A4CB422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("IsHit", false);</w:t>
      </w:r>
    </w:p>
    <w:p w14:paraId="37FC0931" w14:textId="04949D0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Debug.Log</w:t>
      </w:r>
      <w:proofErr w:type="spellEnd"/>
      <w:r w:rsidR="007F210C" w:rsidRPr="007F210C">
        <w:t>("</w:t>
      </w:r>
      <w:proofErr w:type="spellStart"/>
      <w:r w:rsidR="007F210C" w:rsidRPr="007F210C">
        <w:t>Selesai</w:t>
      </w:r>
      <w:proofErr w:type="spellEnd"/>
      <w:r w:rsidR="007F210C" w:rsidRPr="007F210C">
        <w:t xml:space="preserve"> </w:t>
      </w:r>
      <w:proofErr w:type="spellStart"/>
      <w:r w:rsidR="007F210C" w:rsidRPr="007F210C">
        <w:t>Kena</w:t>
      </w:r>
      <w:proofErr w:type="spellEnd"/>
      <w:r w:rsidR="007F210C" w:rsidRPr="007F210C">
        <w:t xml:space="preserve"> Hit");</w:t>
      </w:r>
    </w:p>
    <w:p w14:paraId="5AF96315" w14:textId="5459B9FD" w:rsidR="007F210C" w:rsidRPr="007F210C" w:rsidRDefault="007F210C" w:rsidP="007F210C">
      <w:pPr>
        <w:pStyle w:val="STTSAlgoritmaContent"/>
      </w:pPr>
      <w:r w:rsidRPr="007F210C">
        <w:t>}</w:t>
      </w:r>
    </w:p>
    <w:p w14:paraId="2C5B0501" w14:textId="77777777" w:rsidR="007F210C" w:rsidRPr="007F210C" w:rsidRDefault="007F210C" w:rsidP="007F210C">
      <w:pPr>
        <w:pStyle w:val="STTSAlgoritmaContent"/>
      </w:pPr>
    </w:p>
    <w:p w14:paraId="1E1AE7E2" w14:textId="70413E62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proofErr w:type="gramStart"/>
      <w:r w:rsidRPr="007F210C">
        <w:t>catchBall</w:t>
      </w:r>
      <w:proofErr w:type="spellEnd"/>
      <w:r w:rsidRPr="007F210C">
        <w:t>(</w:t>
      </w:r>
      <w:proofErr w:type="gramEnd"/>
      <w:r w:rsidRPr="007F210C">
        <w:t>){</w:t>
      </w:r>
    </w:p>
    <w:p w14:paraId="093E9349" w14:textId="0BDFC62C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0;</w:t>
      </w:r>
    </w:p>
    <w:p w14:paraId="40A50441" w14:textId="7E2692EF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iscatching</w:t>
      </w:r>
      <w:proofErr w:type="spellEnd"/>
      <w:r w:rsidR="007F210C" w:rsidRPr="007F210C">
        <w:t xml:space="preserve"> = true;</w:t>
      </w:r>
    </w:p>
    <w:p w14:paraId="15A0F5F3" w14:textId="5F10B71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canCatchBall</w:t>
      </w:r>
      <w:proofErr w:type="spellEnd"/>
      <w:r w:rsidR="007F210C" w:rsidRPr="007F210C">
        <w:t xml:space="preserve"> = false;</w:t>
      </w:r>
    </w:p>
    <w:p w14:paraId="5B0837ED" w14:textId="40DE331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IsCatching</w:t>
      </w:r>
      <w:proofErr w:type="spellEnd"/>
      <w:r w:rsidR="007F210C" w:rsidRPr="007F210C">
        <w:t>", true);</w:t>
      </w:r>
    </w:p>
    <w:p w14:paraId="65567854" w14:textId="26E12685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</w:t>
      </w:r>
      <w:proofErr w:type="spellStart"/>
      <w:r w:rsidR="007F210C" w:rsidRPr="007F210C">
        <w:t>ballCatchTimer</w:t>
      </w:r>
      <w:proofErr w:type="spellEnd"/>
      <w:r w:rsidR="007F210C" w:rsidRPr="007F210C">
        <w:t>);</w:t>
      </w:r>
    </w:p>
    <w:p w14:paraId="41532AAC" w14:textId="3CEBB17E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IsCatching</w:t>
      </w:r>
      <w:proofErr w:type="spellEnd"/>
      <w:r w:rsidR="007F210C" w:rsidRPr="007F210C">
        <w:t>", false);</w:t>
      </w:r>
    </w:p>
    <w:p w14:paraId="2E98E180" w14:textId="5AA4801B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3A0FBD3F" w14:textId="3051063E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iscatching</w:t>
      </w:r>
      <w:proofErr w:type="spellEnd"/>
      <w:r w:rsidR="007F210C" w:rsidRPr="007F210C">
        <w:t xml:space="preserve"> = false;</w:t>
      </w:r>
    </w:p>
    <w:p w14:paraId="08DBFA40" w14:textId="23A3AEE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proofErr w:type="gramStart"/>
      <w:r w:rsidR="007F210C" w:rsidRPr="007F210C">
        <w:t>catchRecharging</w:t>
      </w:r>
      <w:proofErr w:type="spellEnd"/>
      <w:r w:rsidR="007F210C" w:rsidRPr="007F210C">
        <w:t>(</w:t>
      </w:r>
      <w:proofErr w:type="gramEnd"/>
      <w:r w:rsidR="007F210C" w:rsidRPr="007F210C">
        <w:t>));</w:t>
      </w:r>
    </w:p>
    <w:p w14:paraId="7A1C0CFD" w14:textId="5978A09D" w:rsidR="007F210C" w:rsidRPr="007F210C" w:rsidRDefault="007F210C" w:rsidP="007F210C">
      <w:pPr>
        <w:pStyle w:val="STTSAlgoritmaContent"/>
      </w:pPr>
      <w:r w:rsidRPr="007F210C">
        <w:t>}</w:t>
      </w:r>
    </w:p>
    <w:p w14:paraId="212B3867" w14:textId="77777777" w:rsidR="007F210C" w:rsidRPr="007F210C" w:rsidRDefault="007F210C" w:rsidP="007F210C">
      <w:pPr>
        <w:pStyle w:val="STTSAlgoritmaContent"/>
      </w:pPr>
    </w:p>
    <w:p w14:paraId="5FDF50A6" w14:textId="6D2661A1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proofErr w:type="gramStart"/>
      <w:r w:rsidRPr="007F210C">
        <w:t>catchRecharging</w:t>
      </w:r>
      <w:proofErr w:type="spellEnd"/>
      <w:r w:rsidRPr="007F210C">
        <w:t>(</w:t>
      </w:r>
      <w:proofErr w:type="gramEnd"/>
      <w:r w:rsidRPr="007F210C">
        <w:t>){</w:t>
      </w:r>
    </w:p>
    <w:p w14:paraId="1525ED10" w14:textId="61688499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).color = new Color(0.5f, 0.5f, 0.5f);</w:t>
      </w:r>
    </w:p>
    <w:p w14:paraId="6B0442D8" w14:textId="0DD2E18A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r w:rsidR="007F210C" w:rsidRPr="007F210C">
        <w:t>WaitForSeconds</w:t>
      </w:r>
      <w:proofErr w:type="spellEnd"/>
      <w:r w:rsidR="007F210C" w:rsidRPr="007F210C">
        <w:t>(</w:t>
      </w:r>
      <w:proofErr w:type="spellStart"/>
      <w:r w:rsidR="007F210C" w:rsidRPr="007F210C">
        <w:t>catchRecharge</w:t>
      </w:r>
      <w:proofErr w:type="spellEnd"/>
      <w:r w:rsidR="007F210C" w:rsidRPr="007F210C">
        <w:t>);</w:t>
      </w:r>
    </w:p>
    <w:p w14:paraId="1D8555FA" w14:textId="47030D1A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).color = new Color(1, 1, 1);</w:t>
      </w:r>
    </w:p>
    <w:p w14:paraId="1F4014E4" w14:textId="31BF8053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canCatchBall</w:t>
      </w:r>
      <w:proofErr w:type="spellEnd"/>
      <w:r w:rsidR="007F210C" w:rsidRPr="007F210C">
        <w:t xml:space="preserve"> = true;</w:t>
      </w:r>
    </w:p>
    <w:p w14:paraId="786E23B9" w14:textId="1AAAC98B" w:rsidR="007F210C" w:rsidRPr="007F210C" w:rsidRDefault="007F210C" w:rsidP="007F210C">
      <w:pPr>
        <w:pStyle w:val="STTSAlgoritmaContent"/>
      </w:pPr>
      <w:r w:rsidRPr="007F210C">
        <w:t>}</w:t>
      </w:r>
    </w:p>
    <w:p w14:paraId="345D798D" w14:textId="77777777" w:rsidR="007F210C" w:rsidRPr="007F210C" w:rsidRDefault="007F210C" w:rsidP="007F210C">
      <w:pPr>
        <w:pStyle w:val="STTSAlgoritmaContent"/>
      </w:pPr>
    </w:p>
    <w:p w14:paraId="6817AAD8" w14:textId="4444691E" w:rsidR="007F210C" w:rsidRPr="007F210C" w:rsidRDefault="007F210C" w:rsidP="00E97B55">
      <w:pPr>
        <w:pStyle w:val="STTSAlgoritmaContent"/>
      </w:pPr>
      <w:r w:rsidRPr="007F210C">
        <w:t xml:space="preserve">public </w:t>
      </w:r>
      <w:proofErr w:type="spellStart"/>
      <w:r w:rsidRPr="007F210C">
        <w:t>IEnumerator</w:t>
      </w:r>
      <w:proofErr w:type="spellEnd"/>
      <w:r w:rsidRPr="007F210C">
        <w:t xml:space="preserve"> </w:t>
      </w:r>
      <w:proofErr w:type="spellStart"/>
      <w:proofErr w:type="gramStart"/>
      <w:r w:rsidRPr="007F210C">
        <w:t>shartShooting</w:t>
      </w:r>
      <w:proofErr w:type="spellEnd"/>
      <w:r w:rsidRPr="007F210C">
        <w:t>(</w:t>
      </w:r>
      <w:proofErr w:type="gramEnd"/>
      <w:r w:rsidRPr="007F210C">
        <w:t>){</w:t>
      </w:r>
    </w:p>
    <w:p w14:paraId="6F021847" w14:textId="6A11F10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isShooting</w:t>
      </w:r>
      <w:proofErr w:type="spellEnd"/>
      <w:r w:rsidR="007F210C" w:rsidRPr="007F210C">
        <w:t>", true);</w:t>
      </w:r>
    </w:p>
    <w:p w14:paraId="3E6A521B" w14:textId="4B9E5A54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false;</w:t>
      </w:r>
    </w:p>
    <w:p w14:paraId="0FDCA875" w14:textId="406E5267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0;</w:t>
      </w:r>
    </w:p>
    <w:p w14:paraId="1F375165" w14:textId="22D65A0B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yield return new </w:t>
      </w:r>
      <w:proofErr w:type="spellStart"/>
      <w:proofErr w:type="gramStart"/>
      <w:r w:rsidR="007F210C" w:rsidRPr="007F210C">
        <w:t>WaitForSeconds</w:t>
      </w:r>
      <w:proofErr w:type="spellEnd"/>
      <w:r w:rsidR="007F210C" w:rsidRPr="007F210C">
        <w:t>(</w:t>
      </w:r>
      <w:proofErr w:type="gramEnd"/>
      <w:r w:rsidR="007F210C" w:rsidRPr="007F210C">
        <w:t>(0.5f * 5) / 6);</w:t>
      </w:r>
    </w:p>
    <w:p w14:paraId="283A4EB5" w14:textId="1C908C8F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runSpeed</w:t>
      </w:r>
      <w:proofErr w:type="spellEnd"/>
      <w:r w:rsidR="007F210C" w:rsidRPr="007F210C">
        <w:t xml:space="preserve"> = </w:t>
      </w:r>
      <w:proofErr w:type="spellStart"/>
      <w:r w:rsidR="007F210C" w:rsidRPr="007F210C">
        <w:t>originalRunSpeed</w:t>
      </w:r>
      <w:proofErr w:type="spellEnd"/>
      <w:r w:rsidR="007F210C" w:rsidRPr="007F210C">
        <w:t>;</w:t>
      </w:r>
    </w:p>
    <w:p w14:paraId="5FEA4660" w14:textId="748B66E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canAct</w:t>
      </w:r>
      <w:proofErr w:type="spellEnd"/>
      <w:r w:rsidR="007F210C" w:rsidRPr="007F210C">
        <w:t xml:space="preserve"> = true;</w:t>
      </w:r>
    </w:p>
    <w:p w14:paraId="399ABBCC" w14:textId="0B1B7E40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updateHoldedBallVisuals</w:t>
      </w:r>
      <w:proofErr w:type="spellEnd"/>
      <w:r w:rsidR="007F210C" w:rsidRPr="007F210C">
        <w:t>(true);</w:t>
      </w:r>
    </w:p>
    <w:p w14:paraId="24CC9C3D" w14:textId="13219A48" w:rsidR="0002275E" w:rsidRDefault="0002275E" w:rsidP="0002275E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02362AC" w14:textId="3D87FB9D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proofErr w:type="gramStart"/>
      <w:r w:rsidR="007F210C" w:rsidRPr="007F210C">
        <w:t>animator.SetBool</w:t>
      </w:r>
      <w:proofErr w:type="spellEnd"/>
      <w:proofErr w:type="gramEnd"/>
      <w:r w:rsidR="007F210C" w:rsidRPr="007F210C">
        <w:t>("</w:t>
      </w:r>
      <w:proofErr w:type="spellStart"/>
      <w:r w:rsidR="007F210C" w:rsidRPr="007F210C">
        <w:t>isShooting</w:t>
      </w:r>
      <w:proofErr w:type="spellEnd"/>
      <w:r w:rsidR="007F210C" w:rsidRPr="007F210C">
        <w:t>", false);</w:t>
      </w:r>
    </w:p>
    <w:p w14:paraId="688D00A0" w14:textId="4267839F" w:rsidR="007F210C" w:rsidRPr="007F210C" w:rsidRDefault="007F210C" w:rsidP="007F210C">
      <w:pPr>
        <w:pStyle w:val="STTSAlgoritmaContent"/>
      </w:pPr>
      <w:r w:rsidRPr="007F210C">
        <w:t>}</w:t>
      </w:r>
    </w:p>
    <w:p w14:paraId="045DF769" w14:textId="77777777" w:rsidR="007F210C" w:rsidRPr="007F210C" w:rsidRDefault="007F210C" w:rsidP="007F210C">
      <w:pPr>
        <w:pStyle w:val="STTSAlgoritmaContent"/>
      </w:pPr>
    </w:p>
    <w:p w14:paraId="4387E243" w14:textId="56896058" w:rsidR="007F210C" w:rsidRPr="007F210C" w:rsidRDefault="007F210C" w:rsidP="00E97B55">
      <w:pPr>
        <w:pStyle w:val="STTSAlgoritmaContent"/>
      </w:pPr>
      <w:r w:rsidRPr="007F210C">
        <w:t xml:space="preserve">public void </w:t>
      </w:r>
      <w:proofErr w:type="spellStart"/>
      <w:proofErr w:type="gramStart"/>
      <w:r w:rsidRPr="007F210C">
        <w:t>tryCatch</w:t>
      </w:r>
      <w:proofErr w:type="spellEnd"/>
      <w:r w:rsidRPr="007F210C">
        <w:t>(</w:t>
      </w:r>
      <w:proofErr w:type="gramEnd"/>
      <w:r w:rsidRPr="007F210C">
        <w:t>){</w:t>
      </w:r>
    </w:p>
    <w:p w14:paraId="4EFFF257" w14:textId="54BD0F7C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 xml:space="preserve">if </w:t>
      </w:r>
      <w:proofErr w:type="gramStart"/>
      <w:r w:rsidR="007F210C" w:rsidRPr="007F210C">
        <w:t>(!</w:t>
      </w:r>
      <w:proofErr w:type="spellStart"/>
      <w:r w:rsidR="007F210C" w:rsidRPr="007F210C">
        <w:t>iscatching</w:t>
      </w:r>
      <w:proofErr w:type="spellEnd"/>
      <w:proofErr w:type="gramEnd"/>
      <w:r w:rsidR="007F210C" w:rsidRPr="007F210C">
        <w:t>)</w:t>
      </w:r>
    </w:p>
    <w:p w14:paraId="4C00D0D1" w14:textId="50E0BABA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StartCoroutine</w:t>
      </w:r>
      <w:proofErr w:type="spellEnd"/>
      <w:r w:rsidR="007F210C" w:rsidRPr="007F210C">
        <w:t>(</w:t>
      </w:r>
      <w:proofErr w:type="spellStart"/>
      <w:proofErr w:type="gramStart"/>
      <w:r w:rsidR="007F210C" w:rsidRPr="007F210C">
        <w:t>catchBall</w:t>
      </w:r>
      <w:proofErr w:type="spellEnd"/>
      <w:r w:rsidR="007F210C" w:rsidRPr="007F210C">
        <w:t>(</w:t>
      </w:r>
      <w:proofErr w:type="gramEnd"/>
      <w:r w:rsidR="007F210C" w:rsidRPr="007F210C">
        <w:t>));</w:t>
      </w:r>
    </w:p>
    <w:p w14:paraId="5657BA44" w14:textId="5868614A" w:rsidR="007F210C" w:rsidRPr="007F210C" w:rsidRDefault="007F210C" w:rsidP="007F210C">
      <w:pPr>
        <w:pStyle w:val="STTSAlgoritmaContent"/>
      </w:pPr>
      <w:r w:rsidRPr="007F210C">
        <w:t>}</w:t>
      </w:r>
    </w:p>
    <w:p w14:paraId="7EB1CE21" w14:textId="77777777" w:rsidR="007F210C" w:rsidRPr="007F210C" w:rsidRDefault="007F210C" w:rsidP="007F210C">
      <w:pPr>
        <w:pStyle w:val="STTSAlgoritmaContent"/>
      </w:pPr>
    </w:p>
    <w:p w14:paraId="08EE4BBB" w14:textId="3FB9E66D" w:rsidR="007F210C" w:rsidRPr="007F210C" w:rsidRDefault="007F210C" w:rsidP="00E97B55">
      <w:pPr>
        <w:pStyle w:val="STTSAlgoritmaContent"/>
      </w:pPr>
      <w:r w:rsidRPr="007F210C">
        <w:t xml:space="preserve">void </w:t>
      </w:r>
      <w:proofErr w:type="spellStart"/>
      <w:proofErr w:type="gramStart"/>
      <w:r w:rsidRPr="007F210C">
        <w:t>updateHoldedBallVisuals</w:t>
      </w:r>
      <w:proofErr w:type="spellEnd"/>
      <w:r w:rsidRPr="007F210C">
        <w:t>(</w:t>
      </w:r>
      <w:proofErr w:type="gramEnd"/>
      <w:r w:rsidRPr="007F210C">
        <w:t xml:space="preserve">bool </w:t>
      </w:r>
      <w:proofErr w:type="spellStart"/>
      <w:r w:rsidRPr="007F210C">
        <w:t>isThrown</w:t>
      </w:r>
      <w:proofErr w:type="spellEnd"/>
      <w:r w:rsidRPr="007F210C">
        <w:t>){</w:t>
      </w:r>
    </w:p>
    <w:p w14:paraId="38DBF08B" w14:textId="1F721F10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DisplayBall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>) != null)</w:t>
      </w:r>
    </w:p>
    <w:p w14:paraId="68A7D365" w14:textId="7C48452C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GetComponent</w:t>
      </w:r>
      <w:proofErr w:type="spellEnd"/>
      <w:r w:rsidR="007F210C" w:rsidRPr="007F210C">
        <w:t>&lt;</w:t>
      </w:r>
      <w:proofErr w:type="spellStart"/>
      <w:r w:rsidR="007F210C" w:rsidRPr="007F210C">
        <w:t>DisplayBall</w:t>
      </w:r>
      <w:proofErr w:type="spellEnd"/>
      <w:r w:rsidR="007F210C" w:rsidRPr="007F210C">
        <w:t>&gt;(</w:t>
      </w:r>
      <w:proofErr w:type="gramStart"/>
      <w:r w:rsidR="007F210C" w:rsidRPr="007F210C">
        <w:t>).</w:t>
      </w:r>
      <w:proofErr w:type="spellStart"/>
      <w:r w:rsidR="007F210C" w:rsidRPr="007F210C">
        <w:t>updateUI</w:t>
      </w:r>
      <w:proofErr w:type="spellEnd"/>
      <w:proofErr w:type="gramEnd"/>
      <w:r w:rsidR="007F210C" w:rsidRPr="007F210C">
        <w:t>(</w:t>
      </w:r>
      <w:proofErr w:type="spellStart"/>
      <w:r w:rsidR="007F210C" w:rsidRPr="007F210C">
        <w:t>isThrown</w:t>
      </w:r>
      <w:proofErr w:type="spellEnd"/>
      <w:r w:rsidR="007F210C" w:rsidRPr="007F210C">
        <w:t>);</w:t>
      </w:r>
    </w:p>
    <w:p w14:paraId="18287069" w14:textId="4CF0FE6C" w:rsidR="007B0BEF" w:rsidRDefault="00E97B55" w:rsidP="007B0BEF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r w:rsidR="007F210C" w:rsidRPr="007F210C">
        <w:t>caughtBall</w:t>
      </w:r>
      <w:proofErr w:type="spellEnd"/>
      <w:r w:rsidR="007F210C" w:rsidRPr="007F210C">
        <w:t xml:space="preserve"> == null &amp;&amp; </w:t>
      </w:r>
      <w:proofErr w:type="spellStart"/>
      <w:r w:rsidR="007F210C" w:rsidRPr="007F210C">
        <w:t>ballAmount</w:t>
      </w:r>
      <w:proofErr w:type="spellEnd"/>
      <w:r w:rsidR="007F210C" w:rsidRPr="007F210C">
        <w:t xml:space="preserve"> == </w:t>
      </w:r>
      <w:proofErr w:type="gramStart"/>
      <w:r w:rsidR="007F210C" w:rsidRPr="007F210C">
        <w:t>0){</w:t>
      </w:r>
      <w:proofErr w:type="gramEnd"/>
    </w:p>
    <w:p w14:paraId="6E8405AC" w14:textId="0A847FD3" w:rsidR="007F210C" w:rsidRPr="007F210C" w:rsidRDefault="00E97B55" w:rsidP="007F210C">
      <w:pPr>
        <w:pStyle w:val="STTSAlgoritmaContent"/>
      </w:pPr>
      <w:r>
        <w:t xml:space="preserve">   </w:t>
      </w:r>
      <w:proofErr w:type="spellStart"/>
      <w:r w:rsidR="007F210C" w:rsidRPr="007F210C">
        <w:t>displayedBall.SetActive</w:t>
      </w:r>
      <w:proofErr w:type="spellEnd"/>
      <w:r w:rsidR="007F210C" w:rsidRPr="007F210C">
        <w:t>(false);</w:t>
      </w:r>
    </w:p>
    <w:p w14:paraId="59DA9909" w14:textId="7CD2FA23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return;</w:t>
      </w:r>
    </w:p>
    <w:p w14:paraId="322DCA5C" w14:textId="7915C931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21B8E7F7" w14:textId="0E490EF8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&lt;Animator</w:t>
      </w:r>
      <w:proofErr w:type="gramStart"/>
      <w:r w:rsidR="007F210C" w:rsidRPr="007F210C">
        <w:t>&gt;(</w:t>
      </w:r>
      <w:proofErr w:type="gramEnd"/>
      <w:r w:rsidR="007F210C" w:rsidRPr="007F210C">
        <w:t>).enabled = false;</w:t>
      </w:r>
    </w:p>
    <w:p w14:paraId="4DA7BF94" w14:textId="3067DCAA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displayedBall.SetActive</w:t>
      </w:r>
      <w:proofErr w:type="spellEnd"/>
      <w:r w:rsidR="007F210C" w:rsidRPr="007F210C">
        <w:t>(true);</w:t>
      </w:r>
    </w:p>
    <w:p w14:paraId="376D6A3B" w14:textId="0A14269E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GetComponent</w:t>
      </w:r>
      <w:proofErr w:type="spellEnd"/>
      <w:r w:rsidR="007F210C" w:rsidRPr="007F210C">
        <w:t>&lt;Animator</w:t>
      </w:r>
      <w:proofErr w:type="gramStart"/>
      <w:r w:rsidR="007F210C" w:rsidRPr="007F210C">
        <w:t>&gt;(</w:t>
      </w:r>
      <w:proofErr w:type="gramEnd"/>
      <w:r w:rsidR="007F210C" w:rsidRPr="007F210C">
        <w:t>).enabled = true;</w:t>
      </w:r>
    </w:p>
    <w:p w14:paraId="0BB69E20" w14:textId="75AE5A57" w:rsidR="007F210C" w:rsidRPr="007F210C" w:rsidRDefault="00E97B55" w:rsidP="00E97B55">
      <w:pPr>
        <w:pStyle w:val="STTSAlgoritmaContent"/>
      </w:pPr>
      <w:r>
        <w:t xml:space="preserve">  </w:t>
      </w:r>
      <w:r w:rsidR="007F210C" w:rsidRPr="007F210C">
        <w:t>if (</w:t>
      </w:r>
      <w:proofErr w:type="spellStart"/>
      <w:proofErr w:type="gramStart"/>
      <w:r w:rsidR="007F210C" w:rsidRPr="007F210C">
        <w:t>caughtBall</w:t>
      </w:r>
      <w:proofErr w:type="spellEnd"/>
      <w:r w:rsidR="007F210C" w:rsidRPr="007F210C">
        <w:t xml:space="preserve"> !</w:t>
      </w:r>
      <w:proofErr w:type="gramEnd"/>
      <w:r w:rsidR="007F210C" w:rsidRPr="007F210C">
        <w:t>= null){</w:t>
      </w:r>
    </w:p>
    <w:p w14:paraId="77DCD79C" w14:textId="368F78F8" w:rsidR="007F210C" w:rsidRPr="007F210C" w:rsidRDefault="00E97B55" w:rsidP="007F210C">
      <w:pPr>
        <w:pStyle w:val="STTSAlgoritmaContent"/>
      </w:pPr>
      <w:r>
        <w:t xml:space="preserve">    </w:t>
      </w:r>
      <w:proofErr w:type="spellStart"/>
      <w:r w:rsidR="007F210C" w:rsidRPr="007F210C">
        <w:t>displayedBall.GetComponent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 xml:space="preserve">).sprite = </w:t>
      </w:r>
      <w:proofErr w:type="spellStart"/>
      <w:r w:rsidR="007F210C" w:rsidRPr="007F210C">
        <w:t>caughtBall.GetComponent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r w:rsidR="007F210C" w:rsidRPr="007F210C">
        <w:t>&gt;().sprite;</w:t>
      </w:r>
    </w:p>
    <w:p w14:paraId="6E487F65" w14:textId="3DDCCCD0" w:rsidR="007F210C" w:rsidRPr="007F210C" w:rsidRDefault="00E97B55" w:rsidP="007F210C">
      <w:pPr>
        <w:pStyle w:val="STTSAlgoritmaContent"/>
      </w:pPr>
      <w:r>
        <w:t xml:space="preserve">    </w:t>
      </w:r>
      <w:r w:rsidR="007F210C" w:rsidRPr="007F210C">
        <w:t>return;</w:t>
      </w:r>
    </w:p>
    <w:p w14:paraId="6E4C2C1E" w14:textId="3EC03F34" w:rsidR="007F210C" w:rsidRPr="007F210C" w:rsidRDefault="00E97B55" w:rsidP="007F210C">
      <w:pPr>
        <w:pStyle w:val="STTSAlgoritmaContent"/>
      </w:pPr>
      <w:r>
        <w:t xml:space="preserve">  </w:t>
      </w:r>
      <w:r w:rsidR="007F210C" w:rsidRPr="007F210C">
        <w:t>}</w:t>
      </w:r>
    </w:p>
    <w:p w14:paraId="7B45606C" w14:textId="0E2A8C11" w:rsidR="007F210C" w:rsidRPr="007F210C" w:rsidRDefault="00E97B55" w:rsidP="007F210C">
      <w:pPr>
        <w:pStyle w:val="STTSAlgoritmaContent"/>
      </w:pPr>
      <w:r>
        <w:t xml:space="preserve">  </w:t>
      </w:r>
      <w:proofErr w:type="spellStart"/>
      <w:r w:rsidR="007F210C" w:rsidRPr="007F210C">
        <w:t>displayedBall.GetComponent</w:t>
      </w:r>
      <w:proofErr w:type="spellEnd"/>
      <w:r w:rsidR="007F210C" w:rsidRPr="007F210C">
        <w:t>&lt;</w:t>
      </w:r>
      <w:proofErr w:type="spellStart"/>
      <w:r w:rsidR="007F210C" w:rsidRPr="007F210C">
        <w:t>SpriteRenderer</w:t>
      </w:r>
      <w:proofErr w:type="spellEnd"/>
      <w:proofErr w:type="gramStart"/>
      <w:r w:rsidR="007F210C" w:rsidRPr="007F210C">
        <w:t>&gt;(</w:t>
      </w:r>
      <w:proofErr w:type="gramEnd"/>
      <w:r w:rsidR="007F210C" w:rsidRPr="007F210C">
        <w:t xml:space="preserve">).sprite = </w:t>
      </w:r>
      <w:proofErr w:type="spellStart"/>
      <w:r w:rsidR="007F210C" w:rsidRPr="007F210C">
        <w:t>ballSprite</w:t>
      </w:r>
      <w:proofErr w:type="spellEnd"/>
      <w:r w:rsidR="007F210C" w:rsidRPr="007F210C">
        <w:t>;</w:t>
      </w:r>
    </w:p>
    <w:p w14:paraId="2F91143C" w14:textId="114C2BEA" w:rsidR="007F210C" w:rsidRPr="007F210C" w:rsidRDefault="007F210C" w:rsidP="007F210C">
      <w:pPr>
        <w:pStyle w:val="STTSAlgoritmaContent"/>
      </w:pPr>
      <w:r w:rsidRPr="007F210C">
        <w:t>}</w:t>
      </w:r>
    </w:p>
    <w:p w14:paraId="53DA487B" w14:textId="6BC20528" w:rsidR="00CE5531" w:rsidRDefault="007F210C" w:rsidP="007F210C">
      <w:pPr>
        <w:pStyle w:val="STTSAlgoritmaContent"/>
      </w:pPr>
      <w:r w:rsidRPr="007F210C">
        <w:t>}</w:t>
      </w:r>
    </w:p>
    <w:p w14:paraId="365E14C6" w14:textId="77777777" w:rsidR="007B0BEF" w:rsidRDefault="007B0BEF" w:rsidP="007B0BEF">
      <w:pPr>
        <w:pStyle w:val="STTSAlgoritmaContent"/>
        <w:numPr>
          <w:ilvl w:val="0"/>
          <w:numId w:val="0"/>
        </w:numPr>
        <w:ind w:left="624" w:hanging="624"/>
      </w:pPr>
    </w:p>
    <w:p w14:paraId="200FD1FB" w14:textId="187F0DDF" w:rsidR="007B0BEF" w:rsidRDefault="007B0BEF" w:rsidP="007B0BEF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,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memperpanjang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dipersingkat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>;</w:t>
      </w:r>
    </w:p>
    <w:p w14:paraId="1BDEE880" w14:textId="69477AA7" w:rsidR="00F14179" w:rsidRDefault="007B0BEF" w:rsidP="007B0BEF">
      <w:pPr>
        <w:pStyle w:val="ListParagraph"/>
        <w:numPr>
          <w:ilvl w:val="0"/>
          <w:numId w:val="42"/>
        </w:numPr>
        <w:ind w:left="426"/>
      </w:pPr>
      <w:r>
        <w:t xml:space="preserve">3 – </w:t>
      </w:r>
      <w:r w:rsidR="00F14179">
        <w:t>31</w:t>
      </w:r>
      <w:r>
        <w:tab/>
        <w:t xml:space="preserve">: </w:t>
      </w:r>
      <w:proofErr w:type="spellStart"/>
      <w:r w:rsidR="00F14179">
        <w:t>Variabel</w:t>
      </w:r>
      <w:proofErr w:type="spellEnd"/>
      <w:r w:rsidR="00F14179">
        <w:t xml:space="preserve"> – </w:t>
      </w:r>
      <w:proofErr w:type="spellStart"/>
      <w:r w:rsidR="00F14179">
        <w:t>variabel</w:t>
      </w:r>
      <w:proofErr w:type="spellEnd"/>
      <w:r w:rsidR="00F14179">
        <w:t xml:space="preserve"> yang </w:t>
      </w:r>
      <w:proofErr w:type="spellStart"/>
      <w:r w:rsidR="00F14179">
        <w:t>mengatur</w:t>
      </w:r>
      <w:proofErr w:type="spellEnd"/>
      <w:r w:rsidR="00F14179">
        <w:t xml:space="preserve"> </w:t>
      </w:r>
      <w:proofErr w:type="spellStart"/>
      <w:r w:rsidR="00F14179">
        <w:t>cara</w:t>
      </w:r>
      <w:proofErr w:type="spellEnd"/>
      <w:r w:rsidR="00F14179">
        <w:t xml:space="preserve"> </w:t>
      </w:r>
      <w:proofErr w:type="spellStart"/>
      <w:r w:rsidR="00F14179">
        <w:t>kerja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kita</w:t>
      </w:r>
      <w:proofErr w:type="spellEnd"/>
      <w:r w:rsidR="00F14179">
        <w:t xml:space="preserve">,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kecepatan</w:t>
      </w:r>
      <w:proofErr w:type="spellEnd"/>
      <w:r w:rsidR="00F14179">
        <w:t xml:space="preserve"> </w:t>
      </w:r>
      <w:proofErr w:type="spellStart"/>
      <w:r w:rsidR="00F14179">
        <w:t>jalan</w:t>
      </w:r>
      <w:proofErr w:type="spellEnd"/>
      <w:r w:rsidR="00F14179">
        <w:t xml:space="preserve">, </w:t>
      </w:r>
      <w:proofErr w:type="spellStart"/>
      <w:r w:rsidR="00F14179">
        <w:t>jumlah</w:t>
      </w:r>
      <w:proofErr w:type="spellEnd"/>
      <w:r w:rsidR="00F14179">
        <w:t xml:space="preserve"> bola yang </w:t>
      </w:r>
      <w:proofErr w:type="spellStart"/>
      <w:r w:rsidR="00F14179">
        <w:t>dipegang</w:t>
      </w:r>
      <w:proofErr w:type="spellEnd"/>
      <w:r w:rsidR="00F14179">
        <w:t xml:space="preserve">, </w:t>
      </w:r>
      <w:proofErr w:type="spellStart"/>
      <w:r w:rsidR="00F14179">
        <w:t>tim</w:t>
      </w:r>
      <w:proofErr w:type="spellEnd"/>
      <w:r w:rsidR="00F14179">
        <w:t xml:space="preserve"> </w:t>
      </w:r>
      <w:proofErr w:type="spellStart"/>
      <w:r w:rsidR="00F14179">
        <w:t>dari</w:t>
      </w:r>
      <w:proofErr w:type="spellEnd"/>
      <w:r w:rsidR="00F14179">
        <w:t xml:space="preserve"> </w:t>
      </w:r>
      <w:proofErr w:type="spellStart"/>
      <w:r w:rsidR="00F14179">
        <w:t>karakter</w:t>
      </w:r>
      <w:proofErr w:type="spellEnd"/>
      <w:r w:rsidR="00F14179">
        <w:t xml:space="preserve"> </w:t>
      </w:r>
      <w:proofErr w:type="spellStart"/>
      <w:r w:rsidR="00F14179">
        <w:t>tersebut</w:t>
      </w:r>
      <w:proofErr w:type="spellEnd"/>
      <w:r w:rsidR="00F14179">
        <w:t xml:space="preserve"> </w:t>
      </w:r>
      <w:proofErr w:type="spellStart"/>
      <w:r w:rsidR="00F14179">
        <w:t>dst</w:t>
      </w:r>
      <w:proofErr w:type="spellEnd"/>
      <w:r w:rsidR="00F14179">
        <w:t>.</w:t>
      </w:r>
    </w:p>
    <w:p w14:paraId="343BEE08" w14:textId="1C9B2457" w:rsidR="007B0BEF" w:rsidRDefault="00F14179" w:rsidP="007B0BEF">
      <w:pPr>
        <w:pStyle w:val="ListParagraph"/>
        <w:numPr>
          <w:ilvl w:val="0"/>
          <w:numId w:val="42"/>
        </w:numPr>
        <w:ind w:left="426"/>
      </w:pPr>
      <w:r>
        <w:t xml:space="preserve"> 33 – 41</w:t>
      </w:r>
      <w:r>
        <w:tab/>
        <w:t xml:space="preserve">: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2261D2B7" w14:textId="66BBF93C" w:rsidR="00F14179" w:rsidRDefault="00F14179" w:rsidP="007B0BEF">
      <w:pPr>
        <w:pStyle w:val="ListParagraph"/>
        <w:numPr>
          <w:ilvl w:val="0"/>
          <w:numId w:val="42"/>
        </w:numPr>
        <w:ind w:left="426"/>
      </w:pPr>
      <w:r>
        <w:t>44 – 46</w:t>
      </w:r>
      <w:r>
        <w:tab/>
        <w:t xml:space="preserve">: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periodik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di </w:t>
      </w:r>
      <w:proofErr w:type="spellStart"/>
      <w:r>
        <w:t>dalam</w:t>
      </w:r>
      <w:proofErr w:type="spellEnd"/>
      <w:r>
        <w:t xml:space="preserve">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23C4E545" w14:textId="21D217DC" w:rsidR="00F14179" w:rsidRDefault="00890C25" w:rsidP="007B0BEF">
      <w:pPr>
        <w:pStyle w:val="ListParagraph"/>
        <w:numPr>
          <w:ilvl w:val="0"/>
          <w:numId w:val="42"/>
        </w:numPr>
        <w:ind w:left="426"/>
      </w:pPr>
      <w:r>
        <w:t>47 – 49</w:t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>.</w:t>
      </w:r>
    </w:p>
    <w:p w14:paraId="192E8D3D" w14:textId="3AC4646A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50 – 51</w:t>
      </w:r>
      <w:r>
        <w:tab/>
        <w:t xml:space="preserve">: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timer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7830C437" w14:textId="74329E69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53</w:t>
      </w:r>
      <w:r>
        <w:tab/>
      </w:r>
      <w:r>
        <w:tab/>
        <w:t xml:space="preserve">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isAiming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membidik</w:t>
      </w:r>
      <w:proofErr w:type="spellEnd"/>
    </w:p>
    <w:p w14:paraId="31446B35" w14:textId="4618C4AD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57 – 73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berturbrukan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48CC97D7" w14:textId="76967F70" w:rsidR="00890C25" w:rsidRDefault="00890C25" w:rsidP="007B0BEF">
      <w:pPr>
        <w:pStyle w:val="ListParagraph"/>
        <w:numPr>
          <w:ilvl w:val="0"/>
          <w:numId w:val="42"/>
        </w:numPr>
        <w:ind w:left="426"/>
      </w:pPr>
      <w:r>
        <w:t>58 – 65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</w:t>
      </w:r>
      <w:r w:rsidR="00BF719C">
        <w:t>a</w:t>
      </w:r>
      <w:r>
        <w:t>kter</w:t>
      </w:r>
      <w:proofErr w:type="spellEnd"/>
      <w:r>
        <w:t xml:space="preserve"> punya </w:t>
      </w:r>
      <w:r w:rsidR="00BF719C">
        <w:t xml:space="preserve">bola yang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bila</w:t>
      </w:r>
      <w:proofErr w:type="spellEnd"/>
      <w:r w:rsidR="00BF719C">
        <w:t xml:space="preserve"> </w:t>
      </w:r>
      <w:proofErr w:type="spellStart"/>
      <w:r w:rsidR="00BF719C">
        <w:t>ada</w:t>
      </w:r>
      <w:proofErr w:type="spellEnd"/>
      <w:r w:rsidR="00BF719C">
        <w:t xml:space="preserve"> bola </w:t>
      </w:r>
      <w:proofErr w:type="spellStart"/>
      <w:r w:rsidR="00BF719C">
        <w:t>tersebut</w:t>
      </w:r>
      <w:proofErr w:type="spellEnd"/>
      <w:r w:rsidR="00BF719C">
        <w:t xml:space="preserve"> </w:t>
      </w:r>
      <w:proofErr w:type="spellStart"/>
      <w:r w:rsidR="00BF719C">
        <w:t>dibuang</w:t>
      </w:r>
      <w:proofErr w:type="spellEnd"/>
      <w:r w:rsidR="00BF719C">
        <w:t xml:space="preserve">, </w:t>
      </w:r>
      <w:proofErr w:type="spellStart"/>
      <w:r w:rsidR="00BF719C">
        <w:t>lalu</w:t>
      </w:r>
      <w:proofErr w:type="spellEnd"/>
      <w:r w:rsidR="00BF719C">
        <w:t xml:space="preserve"> bola yang </w:t>
      </w:r>
      <w:proofErr w:type="spellStart"/>
      <w:r w:rsidR="00BF719C">
        <w:t>barusan</w:t>
      </w:r>
      <w:proofErr w:type="spellEnd"/>
      <w:r w:rsidR="00BF719C">
        <w:t xml:space="preserve"> </w:t>
      </w:r>
      <w:proofErr w:type="spellStart"/>
      <w:r w:rsidR="00BF719C">
        <w:t>ditangkap</w:t>
      </w:r>
      <w:proofErr w:type="spellEnd"/>
      <w:r w:rsidR="00BF719C">
        <w:t xml:space="preserve">, </w:t>
      </w:r>
      <w:proofErr w:type="spellStart"/>
      <w:r w:rsidR="00BF719C">
        <w:t>disimpan</w:t>
      </w:r>
      <w:proofErr w:type="spellEnd"/>
      <w:r w:rsidR="00BF719C">
        <w:t xml:space="preserve"> dan </w:t>
      </w:r>
      <w:proofErr w:type="spellStart"/>
      <w:r w:rsidR="00BF719C">
        <w:t>diatur</w:t>
      </w:r>
      <w:proofErr w:type="spellEnd"/>
      <w:r w:rsidR="00BF719C">
        <w:t xml:space="preserve"> </w:t>
      </w:r>
      <w:proofErr w:type="spellStart"/>
      <w:r w:rsidR="00BF719C">
        <w:t>variabelnya</w:t>
      </w:r>
      <w:proofErr w:type="spellEnd"/>
      <w:r w:rsidR="00BF719C">
        <w:t>.</w:t>
      </w:r>
    </w:p>
    <w:p w14:paraId="4F5F61B0" w14:textId="1FA4338E" w:rsidR="00FD53C2" w:rsidRDefault="00BF719C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66 – 72</w:t>
      </w:r>
      <w:r>
        <w:tab/>
        <w:t xml:space="preserve">: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setim</w:t>
      </w:r>
      <w:proofErr w:type="spellEnd"/>
      <w:r>
        <w:t xml:space="preserve"> </w:t>
      </w:r>
      <w:r w:rsidR="00FD53C2">
        <w:t xml:space="preserve">atau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</w:t>
      </w:r>
      <w:r w:rsidR="00FD53C2">
        <w:t xml:space="preserve">,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bola </w:t>
      </w:r>
      <w:proofErr w:type="spellStart"/>
      <w:r w:rsidR="00FD53C2">
        <w:t>hanya</w:t>
      </w:r>
      <w:proofErr w:type="spellEnd"/>
      <w:r w:rsidR="00FD53C2">
        <w:t xml:space="preserve"> </w:t>
      </w:r>
      <w:proofErr w:type="spellStart"/>
      <w:r w:rsidR="00FD53C2">
        <w:t>melakukan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, </w:t>
      </w:r>
      <w:proofErr w:type="spellStart"/>
      <w:r w:rsidR="00FD53C2">
        <w:t>tapi</w:t>
      </w:r>
      <w:proofErr w:type="spellEnd"/>
      <w:r w:rsidR="00FD53C2">
        <w:t xml:space="preserve"> </w:t>
      </w:r>
      <w:proofErr w:type="spellStart"/>
      <w:r w:rsidR="00FD53C2">
        <w:t>bila</w:t>
      </w:r>
      <w:proofErr w:type="spellEnd"/>
      <w:r w:rsidR="00FD53C2">
        <w:t xml:space="preserve"> </w:t>
      </w:r>
      <w:proofErr w:type="spellStart"/>
      <w:r w:rsidR="00FD53C2">
        <w:t>tidak</w:t>
      </w:r>
      <w:proofErr w:type="spellEnd"/>
      <w:r w:rsidR="00FD53C2">
        <w:t xml:space="preserve"> </w:t>
      </w:r>
      <w:proofErr w:type="spellStart"/>
      <w:r w:rsidR="00FD53C2">
        <w:t>setim</w:t>
      </w:r>
      <w:proofErr w:type="spellEnd"/>
      <w:r w:rsidR="00FD53C2">
        <w:t xml:space="preserve">, </w:t>
      </w:r>
      <w:proofErr w:type="spellStart"/>
      <w:r w:rsidR="00FD53C2">
        <w:t>maka</w:t>
      </w:r>
      <w:proofErr w:type="spellEnd"/>
      <w:r w:rsidR="00FD53C2">
        <w:t xml:space="preserve">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diberi</w:t>
      </w:r>
      <w:proofErr w:type="spellEnd"/>
      <w:r w:rsidR="00FD53C2">
        <w:t xml:space="preserve"> </w:t>
      </w:r>
      <w:proofErr w:type="spellStart"/>
      <w:r w:rsidR="00FD53C2">
        <w:t>skor</w:t>
      </w:r>
      <w:proofErr w:type="spellEnd"/>
      <w:r w:rsidR="00FD53C2">
        <w:t xml:space="preserve"> juga </w:t>
      </w:r>
      <w:proofErr w:type="spellStart"/>
      <w:r w:rsidR="00FD53C2">
        <w:t>setelah</w:t>
      </w:r>
      <w:proofErr w:type="spellEnd"/>
      <w:r w:rsidR="00FD53C2">
        <w:t xml:space="preserve"> </w:t>
      </w:r>
      <w:proofErr w:type="spellStart"/>
      <w:r w:rsidR="00FD53C2">
        <w:t>memberi</w:t>
      </w:r>
      <w:proofErr w:type="spellEnd"/>
      <w:r w:rsidR="00FD53C2">
        <w:t xml:space="preserve"> </w:t>
      </w:r>
      <w:proofErr w:type="spellStart"/>
      <w:r w:rsidR="00FD53C2">
        <w:t>hitstun</w:t>
      </w:r>
      <w:proofErr w:type="spellEnd"/>
      <w:r w:rsidR="00FD53C2">
        <w:t xml:space="preserve">. </w:t>
      </w:r>
      <w:proofErr w:type="spellStart"/>
      <w:r w:rsidR="00FD53C2">
        <w:t>Setelah</w:t>
      </w:r>
      <w:proofErr w:type="spellEnd"/>
      <w:r w:rsidR="00FD53C2">
        <w:t xml:space="preserve"> ini bola </w:t>
      </w:r>
      <w:proofErr w:type="spellStart"/>
      <w:r w:rsidR="00FD53C2">
        <w:t>akan</w:t>
      </w:r>
      <w:proofErr w:type="spellEnd"/>
      <w:r w:rsidR="00FD53C2">
        <w:t xml:space="preserve"> </w:t>
      </w:r>
      <w:proofErr w:type="spellStart"/>
      <w:r w:rsidR="00FD53C2">
        <w:t>mencoba</w:t>
      </w:r>
      <w:proofErr w:type="spellEnd"/>
      <w:r w:rsidR="00FD53C2">
        <w:t xml:space="preserve"> </w:t>
      </w:r>
      <w:proofErr w:type="spellStart"/>
      <w:r w:rsidR="00FD53C2">
        <w:t>menghancurkan</w:t>
      </w:r>
      <w:proofErr w:type="spellEnd"/>
      <w:r w:rsidR="00FD53C2">
        <w:t xml:space="preserve"> </w:t>
      </w:r>
      <w:proofErr w:type="spellStart"/>
      <w:r w:rsidR="00FD53C2">
        <w:t>diri</w:t>
      </w:r>
      <w:proofErr w:type="spellEnd"/>
      <w:r w:rsidR="00FD53C2">
        <w:t xml:space="preserve"> </w:t>
      </w:r>
      <w:proofErr w:type="spellStart"/>
      <w:r w:rsidR="00FD53C2">
        <w:t>menggunakan</w:t>
      </w:r>
      <w:proofErr w:type="spellEnd"/>
      <w:r w:rsidR="00FD53C2">
        <w:t xml:space="preserve"> </w:t>
      </w:r>
      <w:proofErr w:type="spellStart"/>
      <w:r w:rsidR="00FD53C2">
        <w:t>fungsi</w:t>
      </w:r>
      <w:proofErr w:type="spellEnd"/>
      <w:r w:rsidR="00FD53C2">
        <w:t xml:space="preserve"> </w:t>
      </w:r>
      <w:proofErr w:type="spellStart"/>
      <w:r w:rsidR="00FD53C2">
        <w:t>trySelfDestruct</w:t>
      </w:r>
      <w:proofErr w:type="spellEnd"/>
      <w:r w:rsidR="00FD53C2">
        <w:t xml:space="preserve"> di </w:t>
      </w:r>
      <w:proofErr w:type="spellStart"/>
      <w:r w:rsidR="00FD53C2">
        <w:t>segmen</w:t>
      </w:r>
      <w:proofErr w:type="spellEnd"/>
      <w:r w:rsidR="00FD53C2">
        <w:t xml:space="preserve"> program 7.</w:t>
      </w:r>
      <w:r w:rsidR="00F536BD">
        <w:t>5 (baris 39 – 45)</w:t>
      </w:r>
      <w:r w:rsidR="00FD53C2">
        <w:t>.</w:t>
      </w:r>
    </w:p>
    <w:p w14:paraId="59979BD5" w14:textId="7DD1AC46" w:rsidR="00BF719C" w:rsidRDefault="00FD53C2" w:rsidP="007B0BEF">
      <w:pPr>
        <w:pStyle w:val="ListParagraph"/>
        <w:numPr>
          <w:ilvl w:val="0"/>
          <w:numId w:val="42"/>
        </w:numPr>
        <w:ind w:left="426"/>
      </w:pPr>
      <w:r>
        <w:t xml:space="preserve"> 76 – 99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bola atau bola </w:t>
      </w:r>
      <w:proofErr w:type="spellStart"/>
      <w:r>
        <w:t>spesial</w:t>
      </w:r>
      <w:proofErr w:type="spellEnd"/>
      <w:r>
        <w:t>.</w:t>
      </w:r>
    </w:p>
    <w:p w14:paraId="56454B4A" w14:textId="3AFD6EEC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77</w:t>
      </w:r>
      <w:r>
        <w:tab/>
      </w:r>
      <w:r>
        <w:tab/>
        <w:t xml:space="preserve">: </w:t>
      </w:r>
      <w:proofErr w:type="spellStart"/>
      <w:r>
        <w:t>Diambil</w:t>
      </w:r>
      <w:proofErr w:type="spellEnd"/>
      <w:r>
        <w:t xml:space="preserve"> index bola </w:t>
      </w:r>
      <w:proofErr w:type="spellStart"/>
      <w:r>
        <w:t>menggunkan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SnowBallManager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4</w:t>
      </w:r>
      <w:r>
        <w:t>)</w:t>
      </w:r>
    </w:p>
    <w:p w14:paraId="6EBF1BBE" w14:textId="1E7281DB" w:rsidR="00FD53C2" w:rsidRDefault="00FD53C2" w:rsidP="007B0BEF">
      <w:pPr>
        <w:pStyle w:val="ListParagraph"/>
        <w:numPr>
          <w:ilvl w:val="0"/>
          <w:numId w:val="42"/>
        </w:numPr>
        <w:ind w:left="426"/>
      </w:pPr>
      <w:r>
        <w:t>78 – 79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 w:rsidR="00891677">
        <w:t>fungsi</w:t>
      </w:r>
      <w:proofErr w:type="spellEnd"/>
      <w:r w:rsidR="00891677">
        <w:t xml:space="preserve"> </w:t>
      </w:r>
      <w:proofErr w:type="spellStart"/>
      <w:r w:rsidR="00891677">
        <w:t>direturn</w:t>
      </w:r>
      <w:proofErr w:type="spellEnd"/>
      <w:r w:rsidR="00891677">
        <w:t xml:space="preserve"> </w:t>
      </w:r>
      <w:proofErr w:type="spellStart"/>
      <w:r w:rsidR="00891677">
        <w:t>awal</w:t>
      </w:r>
      <w:proofErr w:type="spellEnd"/>
      <w:r w:rsidR="00891677">
        <w:t>.</w:t>
      </w:r>
    </w:p>
    <w:p w14:paraId="6F064795" w14:textId="10EBA5AF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80 – 86</w:t>
      </w:r>
      <w:r>
        <w:tab/>
        <w:t xml:space="preserve">: Bila bola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 </w:t>
      </w:r>
      <w:proofErr w:type="spellStart"/>
      <w:r>
        <w:t>spesial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powerId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bola </w:t>
      </w:r>
      <w:proofErr w:type="spellStart"/>
      <w:r>
        <w:t>sebanyak</w:t>
      </w:r>
      <w:proofErr w:type="spellEnd"/>
      <w:r>
        <w:t xml:space="preserve"> 1.</w:t>
      </w:r>
    </w:p>
    <w:p w14:paraId="57ECAF2A" w14:textId="132B7C84" w:rsidR="00891677" w:rsidRDefault="00891677" w:rsidP="007B0BEF">
      <w:pPr>
        <w:pStyle w:val="ListParagraph"/>
        <w:numPr>
          <w:ilvl w:val="0"/>
          <w:numId w:val="42"/>
        </w:numPr>
        <w:ind w:left="426"/>
      </w:pPr>
      <w:r>
        <w:t>87 – 95</w:t>
      </w:r>
      <w:r>
        <w:tab/>
        <w:t xml:space="preserve">: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bola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terhapus</w:t>
      </w:r>
      <w:proofErr w:type="spellEnd"/>
      <w:r>
        <w:t xml:space="preserve">. Bila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EA6038">
        <w:t>jumlah</w:t>
      </w:r>
      <w:proofErr w:type="spellEnd"/>
      <w:r w:rsidR="00EA6038">
        <w:t xml:space="preserve"> bola </w:t>
      </w:r>
      <w:proofErr w:type="spellStart"/>
      <w:r w:rsidR="00EA6038">
        <w:t>akan</w:t>
      </w:r>
      <w:proofErr w:type="spellEnd"/>
      <w:r w:rsidR="00EA6038">
        <w:t xml:space="preserve"> </w:t>
      </w:r>
      <w:proofErr w:type="spellStart"/>
      <w:r w:rsidR="00EA6038">
        <w:t>ditambah</w:t>
      </w:r>
      <w:proofErr w:type="spellEnd"/>
      <w:r w:rsidR="00EA6038">
        <w:t xml:space="preserve"> </w:t>
      </w:r>
      <w:proofErr w:type="spellStart"/>
      <w:r w:rsidR="00EA6038">
        <w:t>dengan</w:t>
      </w:r>
      <w:proofErr w:type="spellEnd"/>
      <w:r w:rsidR="00EA6038">
        <w:t xml:space="preserve"> </w:t>
      </w:r>
      <w:proofErr w:type="spellStart"/>
      <w:r w:rsidR="00EA6038">
        <w:t>powerId</w:t>
      </w:r>
      <w:proofErr w:type="spellEnd"/>
      <w:r w:rsidR="00EA6038">
        <w:t xml:space="preserve"> 0.</w:t>
      </w:r>
    </w:p>
    <w:p w14:paraId="767A1A7F" w14:textId="16FC19B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96 – 97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</w:t>
      </w:r>
    </w:p>
    <w:p w14:paraId="1CD76AA7" w14:textId="7E6317D8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 xml:space="preserve">98 </w:t>
      </w:r>
      <w:r>
        <w:tab/>
        <w:t xml:space="preserve">: Ubah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bola yang </w:t>
      </w:r>
      <w:proofErr w:type="spellStart"/>
      <w:r>
        <w:t>didapat</w:t>
      </w:r>
      <w:proofErr w:type="spellEnd"/>
      <w:r>
        <w:t>.</w:t>
      </w:r>
    </w:p>
    <w:p w14:paraId="4557B678" w14:textId="2390F586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101 – 121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bola.</w:t>
      </w:r>
    </w:p>
    <w:p w14:paraId="12EF1797" w14:textId="6CC66ECC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103 – 109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 dan bola </w:t>
      </w:r>
      <w:proofErr w:type="spellStart"/>
      <w:r>
        <w:t>tertangkap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E1CB12C" w14:textId="32D10053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110 – 116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yang </w:t>
      </w:r>
      <w:proofErr w:type="spellStart"/>
      <w:r>
        <w:t>diambil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dilempar</w:t>
      </w:r>
      <w:proofErr w:type="spellEnd"/>
      <w:r>
        <w:t xml:space="preserve">, jadi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ditangkap</w:t>
      </w:r>
      <w:proofErr w:type="spellEnd"/>
      <w:r>
        <w:t>.</w:t>
      </w:r>
    </w:p>
    <w:p w14:paraId="64BF248F" w14:textId="4B9BB09D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117 – 118</w:t>
      </w:r>
      <w:r>
        <w:tab/>
        <w:t xml:space="preserve">: </w:t>
      </w: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</w:t>
      </w:r>
    </w:p>
    <w:p w14:paraId="7DC97C69" w14:textId="0ADDCBE1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119</w:t>
      </w:r>
      <w:r>
        <w:tab/>
        <w:t xml:space="preserve">: Beri bola yang </w:t>
      </w:r>
      <w:proofErr w:type="spellStart"/>
      <w:r>
        <w:t>dilempar</w:t>
      </w:r>
      <w:proofErr w:type="spellEnd"/>
      <w:r>
        <w:t xml:space="preserve"> outline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pelempar</w:t>
      </w:r>
      <w:proofErr w:type="spellEnd"/>
    </w:p>
    <w:p w14:paraId="1B784A6A" w14:textId="6B31569A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120</w:t>
      </w:r>
      <w:r>
        <w:tab/>
        <w:t xml:space="preserve">: Update </w:t>
      </w:r>
      <w:proofErr w:type="spellStart"/>
      <w:r>
        <w:t>tampilan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</w:t>
      </w:r>
    </w:p>
    <w:p w14:paraId="1097420B" w14:textId="51264C4E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123 – 125</w:t>
      </w:r>
      <w:r>
        <w:tab/>
        <w:t xml:space="preserve">: </w:t>
      </w:r>
      <w:proofErr w:type="spellStart"/>
      <w:r>
        <w:t>Mereturn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AA42721" w14:textId="2CF28082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127 – 129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Coroutine di baris 131 – 137 yang </w:t>
      </w:r>
      <w:proofErr w:type="spellStart"/>
      <w:r>
        <w:t>memperlambat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0DF9331" w14:textId="1C3B3179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lastRenderedPageBreak/>
        <w:t>132 – 134</w:t>
      </w:r>
      <w:r>
        <w:tab/>
        <w:t xml:space="preserve">: Ganti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, </w:t>
      </w:r>
      <w:proofErr w:type="spellStart"/>
      <w:r>
        <w:t>lambatkan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ini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seconds.</w:t>
      </w:r>
    </w:p>
    <w:p w14:paraId="5156B260" w14:textId="77777777" w:rsidR="00EA6038" w:rsidRDefault="00EA6038" w:rsidP="007B0BEF">
      <w:pPr>
        <w:pStyle w:val="ListParagraph"/>
        <w:numPr>
          <w:ilvl w:val="0"/>
          <w:numId w:val="42"/>
        </w:numPr>
        <w:ind w:left="426"/>
      </w:pPr>
      <w:r>
        <w:t>135 – 136</w:t>
      </w:r>
      <w:r>
        <w:tab/>
        <w:t xml:space="preserve">: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normal.</w:t>
      </w:r>
    </w:p>
    <w:p w14:paraId="5A3C9B10" w14:textId="0E70817D" w:rsidR="00EA6038" w:rsidRDefault="00237411" w:rsidP="007B0BEF">
      <w:pPr>
        <w:pStyle w:val="ListParagraph"/>
        <w:numPr>
          <w:ilvl w:val="0"/>
          <w:numId w:val="42"/>
        </w:numPr>
        <w:ind w:left="426"/>
      </w:pPr>
      <w:r>
        <w:t>139 – 156</w:t>
      </w:r>
      <w:r>
        <w:tab/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44521735" w14:textId="45498583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144 – 148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>.</w:t>
      </w:r>
    </w:p>
    <w:p w14:paraId="33E7E92C" w14:textId="482CC9A2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149 – 152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sesaat</w:t>
      </w:r>
      <w:proofErr w:type="spellEnd"/>
    </w:p>
    <w:p w14:paraId="2E62B86C" w14:textId="3B831BEB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164 – 167</w:t>
      </w:r>
      <w:r>
        <w:tab/>
        <w:t xml:space="preserve">: Buat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4480B0DD" w14:textId="2579972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158 – 168</w:t>
      </w:r>
      <w:r>
        <w:tab/>
        <w:t xml:space="preserve">: Coroutine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63CE5EDD" w14:textId="4059834C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170 – 175</w:t>
      </w:r>
      <w:r>
        <w:tab/>
        <w:t xml:space="preserve">: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>.</w:t>
      </w:r>
    </w:p>
    <w:p w14:paraId="63A020F7" w14:textId="22ABD1D9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177 – 186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Coroutine </w:t>
      </w:r>
      <w:proofErr w:type="spellStart"/>
      <w:r>
        <w:t>getHitNumerator</w:t>
      </w:r>
      <w:proofErr w:type="spellEnd"/>
      <w:r>
        <w:t xml:space="preserve"> dan </w:t>
      </w:r>
      <w:proofErr w:type="spellStart"/>
      <w:r>
        <w:t>catchBall</w:t>
      </w:r>
      <w:proofErr w:type="spellEnd"/>
      <w:r>
        <w:t>.</w:t>
      </w:r>
    </w:p>
    <w:p w14:paraId="33298C71" w14:textId="594A6071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188 – 191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diatas</w:t>
      </w:r>
      <w:proofErr w:type="spellEnd"/>
    </w:p>
    <w:p w14:paraId="08AD79B2" w14:textId="5687B11F" w:rsidR="00237411" w:rsidRDefault="00237411" w:rsidP="007B0BEF">
      <w:pPr>
        <w:pStyle w:val="ListParagraph"/>
        <w:numPr>
          <w:ilvl w:val="0"/>
          <w:numId w:val="42"/>
        </w:numPr>
        <w:ind w:left="426"/>
      </w:pPr>
      <w:r>
        <w:t>193 – 208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yang </w:t>
      </w:r>
      <w:proofErr w:type="spellStart"/>
      <w:r>
        <w:t>dipegang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game.</w:t>
      </w:r>
    </w:p>
    <w:p w14:paraId="365A54AC" w14:textId="6EBA3F30" w:rsidR="00237411" w:rsidRDefault="007368B2" w:rsidP="007B0BEF">
      <w:pPr>
        <w:pStyle w:val="ListParagraph"/>
        <w:numPr>
          <w:ilvl w:val="0"/>
          <w:numId w:val="42"/>
        </w:numPr>
        <w:ind w:left="426"/>
      </w:pPr>
      <w:r>
        <w:t>194 – 195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oleh player,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tampilan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UI.</w:t>
      </w:r>
    </w:p>
    <w:p w14:paraId="6171757B" w14:textId="38DCB39C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196 – 199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yang </w:t>
      </w:r>
      <w:proofErr w:type="spellStart"/>
      <w:r>
        <w:t>ditampilkan</w:t>
      </w:r>
      <w:proofErr w:type="spellEnd"/>
    </w:p>
    <w:p w14:paraId="6EB5FC72" w14:textId="52F968B9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200 – 202</w:t>
      </w:r>
      <w:r>
        <w:tab/>
        <w:t xml:space="preserve">: </w:t>
      </w:r>
      <w:proofErr w:type="spellStart"/>
      <w:r>
        <w:t>Tampilkan</w:t>
      </w:r>
      <w:proofErr w:type="spellEnd"/>
      <w:r>
        <w:t xml:space="preserve"> bola di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5DABD35E" w14:textId="5D0A1E10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203 – 206</w:t>
      </w:r>
      <w:r>
        <w:tab/>
        <w:t xml:space="preserve">: Bila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pasang di bola di </w:t>
      </w:r>
      <w:proofErr w:type="spellStart"/>
      <w:r>
        <w:t>tangan</w:t>
      </w:r>
      <w:proofErr w:type="spellEnd"/>
      <w:r>
        <w:t>.</w:t>
      </w:r>
    </w:p>
    <w:p w14:paraId="1A802513" w14:textId="2B196915" w:rsidR="007368B2" w:rsidRDefault="007368B2" w:rsidP="007B0BEF">
      <w:pPr>
        <w:pStyle w:val="ListParagraph"/>
        <w:numPr>
          <w:ilvl w:val="0"/>
          <w:numId w:val="42"/>
        </w:numPr>
        <w:ind w:left="426"/>
      </w:pPr>
      <w:r>
        <w:t>207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bola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sprite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ini.</w:t>
      </w:r>
    </w:p>
    <w:p w14:paraId="5C31EF6F" w14:textId="77777777" w:rsidR="007368B2" w:rsidRDefault="007368B2" w:rsidP="007368B2">
      <w:pPr>
        <w:ind w:left="66" w:firstLine="0"/>
      </w:pPr>
    </w:p>
    <w:p w14:paraId="60934C5D" w14:textId="2F7B2E0B" w:rsidR="007368B2" w:rsidRDefault="007368B2" w:rsidP="00980444">
      <w:pPr>
        <w:ind w:left="66" w:firstLine="65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,</w:t>
      </w:r>
      <w:r w:rsidR="00980444">
        <w:t xml:space="preserve"> </w:t>
      </w:r>
      <w:proofErr w:type="spellStart"/>
      <w:r w:rsidR="00980444"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 w:rsidR="009225FD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memegang</w:t>
      </w:r>
      <w:proofErr w:type="spellEnd"/>
      <w:r>
        <w:t xml:space="preserve"> bola</w:t>
      </w:r>
      <w:r w:rsidR="00980444">
        <w:t xml:space="preserve">, </w:t>
      </w:r>
      <w:proofErr w:type="spellStart"/>
      <w:r w:rsidR="00980444">
        <w:t>dimana</w:t>
      </w:r>
      <w:proofErr w:type="spellEnd"/>
      <w:r w:rsidR="00980444">
        <w:t xml:space="preserve"> </w:t>
      </w:r>
      <w:proofErr w:type="spellStart"/>
      <w:r w:rsidR="00980444">
        <w:t>bolanya</w:t>
      </w:r>
      <w:proofErr w:type="spellEnd"/>
      <w:r w:rsidR="00980444">
        <w:t xml:space="preserve"> </w:t>
      </w:r>
      <w:proofErr w:type="spellStart"/>
      <w:r w:rsidR="00980444">
        <w:t>akan</w:t>
      </w:r>
      <w:proofErr w:type="spellEnd"/>
      <w:r w:rsidR="00980444">
        <w:t xml:space="preserve"> </w:t>
      </w:r>
      <w:proofErr w:type="spellStart"/>
      <w:r w:rsidR="00980444">
        <w:t>mengikuti</w:t>
      </w:r>
      <w:proofErr w:type="spellEnd"/>
      <w:r w:rsidR="00980444">
        <w:t xml:space="preserve"> </w:t>
      </w:r>
      <w:proofErr w:type="spellStart"/>
      <w:r w:rsidR="00980444">
        <w:t>tangan</w:t>
      </w:r>
      <w:proofErr w:type="spellEnd"/>
      <w:r w:rsidR="00980444">
        <w:t xml:space="preserve"> </w:t>
      </w:r>
      <w:proofErr w:type="spellStart"/>
      <w:r w:rsidR="00980444">
        <w:t>dari</w:t>
      </w:r>
      <w:proofErr w:type="spellEnd"/>
      <w:r w:rsidR="00980444">
        <w:t xml:space="preserve"> </w:t>
      </w:r>
      <w:proofErr w:type="spellStart"/>
      <w:r w:rsidR="00980444">
        <w:t>karakter</w:t>
      </w:r>
      <w:proofErr w:type="spellEnd"/>
      <w:r w:rsidR="00980444">
        <w:t xml:space="preserve"> </w:t>
      </w:r>
      <w:proofErr w:type="spellStart"/>
      <w:proofErr w:type="gramStart"/>
      <w:r w:rsidR="00980444">
        <w:t>tersebut</w:t>
      </w:r>
      <w:proofErr w:type="spellEnd"/>
      <w:r>
        <w:t xml:space="preserve"> :</w:t>
      </w:r>
      <w:proofErr w:type="gramEnd"/>
    </w:p>
    <w:p w14:paraId="15D96A01" w14:textId="77777777" w:rsidR="00166ADB" w:rsidRDefault="00166ADB" w:rsidP="007368B2">
      <w:pPr>
        <w:ind w:left="66" w:firstLine="0"/>
      </w:pPr>
    </w:p>
    <w:p w14:paraId="22CB0310" w14:textId="7B5ADFED" w:rsidR="00FE2B0E" w:rsidRDefault="00FE2B0E" w:rsidP="00FE2B0E">
      <w:pPr>
        <w:pStyle w:val="STTSGambar"/>
      </w:pPr>
      <w:r w:rsidRPr="00FE2B0E">
        <w:rPr>
          <w:noProof/>
        </w:rPr>
        <w:lastRenderedPageBreak/>
        <w:drawing>
          <wp:inline distT="0" distB="0" distL="0" distR="0" wp14:anchorId="3619B8AE" wp14:editId="562C18B2">
            <wp:extent cx="1741768" cy="1908313"/>
            <wp:effectExtent l="0" t="0" r="0" b="0"/>
            <wp:docPr id="32267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4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5915" cy="19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14151EE" w14:textId="69E552FA" w:rsidR="00FE2B0E" w:rsidRDefault="00FE2B0E" w:rsidP="00FE2B0E">
      <w:pPr>
        <w:pStyle w:val="STTSGambar"/>
      </w:pPr>
      <w:r>
        <w:t>Gambar 7.</w:t>
      </w:r>
      <w:r w:rsidR="00E90BD7">
        <w:t>11</w:t>
      </w:r>
    </w:p>
    <w:p w14:paraId="5813B239" w14:textId="0161F651" w:rsidR="007B0BEF" w:rsidRDefault="00FE2B0E" w:rsidP="00FE2B0E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</w:t>
      </w:r>
    </w:p>
    <w:p w14:paraId="69AB213A" w14:textId="77777777" w:rsidR="001C10EE" w:rsidRDefault="001C10EE" w:rsidP="00FE2B0E">
      <w:pPr>
        <w:pStyle w:val="STTSGambar"/>
      </w:pPr>
    </w:p>
    <w:p w14:paraId="5E4DA383" w14:textId="4E22B6B7" w:rsidR="00284356" w:rsidRDefault="00284356" w:rsidP="00284356">
      <w:pPr>
        <w:pStyle w:val="STTSJudulSubBab"/>
        <w:numPr>
          <w:ilvl w:val="0"/>
          <w:numId w:val="47"/>
        </w:numPr>
        <w:ind w:left="709" w:hanging="709"/>
      </w:pPr>
      <w:r>
        <w:t>Movement / Gerakan</w:t>
      </w:r>
    </w:p>
    <w:p w14:paraId="766EA320" w14:textId="710DF5B5" w:rsidR="00604330" w:rsidRDefault="00604330" w:rsidP="00604330">
      <w:pPr>
        <w:ind w:firstLine="709"/>
      </w:pPr>
      <w:r>
        <w:t xml:space="preserve">Script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adalah</w:t>
      </w:r>
      <w:proofErr w:type="spellEnd"/>
      <w:r>
        <w:t xml:space="preserve"> Script Player Movement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WASD,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8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bola,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360AD662" w14:textId="77777777" w:rsidR="00604330" w:rsidRDefault="00604330" w:rsidP="00605A85">
      <w:pPr>
        <w:pStyle w:val="STTSAlgoritma"/>
      </w:pPr>
    </w:p>
    <w:p w14:paraId="2A357637" w14:textId="5A16C91C" w:rsidR="00CE5531" w:rsidRDefault="00E90BD7" w:rsidP="00605A85">
      <w:pPr>
        <w:pStyle w:val="STTSAlgoritma"/>
      </w:pPr>
      <w:proofErr w:type="spellStart"/>
      <w:r>
        <w:t>Segmen</w:t>
      </w:r>
      <w:proofErr w:type="spellEnd"/>
      <w:r>
        <w:t xml:space="preserve"> program 7.9</w:t>
      </w:r>
      <w:r w:rsidR="00CE5531">
        <w:t xml:space="preserve"> Class </w:t>
      </w:r>
      <w:r w:rsidR="008E453D">
        <w:t>Player Movement</w:t>
      </w:r>
    </w:p>
    <w:p w14:paraId="452F1E2A" w14:textId="7C0349C6" w:rsidR="00605A85" w:rsidRDefault="00605A85" w:rsidP="008C5442">
      <w:pPr>
        <w:pStyle w:val="STTSAlgoritmaContent"/>
        <w:numPr>
          <w:ilvl w:val="0"/>
          <w:numId w:val="50"/>
        </w:numPr>
        <w:ind w:left="709" w:hanging="709"/>
      </w:pPr>
      <w:r>
        <w:t xml:space="preserve">public class </w:t>
      </w:r>
      <w:proofErr w:type="spellStart"/>
      <w:proofErr w:type="gramStart"/>
      <w:r>
        <w:t>PlayerMovement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73DB305" w14:textId="77777777" w:rsidR="008C5442" w:rsidRDefault="008C5442" w:rsidP="00605A85">
      <w:pPr>
        <w:pStyle w:val="STTSAlgoritmaContent"/>
      </w:pPr>
      <w:r>
        <w:t xml:space="preserve">  </w:t>
      </w:r>
    </w:p>
    <w:p w14:paraId="3BA519C9" w14:textId="3678FF92" w:rsidR="00605A85" w:rsidRDefault="00605A85" w:rsidP="00605A85">
      <w:pPr>
        <w:pStyle w:val="STTSAlgoritmaContent"/>
      </w:pPr>
      <w:r>
        <w:t xml:space="preserve">Vector2 </w:t>
      </w:r>
      <w:proofErr w:type="spellStart"/>
      <w:r>
        <w:t>moveDirection</w:t>
      </w:r>
      <w:proofErr w:type="spellEnd"/>
      <w:r>
        <w:t>;</w:t>
      </w:r>
    </w:p>
    <w:p w14:paraId="47DAF668" w14:textId="5AF14A3F" w:rsidR="00605A85" w:rsidRDefault="00605A85" w:rsidP="00605A85">
      <w:pPr>
        <w:pStyle w:val="STTSAlgoritmaContent"/>
      </w:pPr>
      <w:r>
        <w:t xml:space="preserve">Rigidbody2D </w:t>
      </w:r>
      <w:proofErr w:type="spellStart"/>
      <w:r>
        <w:t>thisRigid</w:t>
      </w:r>
      <w:proofErr w:type="spellEnd"/>
      <w:r>
        <w:t>;</w:t>
      </w:r>
    </w:p>
    <w:p w14:paraId="362BCB13" w14:textId="75BA344A" w:rsidR="00605A85" w:rsidRDefault="00605A85" w:rsidP="00605A85">
      <w:pPr>
        <w:pStyle w:val="STTSAlgoritmaContent"/>
      </w:pPr>
      <w:proofErr w:type="spellStart"/>
      <w:r>
        <w:t>ShootMechanic</w:t>
      </w:r>
      <w:proofErr w:type="spellEnd"/>
      <w:r>
        <w:t xml:space="preserve"> </w:t>
      </w:r>
      <w:proofErr w:type="spellStart"/>
      <w:r>
        <w:t>SMReference</w:t>
      </w:r>
      <w:proofErr w:type="spellEnd"/>
      <w:r>
        <w:t>;</w:t>
      </w:r>
    </w:p>
    <w:p w14:paraId="491A62D5" w14:textId="154D0AB6" w:rsidR="00605A85" w:rsidRDefault="00605A85" w:rsidP="00605A85">
      <w:pPr>
        <w:pStyle w:val="STTSAlgoritmaContent"/>
      </w:pPr>
      <w:proofErr w:type="spellStart"/>
      <w:r>
        <w:t>SnowBrawler</w:t>
      </w:r>
      <w:proofErr w:type="spellEnd"/>
      <w:r>
        <w:t xml:space="preserve"> </w:t>
      </w:r>
      <w:proofErr w:type="spellStart"/>
      <w:r>
        <w:t>SBReference</w:t>
      </w:r>
      <w:proofErr w:type="spellEnd"/>
      <w:r>
        <w:t>;</w:t>
      </w:r>
    </w:p>
    <w:p w14:paraId="144E516F" w14:textId="77777777" w:rsidR="00605A85" w:rsidRDefault="00605A85" w:rsidP="00605A85">
      <w:pPr>
        <w:pStyle w:val="STTSAlgoritmaContent"/>
      </w:pPr>
    </w:p>
    <w:p w14:paraId="1B96D0D0" w14:textId="0A5112B3" w:rsidR="00605A85" w:rsidRDefault="00605A85" w:rsidP="00605A85">
      <w:pPr>
        <w:pStyle w:val="STTSAlgoritmaContent"/>
      </w:pPr>
      <w:r>
        <w:t>// Start is called before the first frame update</w:t>
      </w:r>
    </w:p>
    <w:p w14:paraId="32673263" w14:textId="615C8C23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3C04C786" w14:textId="70DF24B1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</w:t>
      </w:r>
      <w:proofErr w:type="spellEnd"/>
      <w:r w:rsidR="00605A85">
        <w:t xml:space="preserve"> = new Vector2(0,0);</w:t>
      </w:r>
    </w:p>
    <w:p w14:paraId="1E672511" w14:textId="2932C137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&lt;Rigidbody2D&gt;();</w:t>
      </w:r>
    </w:p>
    <w:p w14:paraId="7605B84B" w14:textId="66F4E3A5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SMReference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ShootMechanic</w:t>
      </w:r>
      <w:proofErr w:type="spellEnd"/>
      <w:r w:rsidR="00605A85">
        <w:t>&gt;();</w:t>
      </w:r>
    </w:p>
    <w:p w14:paraId="547BFB26" w14:textId="18EB9A66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SBReference</w:t>
      </w:r>
      <w:proofErr w:type="spellEnd"/>
      <w:r w:rsidR="00605A85">
        <w:t xml:space="preserve"> = </w:t>
      </w:r>
      <w:proofErr w:type="spellStart"/>
      <w:proofErr w:type="gramStart"/>
      <w:r w:rsidR="00605A85">
        <w:t>this.GetComponent</w:t>
      </w:r>
      <w:proofErr w:type="spellEnd"/>
      <w:proofErr w:type="gramEnd"/>
      <w:r w:rsidR="00605A85">
        <w:t>&lt;</w:t>
      </w:r>
      <w:proofErr w:type="spellStart"/>
      <w:r w:rsidR="00605A85">
        <w:t>SnowBrawler</w:t>
      </w:r>
      <w:proofErr w:type="spellEnd"/>
      <w:r w:rsidR="00605A85">
        <w:t>&gt;();</w:t>
      </w:r>
    </w:p>
    <w:p w14:paraId="335EBBD8" w14:textId="14D9010C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thisRigid.useFullKinematicContacts</w:t>
      </w:r>
      <w:proofErr w:type="spellEnd"/>
      <w:r w:rsidR="00605A85">
        <w:t xml:space="preserve"> = true;</w:t>
      </w:r>
    </w:p>
    <w:p w14:paraId="54591B8B" w14:textId="6409F6FC" w:rsidR="00605A85" w:rsidRDefault="00605A85" w:rsidP="00605A85">
      <w:pPr>
        <w:pStyle w:val="STTSAlgoritmaContent"/>
      </w:pPr>
      <w:r>
        <w:t>}</w:t>
      </w:r>
    </w:p>
    <w:p w14:paraId="798287AC" w14:textId="77777777" w:rsidR="00605A85" w:rsidRDefault="00605A85" w:rsidP="00605A85">
      <w:pPr>
        <w:pStyle w:val="STTSAlgoritmaContent"/>
      </w:pPr>
    </w:p>
    <w:p w14:paraId="1F9BCC12" w14:textId="71454ABC" w:rsidR="00605A85" w:rsidRDefault="00605A85" w:rsidP="00605A85">
      <w:pPr>
        <w:pStyle w:val="STTSAlgoritmaContent"/>
      </w:pPr>
      <w:r>
        <w:t>// Update is called once per frame</w:t>
      </w:r>
    </w:p>
    <w:p w14:paraId="44AA1A43" w14:textId="5C9271C1" w:rsidR="00605A85" w:rsidRDefault="00605A85" w:rsidP="008C5442">
      <w:pPr>
        <w:pStyle w:val="STTSAlgoritmaContent"/>
      </w:pPr>
      <w:r>
        <w:t xml:space="preserve">void </w:t>
      </w:r>
      <w:proofErr w:type="gramStart"/>
      <w:r>
        <w:t>Update(</w:t>
      </w:r>
      <w:proofErr w:type="gramEnd"/>
      <w:r>
        <w:t>){</w:t>
      </w:r>
    </w:p>
    <w:p w14:paraId="3CC936B6" w14:textId="5F976009" w:rsidR="00605A85" w:rsidRDefault="008C5442" w:rsidP="008C5442">
      <w:pPr>
        <w:pStyle w:val="STTSAlgoritmaContent"/>
      </w:pPr>
      <w:r>
        <w:t xml:space="preserve">  </w:t>
      </w:r>
      <w:r w:rsidR="00605A85">
        <w:t xml:space="preserve">if </w:t>
      </w:r>
      <w:proofErr w:type="gramStart"/>
      <w:r w:rsidR="00605A85">
        <w:t>(!</w:t>
      </w:r>
      <w:proofErr w:type="spellStart"/>
      <w:r w:rsidR="00605A85">
        <w:t>SBReference.canAct</w:t>
      </w:r>
      <w:proofErr w:type="spellEnd"/>
      <w:proofErr w:type="gramEnd"/>
      <w:r w:rsidR="00605A85">
        <w:t>){</w:t>
      </w:r>
    </w:p>
    <w:p w14:paraId="0E44BAF6" w14:textId="2F9D5EA6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= new Vector2(0, 0);</w:t>
      </w:r>
    </w:p>
    <w:p w14:paraId="7DC536D8" w14:textId="76E00E82" w:rsidR="00605A85" w:rsidRDefault="008C5442" w:rsidP="00605A85">
      <w:pPr>
        <w:pStyle w:val="STTSAlgoritmaContent"/>
      </w:pPr>
      <w:r>
        <w:t xml:space="preserve">    </w:t>
      </w:r>
      <w:r w:rsidR="00605A85">
        <w:t>return;</w:t>
      </w:r>
    </w:p>
    <w:p w14:paraId="11D6079D" w14:textId="5B6B52D1" w:rsidR="00605A85" w:rsidRDefault="008C5442" w:rsidP="00605A85">
      <w:pPr>
        <w:pStyle w:val="STTSAlgoritmaContent"/>
      </w:pPr>
      <w:r>
        <w:t xml:space="preserve">  </w:t>
      </w:r>
      <w:r w:rsidR="00605A85">
        <w:t>}</w:t>
      </w:r>
    </w:p>
    <w:p w14:paraId="5AEED159" w14:textId="1ED69968" w:rsidR="00605A85" w:rsidRDefault="008C5442" w:rsidP="00605A85">
      <w:pPr>
        <w:pStyle w:val="STTSAlgoritmaContent"/>
      </w:pPr>
      <w:r>
        <w:t xml:space="preserve">  </w:t>
      </w:r>
      <w:r w:rsidR="00605A85">
        <w:t xml:space="preserve">float </w:t>
      </w:r>
      <w:proofErr w:type="spellStart"/>
      <w:r w:rsidR="00605A85">
        <w:t>diagonalCheck</w:t>
      </w:r>
      <w:proofErr w:type="spellEnd"/>
      <w:r w:rsidR="00605A85">
        <w:t xml:space="preserve"> = </w:t>
      </w:r>
      <w:proofErr w:type="spellStart"/>
      <w:r w:rsidR="00605A85">
        <w:t>Mathf.Sqrt</w:t>
      </w:r>
      <w:proofErr w:type="spellEnd"/>
      <w:r w:rsidR="00605A85">
        <w:t>(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 xml:space="preserve">("Horizontal"), 2) + </w:t>
      </w:r>
      <w:proofErr w:type="spellStart"/>
      <w:r w:rsidR="00605A85">
        <w:t>Mathf.Pow</w:t>
      </w:r>
      <w:proofErr w:type="spellEnd"/>
      <w:r w:rsidR="00605A85">
        <w:t>(</w:t>
      </w:r>
      <w:proofErr w:type="spellStart"/>
      <w:r w:rsidR="00605A85">
        <w:t>Input.GetAxisRaw</w:t>
      </w:r>
      <w:proofErr w:type="spellEnd"/>
      <w:r w:rsidR="00605A85">
        <w:t>("Vertical"), 2));</w:t>
      </w:r>
    </w:p>
    <w:p w14:paraId="16E22FD5" w14:textId="1C163BCB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moveDirection.x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("Horizontal") * </w:t>
      </w:r>
      <w:proofErr w:type="spellStart"/>
      <w:proofErr w:type="gramStart"/>
      <w:r w:rsidR="00605A85">
        <w:t>SBReference.runSpeed</w:t>
      </w:r>
      <w:proofErr w:type="spellEnd"/>
      <w:r w:rsidR="00605A85">
        <w:t xml:space="preserve"> ;</w:t>
      </w:r>
      <w:proofErr w:type="gramEnd"/>
    </w:p>
    <w:p w14:paraId="566B004B" w14:textId="77777777" w:rsidR="0040395B" w:rsidRDefault="0040395B" w:rsidP="0040395B">
      <w:pPr>
        <w:pStyle w:val="STTSAlgoritmaContent"/>
        <w:numPr>
          <w:ilvl w:val="0"/>
          <w:numId w:val="0"/>
        </w:numPr>
        <w:ind w:left="624" w:hanging="624"/>
      </w:pPr>
    </w:p>
    <w:p w14:paraId="5FA4F402" w14:textId="4821F73D" w:rsidR="0040395B" w:rsidRDefault="00E90BD7" w:rsidP="0040395B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program 7.9</w:t>
      </w:r>
      <w:r w:rsidR="0040395B">
        <w:t xml:space="preserve"> (</w:t>
      </w:r>
      <w:proofErr w:type="spellStart"/>
      <w:r w:rsidR="0040395B">
        <w:t>Lanjutan</w:t>
      </w:r>
      <w:proofErr w:type="spellEnd"/>
      <w:r w:rsidR="0040395B">
        <w:t>)</w:t>
      </w:r>
    </w:p>
    <w:p w14:paraId="7E51B273" w14:textId="6B02685F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moveDirection.y</w:t>
      </w:r>
      <w:proofErr w:type="spellEnd"/>
      <w:r w:rsidR="00605A85">
        <w:t xml:space="preserve"> = </w:t>
      </w:r>
      <w:proofErr w:type="spellStart"/>
      <w:r w:rsidR="00605A85">
        <w:t>Input.GetAxisRaw</w:t>
      </w:r>
      <w:proofErr w:type="spellEnd"/>
      <w:r w:rsidR="00605A85">
        <w:t xml:space="preserve">("Vertical") * </w:t>
      </w:r>
      <w:proofErr w:type="spellStart"/>
      <w:r w:rsidR="00605A85">
        <w:t>SBReference.runSpeed</w:t>
      </w:r>
      <w:proofErr w:type="spellEnd"/>
      <w:r w:rsidR="00605A85">
        <w:t>;</w:t>
      </w:r>
    </w:p>
    <w:p w14:paraId="1F37EF33" w14:textId="7FB0D916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proofErr w:type="gramStart"/>
      <w:r w:rsidR="00605A85">
        <w:t>diagonalCheck</w:t>
      </w:r>
      <w:proofErr w:type="spellEnd"/>
      <w:r w:rsidR="00605A85">
        <w:t xml:space="preserve"> !</w:t>
      </w:r>
      <w:proofErr w:type="gramEnd"/>
      <w:r w:rsidR="00605A85">
        <w:t>= 0f)</w:t>
      </w:r>
    </w:p>
    <w:p w14:paraId="3FE03019" w14:textId="4FCDAD6D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/= </w:t>
      </w:r>
      <w:proofErr w:type="spellStart"/>
      <w:r w:rsidR="00605A85">
        <w:t>diagonalCheck</w:t>
      </w:r>
      <w:proofErr w:type="spellEnd"/>
      <w:r w:rsidR="00605A85">
        <w:t>;</w:t>
      </w:r>
    </w:p>
    <w:p w14:paraId="16A20E3E" w14:textId="586C83DC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SMReference.isAiming</w:t>
      </w:r>
      <w:proofErr w:type="spellEnd"/>
      <w:r w:rsidR="00605A85">
        <w:t>)</w:t>
      </w:r>
    </w:p>
    <w:p w14:paraId="62092E39" w14:textId="72B3A4A1" w:rsidR="00605A85" w:rsidRDefault="008C5442" w:rsidP="00605A85">
      <w:pPr>
        <w:pStyle w:val="STTSAlgoritmaContent"/>
      </w:pPr>
      <w:r>
        <w:t xml:space="preserve">    </w:t>
      </w:r>
      <w:proofErr w:type="spellStart"/>
      <w:r w:rsidR="00605A85">
        <w:t>moveDirection</w:t>
      </w:r>
      <w:proofErr w:type="spellEnd"/>
      <w:r w:rsidR="00605A85">
        <w:t xml:space="preserve"> *= </w:t>
      </w:r>
      <w:proofErr w:type="spellStart"/>
      <w:r w:rsidR="00605A85">
        <w:t>SMReference.aimMovementSpeedPerc</w:t>
      </w:r>
      <w:proofErr w:type="spellEnd"/>
      <w:r w:rsidR="00605A85">
        <w:t>;</w:t>
      </w:r>
    </w:p>
    <w:p w14:paraId="153F2869" w14:textId="41F809DD" w:rsidR="00605A85" w:rsidRDefault="008C5442" w:rsidP="00605A85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Input.GetAxisRaw</w:t>
      </w:r>
      <w:proofErr w:type="spellEnd"/>
      <w:r w:rsidR="00605A85">
        <w:t>("Horizontal"</w:t>
      </w:r>
      <w:proofErr w:type="gramStart"/>
      <w:r w:rsidR="00605A85">
        <w:t>) !</w:t>
      </w:r>
      <w:proofErr w:type="gramEnd"/>
      <w:r w:rsidR="00605A85">
        <w:t>= 0 &amp;&amp; !</w:t>
      </w:r>
      <w:proofErr w:type="spellStart"/>
      <w:r w:rsidR="00605A85">
        <w:t>PauseGame.isPaused</w:t>
      </w:r>
      <w:proofErr w:type="spellEnd"/>
      <w:r w:rsidR="00605A85">
        <w:t xml:space="preserve"> &amp;&amp; !</w:t>
      </w:r>
      <w:proofErr w:type="spellStart"/>
      <w:r w:rsidR="00605A85">
        <w:t>SMReference.isAiming</w:t>
      </w:r>
      <w:proofErr w:type="spellEnd"/>
      <w:r w:rsidR="00605A85">
        <w:t>)</w:t>
      </w:r>
    </w:p>
    <w:p w14:paraId="32FE069B" w14:textId="3685C6B7" w:rsidR="00605A85" w:rsidRDefault="008C5442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transform.localScale</w:t>
      </w:r>
      <w:proofErr w:type="spellEnd"/>
      <w:proofErr w:type="gramEnd"/>
      <w:r w:rsidR="00605A85">
        <w:t xml:space="preserve"> = new Vector3(</w:t>
      </w:r>
      <w:proofErr w:type="spellStart"/>
      <w:r w:rsidR="00605A85">
        <w:t>Input.GetAxisRaw</w:t>
      </w:r>
      <w:proofErr w:type="spellEnd"/>
      <w:r w:rsidR="00605A85">
        <w:t>("Horizontal"), 1, 1);</w:t>
      </w:r>
    </w:p>
    <w:p w14:paraId="56504691" w14:textId="45252748" w:rsidR="00605A85" w:rsidRDefault="00605A85" w:rsidP="00605A85">
      <w:pPr>
        <w:pStyle w:val="STTSAlgoritmaContent"/>
      </w:pPr>
      <w:r>
        <w:t>}</w:t>
      </w:r>
    </w:p>
    <w:p w14:paraId="60B015D8" w14:textId="77777777" w:rsidR="00605A85" w:rsidRDefault="00605A85" w:rsidP="00605A85">
      <w:pPr>
        <w:pStyle w:val="STTSAlgoritmaContent"/>
      </w:pPr>
    </w:p>
    <w:p w14:paraId="4954B24E" w14:textId="4F866544" w:rsidR="00605A85" w:rsidRDefault="00605A85" w:rsidP="008C5442">
      <w:pPr>
        <w:pStyle w:val="STTSAlgoritmaContent"/>
      </w:pPr>
      <w:r>
        <w:t xml:space="preserve">private void </w:t>
      </w:r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>){</w:t>
      </w:r>
    </w:p>
    <w:p w14:paraId="51493C7E" w14:textId="1F5E9723" w:rsidR="00605A85" w:rsidRDefault="008C5442" w:rsidP="00605A85">
      <w:pPr>
        <w:pStyle w:val="STTSAlgoritmaContent"/>
      </w:pPr>
      <w:r>
        <w:t xml:space="preserve">  </w:t>
      </w:r>
      <w:proofErr w:type="spellStart"/>
      <w:r w:rsidR="00605A85">
        <w:t>thisRigid.MovePosition</w:t>
      </w:r>
      <w:proofErr w:type="spellEnd"/>
      <w:r w:rsidR="00605A85">
        <w:t>((Vector</w:t>
      </w:r>
      <w:proofErr w:type="gramStart"/>
      <w:r w:rsidR="00605A85">
        <w:t>2)</w:t>
      </w:r>
      <w:proofErr w:type="spellStart"/>
      <w:r w:rsidR="00605A85">
        <w:t>this</w:t>
      </w:r>
      <w:proofErr w:type="gramEnd"/>
      <w:r w:rsidR="00605A85">
        <w:t>.transform.position</w:t>
      </w:r>
      <w:proofErr w:type="spellEnd"/>
      <w:r w:rsidR="00605A85">
        <w:t xml:space="preserve"> + </w:t>
      </w:r>
      <w:proofErr w:type="spellStart"/>
      <w:r w:rsidR="00605A85">
        <w:t>moveDirection</w:t>
      </w:r>
      <w:proofErr w:type="spellEnd"/>
      <w:r w:rsidR="00605A85">
        <w:t xml:space="preserve"> * </w:t>
      </w:r>
      <w:proofErr w:type="spellStart"/>
      <w:r w:rsidR="00605A85">
        <w:t>Time.deltaTime</w:t>
      </w:r>
      <w:proofErr w:type="spellEnd"/>
      <w:r w:rsidR="00605A85">
        <w:t>);</w:t>
      </w:r>
    </w:p>
    <w:p w14:paraId="52EEA712" w14:textId="2116AD62" w:rsidR="00605A85" w:rsidRDefault="00605A85" w:rsidP="008C5442">
      <w:pPr>
        <w:pStyle w:val="STTSAlgoritmaContent"/>
      </w:pPr>
      <w:r>
        <w:t>}</w:t>
      </w:r>
    </w:p>
    <w:p w14:paraId="186ADB47" w14:textId="288C2EFD" w:rsidR="00CE5531" w:rsidRDefault="00605A85" w:rsidP="00605A85">
      <w:pPr>
        <w:pStyle w:val="STTSAlgoritmaContent"/>
      </w:pPr>
      <w:r>
        <w:t>}</w:t>
      </w:r>
    </w:p>
    <w:p w14:paraId="39C19B80" w14:textId="77777777" w:rsidR="00FC6946" w:rsidRDefault="00FC6946" w:rsidP="00FC6946">
      <w:pPr>
        <w:pStyle w:val="STTSAlgoritmaContent"/>
        <w:numPr>
          <w:ilvl w:val="0"/>
          <w:numId w:val="0"/>
        </w:numPr>
        <w:ind w:left="624" w:hanging="624"/>
      </w:pPr>
    </w:p>
    <w:p w14:paraId="29ADD93D" w14:textId="425DDE59" w:rsidR="00F8727B" w:rsidRDefault="00F8727B" w:rsidP="00F8727B">
      <w:pPr>
        <w:ind w:firstLine="0"/>
      </w:pPr>
      <w:r>
        <w:t xml:space="preserve">Dan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60835A8B" w14:textId="45CC1854" w:rsidR="00CE5531" w:rsidRDefault="000545FB" w:rsidP="001669E3">
      <w:pPr>
        <w:pStyle w:val="ListParagraph"/>
        <w:numPr>
          <w:ilvl w:val="0"/>
          <w:numId w:val="42"/>
        </w:numPr>
        <w:ind w:left="426"/>
      </w:pPr>
      <w:r>
        <w:t>9 – 15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gramStart"/>
      <w:r>
        <w:t xml:space="preserve">dan  </w:t>
      </w:r>
      <w:proofErr w:type="spellStart"/>
      <w:r>
        <w:t>menyalakan</w:t>
      </w:r>
      <w:proofErr w:type="spellEnd"/>
      <w:proofErr w:type="gramEnd"/>
      <w:r>
        <w:t xml:space="preserve"> hitbox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>.</w:t>
      </w:r>
    </w:p>
    <w:p w14:paraId="1AFDB31B" w14:textId="146E56AE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19 – 22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return Update </w:t>
      </w:r>
      <w:proofErr w:type="spellStart"/>
      <w:r>
        <w:t>duluan</w:t>
      </w:r>
      <w:proofErr w:type="spellEnd"/>
      <w:r>
        <w:t>.</w:t>
      </w:r>
    </w:p>
    <w:p w14:paraId="678C39E5" w14:textId="51044A1A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23 – 25</w:t>
      </w:r>
      <w:r>
        <w:tab/>
        <w:t xml:space="preserve">: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diagonal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rumus Pythagoras.</w:t>
      </w:r>
    </w:p>
    <w:p w14:paraId="69EEBA89" w14:textId="4737037F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26 – 27</w:t>
      </w:r>
      <w:r>
        <w:tab/>
        <w:t xml:space="preserve">: Bila </w:t>
      </w:r>
      <w:proofErr w:type="spellStart"/>
      <w:r>
        <w:t>gerakan</w:t>
      </w:r>
      <w:proofErr w:type="spellEnd"/>
      <w:r>
        <w:t xml:space="preserve"> diagonal,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agar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horizontal &amp; vertical.</w:t>
      </w:r>
    </w:p>
    <w:p w14:paraId="77DCE63C" w14:textId="5CC955F9" w:rsidR="000545FB" w:rsidRDefault="000545FB" w:rsidP="001669E3">
      <w:pPr>
        <w:pStyle w:val="ListParagraph"/>
        <w:numPr>
          <w:ilvl w:val="0"/>
          <w:numId w:val="42"/>
        </w:numPr>
        <w:ind w:left="426"/>
      </w:pPr>
      <w:r>
        <w:t>28 – 29</w:t>
      </w:r>
      <w:r>
        <w:tab/>
        <w:t xml:space="preserve">: Bila player </w:t>
      </w:r>
      <w:proofErr w:type="spellStart"/>
      <w:r>
        <w:t>membidik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perlambat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0B47BB88" w14:textId="2A236091" w:rsidR="000545FB" w:rsidRDefault="00E06B2E" w:rsidP="001669E3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Bila player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horizontal, game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dipause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sprite player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horizontal.</w:t>
      </w:r>
    </w:p>
    <w:p w14:paraId="4DB81296" w14:textId="17711DC8" w:rsidR="00F8727B" w:rsidRDefault="00E06B2E" w:rsidP="00CE5531">
      <w:pPr>
        <w:pStyle w:val="ListParagraph"/>
        <w:numPr>
          <w:ilvl w:val="0"/>
          <w:numId w:val="42"/>
        </w:numPr>
        <w:ind w:left="426"/>
      </w:pPr>
      <w:r>
        <w:t>34 – 36</w:t>
      </w:r>
      <w:r>
        <w:tab/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moveDirection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di Update, </w:t>
      </w:r>
      <w:proofErr w:type="spellStart"/>
      <w:r>
        <w:t>gerakkan</w:t>
      </w:r>
      <w:proofErr w:type="spellEnd"/>
      <w:r>
        <w:t xml:space="preserve"> player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moveDirection</w:t>
      </w:r>
      <w:proofErr w:type="spellEnd"/>
      <w:r w:rsidR="00C739BD">
        <w:t>.</w:t>
      </w:r>
    </w:p>
    <w:p w14:paraId="1C71CD65" w14:textId="77777777" w:rsidR="00295EAB" w:rsidRDefault="00295EAB" w:rsidP="00295EAB"/>
    <w:p w14:paraId="78DF584E" w14:textId="02AE1A2E" w:rsidR="00CE5531" w:rsidRDefault="009110F2" w:rsidP="00CE5531">
      <w:pPr>
        <w:pStyle w:val="STTSJudulSubBab"/>
        <w:numPr>
          <w:ilvl w:val="0"/>
          <w:numId w:val="47"/>
        </w:numPr>
        <w:ind w:left="709" w:hanging="709"/>
      </w:pPr>
      <w:r>
        <w:t>Shoot Mechanic</w:t>
      </w:r>
    </w:p>
    <w:p w14:paraId="33B66E79" w14:textId="537745A8" w:rsidR="004A1056" w:rsidRDefault="004A1056" w:rsidP="00FC6946">
      <w:pPr>
        <w:ind w:firstLine="709"/>
      </w:pPr>
      <w:r>
        <w:t xml:space="preserve">Script Shoot Mechanic ini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player,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tangan</w:t>
      </w:r>
      <w:proofErr w:type="spellEnd"/>
      <w:r>
        <w:t xml:space="preserve">. </w:t>
      </w:r>
      <w:r w:rsidR="00CD6078">
        <w:t xml:space="preserve">Tidak </w:t>
      </w:r>
      <w:proofErr w:type="spellStart"/>
      <w:r w:rsidR="00CD6078">
        <w:t>termasuk</w:t>
      </w:r>
      <w:proofErr w:type="spellEnd"/>
      <w:r w:rsidR="00CD6078">
        <w:t xml:space="preserve"> </w:t>
      </w:r>
      <w:proofErr w:type="spellStart"/>
      <w:r w:rsidR="00CD6078">
        <w:t>menangkap</w:t>
      </w:r>
      <w:proofErr w:type="spellEnd"/>
      <w:r w:rsidR="00CD6078">
        <w:t xml:space="preserve"> bola, </w:t>
      </w:r>
      <w:proofErr w:type="spellStart"/>
      <w:r w:rsidR="00CD6078">
        <w:t>itu</w:t>
      </w:r>
      <w:proofErr w:type="spellEnd"/>
      <w:r w:rsidR="00CD6078">
        <w:t xml:space="preserve"> </w:t>
      </w:r>
      <w:proofErr w:type="spellStart"/>
      <w:r w:rsidR="00CD6078">
        <w:t>menggunakan</w:t>
      </w:r>
      <w:proofErr w:type="spellEnd"/>
      <w:r w:rsidR="00CD6078">
        <w:t xml:space="preserve"> script yang lain.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0B3A61F8" w14:textId="0EC55045" w:rsidR="00CE5531" w:rsidRDefault="00CE5531" w:rsidP="00CE553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</w:t>
      </w:r>
      <w:r w:rsidR="000E4E5A">
        <w:t>10</w:t>
      </w:r>
      <w:r>
        <w:t xml:space="preserve"> Class </w:t>
      </w:r>
      <w:r w:rsidR="008E453D">
        <w:t>Shoot Mechanic</w:t>
      </w:r>
    </w:p>
    <w:p w14:paraId="6385C533" w14:textId="5FA7464C" w:rsidR="00605A85" w:rsidRDefault="00605A85" w:rsidP="00E7219E">
      <w:pPr>
        <w:pStyle w:val="STTSAlgoritmaContent"/>
        <w:numPr>
          <w:ilvl w:val="0"/>
          <w:numId w:val="51"/>
        </w:numPr>
        <w:ind w:left="709" w:hanging="709"/>
      </w:pPr>
      <w:r>
        <w:t xml:space="preserve">public class </w:t>
      </w:r>
      <w:proofErr w:type="spellStart"/>
      <w:proofErr w:type="gramStart"/>
      <w:r>
        <w:t>ShootMechanic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SnowBrawler</w:t>
      </w:r>
      <w:proofErr w:type="spellEnd"/>
      <w:r>
        <w:t>{</w:t>
      </w:r>
    </w:p>
    <w:p w14:paraId="016223CC" w14:textId="77777777" w:rsidR="00E7219E" w:rsidRDefault="00E7219E" w:rsidP="00605A85">
      <w:pPr>
        <w:pStyle w:val="STTSAlgoritmaContent"/>
      </w:pPr>
    </w:p>
    <w:p w14:paraId="1DEB2E17" w14:textId="5EB92F8D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line1;</w:t>
      </w:r>
    </w:p>
    <w:p w14:paraId="6253E5CB" w14:textId="02F76EEC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</w:t>
      </w:r>
      <w:proofErr w:type="spellStart"/>
      <w:r>
        <w:t>GameObject</w:t>
      </w:r>
      <w:proofErr w:type="spellEnd"/>
      <w:r>
        <w:t xml:space="preserve"> line2;</w:t>
      </w:r>
    </w:p>
    <w:p w14:paraId="47A39ADA" w14:textId="2FE72BBB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aimAngle</w:t>
      </w:r>
      <w:proofErr w:type="spellEnd"/>
      <w:r>
        <w:t>;</w:t>
      </w:r>
    </w:p>
    <w:p w14:paraId="6A786B91" w14:textId="6221945B" w:rsidR="00605A85" w:rsidRDefault="00605A85" w:rsidP="00605A85">
      <w:pPr>
        <w:pStyle w:val="STTSAlgoritmaContent"/>
      </w:pPr>
      <w:r>
        <w:t>[</w:t>
      </w:r>
      <w:proofErr w:type="spellStart"/>
      <w:r>
        <w:t>SerializeField</w:t>
      </w:r>
      <w:proofErr w:type="spellEnd"/>
      <w:r>
        <w:t xml:space="preserve">] float </w:t>
      </w:r>
      <w:proofErr w:type="spellStart"/>
      <w:r>
        <w:t>aimTime</w:t>
      </w:r>
      <w:proofErr w:type="spellEnd"/>
      <w:r>
        <w:t>;</w:t>
      </w:r>
    </w:p>
    <w:p w14:paraId="28C399BB" w14:textId="3D45538E" w:rsidR="00605A85" w:rsidRDefault="00605A85" w:rsidP="00605A85">
      <w:pPr>
        <w:pStyle w:val="STTSAlgoritmaContent"/>
      </w:pPr>
      <w:r>
        <w:t xml:space="preserve">public float </w:t>
      </w:r>
      <w:proofErr w:type="spellStart"/>
      <w:r>
        <w:t>aimMovementSpeedPerc</w:t>
      </w:r>
      <w:proofErr w:type="spellEnd"/>
      <w:r>
        <w:t>;</w:t>
      </w:r>
    </w:p>
    <w:p w14:paraId="72ED5EAA" w14:textId="27A34907" w:rsidR="00605A85" w:rsidRDefault="00605A85" w:rsidP="00605A85">
      <w:pPr>
        <w:pStyle w:val="STTSAlgoritmaContent"/>
      </w:pPr>
      <w:r>
        <w:t xml:space="preserve">public bool </w:t>
      </w:r>
      <w:proofErr w:type="spellStart"/>
      <w:r>
        <w:t>IsFaking</w:t>
      </w:r>
      <w:proofErr w:type="spellEnd"/>
      <w:r>
        <w:t xml:space="preserve"> </w:t>
      </w:r>
      <w:proofErr w:type="gramStart"/>
      <w:r>
        <w:t>{ get</w:t>
      </w:r>
      <w:proofErr w:type="gramEnd"/>
      <w:r>
        <w:t xml:space="preserve"> { return _</w:t>
      </w:r>
      <w:proofErr w:type="spellStart"/>
      <w:r>
        <w:t>isFaking</w:t>
      </w:r>
      <w:proofErr w:type="spellEnd"/>
      <w:r>
        <w:t>; } }</w:t>
      </w:r>
    </w:p>
    <w:p w14:paraId="1755A7C1" w14:textId="3E354E3C" w:rsidR="00605A85" w:rsidRDefault="00605A85" w:rsidP="00605A85">
      <w:pPr>
        <w:pStyle w:val="STTSAlgoritmaContent"/>
      </w:pPr>
      <w:r>
        <w:t>bool _</w:t>
      </w:r>
      <w:proofErr w:type="spellStart"/>
      <w:r>
        <w:t>isFaking</w:t>
      </w:r>
      <w:proofErr w:type="spellEnd"/>
      <w:r>
        <w:t>;</w:t>
      </w:r>
    </w:p>
    <w:p w14:paraId="4C1164AA" w14:textId="77777777" w:rsidR="00605A85" w:rsidRDefault="00605A85" w:rsidP="00605A85">
      <w:pPr>
        <w:pStyle w:val="STTSAlgoritmaContent"/>
      </w:pPr>
    </w:p>
    <w:p w14:paraId="524FA785" w14:textId="1E073295" w:rsidR="00605A85" w:rsidRDefault="00605A85" w:rsidP="00605A85">
      <w:pPr>
        <w:pStyle w:val="STTSAlgoritmaContent"/>
      </w:pPr>
      <w:r>
        <w:t xml:space="preserve">private float </w:t>
      </w:r>
      <w:proofErr w:type="spellStart"/>
      <w:r>
        <w:t>currentaimangle</w:t>
      </w:r>
      <w:proofErr w:type="spellEnd"/>
      <w:r>
        <w:t>;</w:t>
      </w:r>
    </w:p>
    <w:p w14:paraId="54DA8A62" w14:textId="152C4F5B" w:rsidR="00605A85" w:rsidRDefault="00605A85" w:rsidP="00605A85">
      <w:pPr>
        <w:pStyle w:val="STTSAlgoritmaContent"/>
      </w:pPr>
      <w:r>
        <w:t xml:space="preserve">private float </w:t>
      </w:r>
      <w:proofErr w:type="spellStart"/>
      <w:r>
        <w:t>currentAimTime</w:t>
      </w:r>
      <w:proofErr w:type="spellEnd"/>
      <w:r>
        <w:t>;</w:t>
      </w:r>
    </w:p>
    <w:p w14:paraId="5EFBAF1C" w14:textId="77777777" w:rsidR="00605A85" w:rsidRDefault="00605A85" w:rsidP="00605A85">
      <w:pPr>
        <w:pStyle w:val="STTSAlgoritmaContent"/>
      </w:pPr>
    </w:p>
    <w:p w14:paraId="7879B962" w14:textId="5FED05A3" w:rsidR="00605A85" w:rsidRDefault="00605A85" w:rsidP="00605A85">
      <w:pPr>
        <w:pStyle w:val="STTSAlgoritmaContent"/>
      </w:pPr>
      <w:r>
        <w:t>// Start is called before the first frame update</w:t>
      </w:r>
    </w:p>
    <w:p w14:paraId="0AC636E5" w14:textId="755CAA87" w:rsidR="00605A85" w:rsidRDefault="00605A85" w:rsidP="00E7219E">
      <w:pPr>
        <w:pStyle w:val="STTSAlgoritmaContent"/>
      </w:pPr>
      <w:r>
        <w:t xml:space="preserve">void </w:t>
      </w:r>
      <w:proofErr w:type="gramStart"/>
      <w:r>
        <w:t>Start(</w:t>
      </w:r>
      <w:proofErr w:type="gramEnd"/>
      <w:r>
        <w:t>){</w:t>
      </w:r>
    </w:p>
    <w:p w14:paraId="7134B5D9" w14:textId="50BF66E0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playerteam</w:t>
      </w:r>
      <w:proofErr w:type="spellEnd"/>
      <w:r w:rsidR="00605A85">
        <w:t xml:space="preserve"> = true;</w:t>
      </w:r>
    </w:p>
    <w:p w14:paraId="0E312AB0" w14:textId="61C6D9D4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currentAimTime</w:t>
      </w:r>
      <w:proofErr w:type="spellEnd"/>
      <w:r w:rsidR="00605A85">
        <w:t xml:space="preserve"> = 0;</w:t>
      </w:r>
    </w:p>
    <w:p w14:paraId="0F3F684C" w14:textId="29EAEA9E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0E90F498" w14:textId="33E7BC61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isFaking</w:t>
      </w:r>
      <w:proofErr w:type="spellEnd"/>
      <w:r w:rsidR="00605A85">
        <w:t xml:space="preserve"> = false;</w:t>
      </w:r>
    </w:p>
    <w:p w14:paraId="6A041B8C" w14:textId="59D600FE" w:rsidR="00605A85" w:rsidRDefault="00E7219E" w:rsidP="00605A85">
      <w:pPr>
        <w:pStyle w:val="STTSAlgoritmaContent"/>
      </w:pPr>
      <w:r>
        <w:t xml:space="preserve">  </w:t>
      </w:r>
      <w:proofErr w:type="spellStart"/>
      <w:proofErr w:type="gramStart"/>
      <w:r w:rsidR="00605A85">
        <w:t>base.Start</w:t>
      </w:r>
      <w:proofErr w:type="spellEnd"/>
      <w:proofErr w:type="gramEnd"/>
      <w:r w:rsidR="00605A85">
        <w:t>();</w:t>
      </w:r>
    </w:p>
    <w:p w14:paraId="3AA1A9C5" w14:textId="5C32930D" w:rsidR="00605A85" w:rsidRDefault="00605A85" w:rsidP="00605A85">
      <w:pPr>
        <w:pStyle w:val="STTSAlgoritmaContent"/>
      </w:pPr>
      <w:r>
        <w:t>}</w:t>
      </w:r>
    </w:p>
    <w:p w14:paraId="66FAB139" w14:textId="77777777" w:rsidR="00605A85" w:rsidRDefault="00605A85" w:rsidP="00605A85">
      <w:pPr>
        <w:pStyle w:val="STTSAlgoritmaContent"/>
      </w:pPr>
    </w:p>
    <w:p w14:paraId="3A6DBC90" w14:textId="1B40544F" w:rsidR="00605A85" w:rsidRDefault="00605A85" w:rsidP="00605A85">
      <w:pPr>
        <w:pStyle w:val="STTSAlgoritmaContent"/>
      </w:pPr>
      <w:r>
        <w:t>// Update is called once per frame</w:t>
      </w:r>
    </w:p>
    <w:p w14:paraId="37EC1DB9" w14:textId="3096B761" w:rsidR="00605A85" w:rsidRDefault="00605A85" w:rsidP="00E7219E">
      <w:pPr>
        <w:pStyle w:val="STTSAlgoritmaContent"/>
      </w:pPr>
      <w:r>
        <w:t xml:space="preserve">void </w:t>
      </w:r>
      <w:proofErr w:type="gramStart"/>
      <w:r>
        <w:t>Update(</w:t>
      </w:r>
      <w:proofErr w:type="gramEnd"/>
      <w:r>
        <w:t>){</w:t>
      </w:r>
    </w:p>
    <w:p w14:paraId="783D2123" w14:textId="7DF7B58B" w:rsidR="00605A85" w:rsidRDefault="00E7219E" w:rsidP="00605A85">
      <w:pPr>
        <w:pStyle w:val="STTSAlgoritmaContent"/>
      </w:pPr>
      <w:r>
        <w:t xml:space="preserve">  </w:t>
      </w:r>
      <w:proofErr w:type="spellStart"/>
      <w:proofErr w:type="gramStart"/>
      <w:r w:rsidR="00605A85">
        <w:t>base.Update</w:t>
      </w:r>
      <w:proofErr w:type="spellEnd"/>
      <w:proofErr w:type="gramEnd"/>
      <w:r w:rsidR="00605A85">
        <w:t>();</w:t>
      </w:r>
    </w:p>
    <w:p w14:paraId="4F2C8F03" w14:textId="0EFC8EDD" w:rsidR="00605A85" w:rsidRDefault="00E7219E" w:rsidP="00E7219E">
      <w:pPr>
        <w:pStyle w:val="STTSAlgoritmaContent"/>
      </w:pPr>
      <w:r>
        <w:t xml:space="preserve">  </w:t>
      </w:r>
      <w:r w:rsidR="00605A85">
        <w:t xml:space="preserve">if </w:t>
      </w:r>
      <w:proofErr w:type="gramStart"/>
      <w:r w:rsidR="00605A85">
        <w:t>(!</w:t>
      </w:r>
      <w:proofErr w:type="spellStart"/>
      <w:r w:rsidR="00605A85">
        <w:t>canAct</w:t>
      </w:r>
      <w:proofErr w:type="spellEnd"/>
      <w:proofErr w:type="gramEnd"/>
      <w:r w:rsidR="00605A85">
        <w:t>){</w:t>
      </w:r>
    </w:p>
    <w:p w14:paraId="7B77355C" w14:textId="58DAFCD0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2747115F" w14:textId="2E8C82D6" w:rsidR="00605A85" w:rsidRDefault="00E7219E" w:rsidP="00605A85">
      <w:pPr>
        <w:pStyle w:val="STTSAlgoritmaContent"/>
      </w:pPr>
      <w:r>
        <w:t xml:space="preserve">    </w:t>
      </w:r>
      <w:r w:rsidR="00605A85">
        <w:t>line1.SetActive(false);</w:t>
      </w:r>
    </w:p>
    <w:p w14:paraId="6C72223B" w14:textId="255F713B" w:rsidR="00605A85" w:rsidRDefault="00E7219E" w:rsidP="00605A85">
      <w:pPr>
        <w:pStyle w:val="STTSAlgoritmaContent"/>
      </w:pPr>
      <w:r>
        <w:t xml:space="preserve">    </w:t>
      </w:r>
      <w:r w:rsidR="00605A85">
        <w:t>line2.SetActive(false);</w:t>
      </w:r>
    </w:p>
    <w:p w14:paraId="71981E87" w14:textId="378B1F23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73D80CDD" w14:textId="11CE9823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39458806" w14:textId="003F40B3" w:rsidR="00605A85" w:rsidRDefault="00E7219E" w:rsidP="00E7219E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Input.GetKeyDown</w:t>
      </w:r>
      <w:proofErr w:type="spellEnd"/>
      <w:r w:rsidR="00605A85">
        <w:t>(</w:t>
      </w:r>
      <w:proofErr w:type="spellStart"/>
      <w:r w:rsidR="00605A85">
        <w:t>KeyCode.E</w:t>
      </w:r>
      <w:proofErr w:type="spellEnd"/>
      <w:proofErr w:type="gramStart"/>
      <w:r w:rsidR="00605A85">
        <w:t>)){</w:t>
      </w:r>
      <w:proofErr w:type="gramEnd"/>
    </w:p>
    <w:p w14:paraId="3B802C71" w14:textId="551D645A" w:rsidR="00605A85" w:rsidRDefault="00E7219E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getBall</w:t>
      </w:r>
      <w:proofErr w:type="spellEnd"/>
      <w:r w:rsidR="00605A85">
        <w:t>(</w:t>
      </w:r>
      <w:proofErr w:type="gramEnd"/>
      <w:r w:rsidR="00605A85">
        <w:t>);</w:t>
      </w:r>
    </w:p>
    <w:p w14:paraId="3F35B1DC" w14:textId="1B2C7272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09F5115A" w14:textId="201678B8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19A767AA" w14:textId="6C365E45" w:rsidR="00605A85" w:rsidRDefault="00E7219E" w:rsidP="00605A85">
      <w:pPr>
        <w:pStyle w:val="STTSAlgoritmaContent"/>
      </w:pPr>
      <w:r>
        <w:t xml:space="preserve">  </w:t>
      </w:r>
      <w:r w:rsidR="00605A85">
        <w:t xml:space="preserve">//Mulai </w:t>
      </w:r>
      <w:proofErr w:type="spellStart"/>
      <w:r w:rsidR="00605A85">
        <w:t>ngeaim</w:t>
      </w:r>
      <w:proofErr w:type="spellEnd"/>
    </w:p>
    <w:p w14:paraId="385C191D" w14:textId="6DD14946" w:rsidR="00605A85" w:rsidRDefault="00E7219E" w:rsidP="00E7219E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Input.GetMouseButtonDown</w:t>
      </w:r>
      <w:proofErr w:type="spellEnd"/>
      <w:r w:rsidR="00605A85">
        <w:t>(0) &amp;&amp; (</w:t>
      </w:r>
      <w:proofErr w:type="spellStart"/>
      <w:r w:rsidR="00605A85">
        <w:t>ballAmount</w:t>
      </w:r>
      <w:proofErr w:type="spellEnd"/>
      <w:r w:rsidR="00605A85">
        <w:t xml:space="preserve"> &gt; 0 || </w:t>
      </w:r>
      <w:proofErr w:type="spellStart"/>
      <w:proofErr w:type="gramStart"/>
      <w:r w:rsidR="00605A85">
        <w:t>caughtBall</w:t>
      </w:r>
      <w:proofErr w:type="spellEnd"/>
      <w:r w:rsidR="00605A85">
        <w:t xml:space="preserve"> !</w:t>
      </w:r>
      <w:proofErr w:type="gramEnd"/>
      <w:r w:rsidR="00605A85">
        <w:t>= null) &amp;&amp; !</w:t>
      </w:r>
      <w:proofErr w:type="spellStart"/>
      <w:r w:rsidR="00605A85">
        <w:t>PauseGame.isPaused</w:t>
      </w:r>
      <w:proofErr w:type="spellEnd"/>
      <w:r w:rsidR="00605A85">
        <w:t>){</w:t>
      </w:r>
    </w:p>
    <w:p w14:paraId="403C49D9" w14:textId="4201B1AE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currentAimTime</w:t>
      </w:r>
      <w:proofErr w:type="spellEnd"/>
      <w:r w:rsidR="00605A85">
        <w:t xml:space="preserve"> = </w:t>
      </w:r>
      <w:proofErr w:type="spellStart"/>
      <w:r w:rsidR="00605A85">
        <w:t>aimTime</w:t>
      </w:r>
      <w:proofErr w:type="spellEnd"/>
      <w:r w:rsidR="00605A85">
        <w:t>;</w:t>
      </w:r>
    </w:p>
    <w:p w14:paraId="63E9DB47" w14:textId="53117FE4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true;</w:t>
      </w:r>
    </w:p>
    <w:p w14:paraId="1D8E1DA5" w14:textId="7A579F72" w:rsidR="00605A85" w:rsidRDefault="00E7219E" w:rsidP="00605A85">
      <w:pPr>
        <w:pStyle w:val="STTSAlgoritmaContent"/>
      </w:pPr>
      <w:r>
        <w:t xml:space="preserve">    </w:t>
      </w:r>
      <w:r w:rsidR="00605A85">
        <w:t>line1.SetActive(true);</w:t>
      </w:r>
    </w:p>
    <w:p w14:paraId="7013F72A" w14:textId="136BBCDF" w:rsidR="00605A85" w:rsidRDefault="00E7219E" w:rsidP="00605A85">
      <w:pPr>
        <w:pStyle w:val="STTSAlgoritmaContent"/>
      </w:pPr>
      <w:r>
        <w:t xml:space="preserve">    </w:t>
      </w:r>
      <w:r w:rsidR="00605A85">
        <w:t>line2.SetActive(true);</w:t>
      </w:r>
    </w:p>
    <w:p w14:paraId="48FDF740" w14:textId="66A78D7D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520328CB" w14:textId="01FD18F8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5E40C5B7" w14:textId="7A0A339A" w:rsidR="00605A85" w:rsidRDefault="00E7219E" w:rsidP="00605A85">
      <w:pPr>
        <w:pStyle w:val="STTSAlgoritmaContent"/>
      </w:pPr>
      <w:r>
        <w:t xml:space="preserve">  </w:t>
      </w:r>
      <w:r w:rsidR="00605A85">
        <w:t>//</w:t>
      </w:r>
      <w:proofErr w:type="spellStart"/>
      <w:r w:rsidR="00605A85">
        <w:t>Fakeout</w:t>
      </w:r>
      <w:proofErr w:type="spellEnd"/>
    </w:p>
    <w:p w14:paraId="44864721" w14:textId="2344D950" w:rsidR="00605A85" w:rsidRDefault="00E7219E" w:rsidP="00E7219E">
      <w:pPr>
        <w:pStyle w:val="STTSAlgoritmaContent"/>
      </w:pPr>
      <w:r>
        <w:t xml:space="preserve">  </w:t>
      </w:r>
      <w:proofErr w:type="gramStart"/>
      <w:r w:rsidR="00605A85">
        <w:t>if(</w:t>
      </w:r>
      <w:proofErr w:type="spellStart"/>
      <w:proofErr w:type="gramEnd"/>
      <w:r w:rsidR="00605A85">
        <w:t>Input.GetMouseButtonDown</w:t>
      </w:r>
      <w:proofErr w:type="spellEnd"/>
      <w:r w:rsidR="00605A85">
        <w:t xml:space="preserve">(1) &amp;&amp; </w:t>
      </w:r>
      <w:proofErr w:type="spellStart"/>
      <w:r w:rsidR="00605A85">
        <w:t>isAiming</w:t>
      </w:r>
      <w:proofErr w:type="spellEnd"/>
      <w:r>
        <w:t>)</w:t>
      </w:r>
      <w:r w:rsidR="00605A85">
        <w:t>{</w:t>
      </w:r>
    </w:p>
    <w:p w14:paraId="6E638A3D" w14:textId="6BBA048C" w:rsidR="00605A85" w:rsidRDefault="00E7219E" w:rsidP="00605A85">
      <w:pPr>
        <w:pStyle w:val="STTSAlgoritmaContent"/>
      </w:pPr>
      <w:r>
        <w:t xml:space="preserve">    </w:t>
      </w:r>
      <w:r w:rsidR="00605A85">
        <w:t>line1.SetActive(false);</w:t>
      </w:r>
    </w:p>
    <w:p w14:paraId="7BBB2A69" w14:textId="09BADB33" w:rsidR="00605A85" w:rsidRDefault="00E7219E" w:rsidP="00605A85">
      <w:pPr>
        <w:pStyle w:val="STTSAlgoritmaContent"/>
      </w:pPr>
      <w:r>
        <w:t xml:space="preserve">    </w:t>
      </w:r>
      <w:r w:rsidR="00605A85">
        <w:t>line2.SetActive(false);</w:t>
      </w:r>
    </w:p>
    <w:p w14:paraId="5656FFD8" w14:textId="5612F84B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62A1EB7E" w14:textId="555027FD" w:rsidR="00605A85" w:rsidRDefault="00E7219E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StartCoroutine</w:t>
      </w:r>
      <w:proofErr w:type="spellEnd"/>
      <w:r w:rsidR="00605A85">
        <w:t>(</w:t>
      </w:r>
      <w:proofErr w:type="spellStart"/>
      <w:proofErr w:type="gramEnd"/>
      <w:r w:rsidR="00605A85">
        <w:t>Fakeout</w:t>
      </w:r>
      <w:proofErr w:type="spellEnd"/>
      <w:r w:rsidR="00605A85">
        <w:t>());</w:t>
      </w:r>
    </w:p>
    <w:p w14:paraId="78D41B6F" w14:textId="5AC6EDFA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7C2D6948" w14:textId="5481D1F7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56CDBAD7" w14:textId="38CE6744" w:rsidR="00605A85" w:rsidRDefault="00E7219E" w:rsidP="00E7219E">
      <w:pPr>
        <w:pStyle w:val="STTSAlgoritmaContent"/>
      </w:pPr>
      <w:r>
        <w:t xml:space="preserve">  </w:t>
      </w:r>
      <w:r w:rsidR="00605A85">
        <w:t xml:space="preserve">if </w:t>
      </w:r>
      <w:proofErr w:type="gramStart"/>
      <w:r w:rsidR="00605A85">
        <w:t>(!</w:t>
      </w:r>
      <w:proofErr w:type="spellStart"/>
      <w:r w:rsidR="00605A85">
        <w:t>Input.GetMouseButton</w:t>
      </w:r>
      <w:proofErr w:type="spellEnd"/>
      <w:proofErr w:type="gramEnd"/>
      <w:r w:rsidR="00605A85">
        <w:t xml:space="preserve">(0) &amp;&amp; </w:t>
      </w:r>
      <w:proofErr w:type="spellStart"/>
      <w:r w:rsidR="00605A85">
        <w:t>isAiming</w:t>
      </w:r>
      <w:proofErr w:type="spellEnd"/>
      <w:r w:rsidR="00605A85">
        <w:t>){</w:t>
      </w:r>
    </w:p>
    <w:p w14:paraId="2D85BEC5" w14:textId="78D04261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Vector2 </w:t>
      </w:r>
      <w:proofErr w:type="spellStart"/>
      <w:r w:rsidR="00605A85">
        <w:t>mousePos</w:t>
      </w:r>
      <w:proofErr w:type="spellEnd"/>
      <w:r w:rsidR="00605A85">
        <w:t xml:space="preserve"> = </w:t>
      </w:r>
      <w:proofErr w:type="spellStart"/>
      <w:proofErr w:type="gramStart"/>
      <w:r w:rsidR="00605A85">
        <w:t>Camera.main.ScreenToWorldPoint</w:t>
      </w:r>
      <w:proofErr w:type="spellEnd"/>
      <w:proofErr w:type="gramEnd"/>
      <w:r w:rsidR="00605A85">
        <w:t>(</w:t>
      </w:r>
      <w:proofErr w:type="spellStart"/>
      <w:r w:rsidR="00605A85">
        <w:t>Input.mousePosition</w:t>
      </w:r>
      <w:proofErr w:type="spellEnd"/>
      <w:r w:rsidR="00605A85">
        <w:t>);</w:t>
      </w:r>
    </w:p>
    <w:p w14:paraId="3A18F872" w14:textId="574702F5" w:rsidR="00FC6946" w:rsidRDefault="00FC6946" w:rsidP="00FC694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</w:t>
      </w:r>
      <w:r w:rsidR="000E4E5A">
        <w:t>10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EF45E49" w14:textId="2E02BCFD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Vector2 direction = </w:t>
      </w:r>
      <w:proofErr w:type="spellStart"/>
      <w:r w:rsidR="00605A85">
        <w:t>mousePos</w:t>
      </w:r>
      <w:proofErr w:type="spellEnd"/>
      <w:r w:rsidR="00605A85">
        <w:t xml:space="preserve"> - (Vector</w:t>
      </w:r>
      <w:proofErr w:type="gramStart"/>
      <w:r w:rsidR="00605A85">
        <w:t>2)</w:t>
      </w:r>
      <w:proofErr w:type="spellStart"/>
      <w:r w:rsidR="00605A85">
        <w:t>this</w:t>
      </w:r>
      <w:proofErr w:type="gramEnd"/>
      <w:r w:rsidR="00605A85">
        <w:t>.transform.position</w:t>
      </w:r>
      <w:proofErr w:type="spellEnd"/>
      <w:r w:rsidR="00605A85">
        <w:t>;</w:t>
      </w:r>
    </w:p>
    <w:p w14:paraId="7FD204BC" w14:textId="44EFDC9F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direction = </w:t>
      </w:r>
      <w:proofErr w:type="spellStart"/>
      <w:r w:rsidR="00605A85">
        <w:t>Quaternion.AngleAxis</w:t>
      </w:r>
      <w:proofErr w:type="spellEnd"/>
      <w:r w:rsidR="00605A85">
        <w:t>(</w:t>
      </w:r>
      <w:proofErr w:type="spellStart"/>
      <w:r w:rsidR="00605A85">
        <w:t>Random.Range</w:t>
      </w:r>
      <w:proofErr w:type="spellEnd"/>
      <w:r w:rsidR="00605A85">
        <w:t>(-(</w:t>
      </w:r>
      <w:proofErr w:type="spellStart"/>
      <w:r w:rsidR="00605A85">
        <w:t>currentaimangle</w:t>
      </w:r>
      <w:proofErr w:type="spellEnd"/>
      <w:r w:rsidR="00605A85">
        <w:t xml:space="preserve"> / 2), </w:t>
      </w:r>
      <w:proofErr w:type="spellStart"/>
      <w:r w:rsidR="00605A85">
        <w:t>currentaimangle</w:t>
      </w:r>
      <w:proofErr w:type="spellEnd"/>
      <w:r w:rsidR="00605A85">
        <w:t xml:space="preserve"> / 2), Vector3.forward) * </w:t>
      </w:r>
      <w:proofErr w:type="spellStart"/>
      <w:proofErr w:type="gramStart"/>
      <w:r w:rsidR="00605A85">
        <w:t>direction.normalized</w:t>
      </w:r>
      <w:proofErr w:type="spellEnd"/>
      <w:proofErr w:type="gramEnd"/>
      <w:r w:rsidR="00605A85">
        <w:t>;</w:t>
      </w:r>
    </w:p>
    <w:p w14:paraId="370CA7FE" w14:textId="739F3245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shootBall</w:t>
      </w:r>
      <w:proofErr w:type="spellEnd"/>
      <w:r w:rsidR="00605A85">
        <w:t>(direction);</w:t>
      </w:r>
    </w:p>
    <w:p w14:paraId="7B959350" w14:textId="28DFC08F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isAiming</w:t>
      </w:r>
      <w:proofErr w:type="spellEnd"/>
      <w:r w:rsidR="00605A85">
        <w:t xml:space="preserve"> = false;</w:t>
      </w:r>
    </w:p>
    <w:p w14:paraId="34414E50" w14:textId="666872D4" w:rsidR="00605A85" w:rsidRDefault="00E7219E" w:rsidP="00605A85">
      <w:pPr>
        <w:pStyle w:val="STTSAlgoritmaContent"/>
      </w:pPr>
      <w:r>
        <w:t xml:space="preserve">    </w:t>
      </w:r>
      <w:r w:rsidR="00605A85">
        <w:t>line1.SetActive(false);</w:t>
      </w:r>
    </w:p>
    <w:p w14:paraId="48661C6B" w14:textId="426115E6" w:rsidR="00605A85" w:rsidRDefault="00E7219E" w:rsidP="00605A85">
      <w:pPr>
        <w:pStyle w:val="STTSAlgoritmaContent"/>
      </w:pPr>
      <w:r>
        <w:t xml:space="preserve">    </w:t>
      </w:r>
      <w:r w:rsidR="00605A85">
        <w:t>line2.SetActive(false);</w:t>
      </w:r>
    </w:p>
    <w:p w14:paraId="105D080B" w14:textId="03D8BCFE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StartCoroutine</w:t>
      </w:r>
      <w:proofErr w:type="spellEnd"/>
      <w:r w:rsidR="00605A85">
        <w:t>(</w:t>
      </w:r>
      <w:proofErr w:type="spellStart"/>
      <w:proofErr w:type="gramStart"/>
      <w:r w:rsidR="00605A85">
        <w:t>shartShooting</w:t>
      </w:r>
      <w:proofErr w:type="spellEnd"/>
      <w:r w:rsidR="00605A85">
        <w:t>(</w:t>
      </w:r>
      <w:proofErr w:type="gramEnd"/>
      <w:r w:rsidR="00605A85">
        <w:t>));</w:t>
      </w:r>
    </w:p>
    <w:p w14:paraId="5C0A594C" w14:textId="5312CB2C" w:rsidR="00605A85" w:rsidRDefault="00E7219E" w:rsidP="00605A85">
      <w:pPr>
        <w:pStyle w:val="STTSAlgoritmaContent"/>
      </w:pPr>
      <w:r>
        <w:t xml:space="preserve">    </w:t>
      </w:r>
      <w:r w:rsidR="00605A85">
        <w:t>return;</w:t>
      </w:r>
    </w:p>
    <w:p w14:paraId="1410A782" w14:textId="34F2EBD8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5DF6D31B" w14:textId="41E11355" w:rsidR="00605A85" w:rsidRDefault="00E7219E" w:rsidP="00605A85">
      <w:pPr>
        <w:pStyle w:val="STTSAlgoritmaContent"/>
      </w:pPr>
      <w:r>
        <w:t xml:space="preserve">  </w:t>
      </w:r>
      <w:r w:rsidR="00605A85">
        <w:t>//</w:t>
      </w:r>
      <w:proofErr w:type="spellStart"/>
      <w:r w:rsidR="00605A85">
        <w:t>Kalkulasi</w:t>
      </w:r>
      <w:proofErr w:type="spellEnd"/>
      <w:r w:rsidR="00605A85">
        <w:t xml:space="preserve"> 2 garis </w:t>
      </w:r>
      <w:proofErr w:type="spellStart"/>
      <w:r w:rsidR="00605A85">
        <w:t>bidikan</w:t>
      </w:r>
      <w:proofErr w:type="spellEnd"/>
    </w:p>
    <w:p w14:paraId="6476F8D2" w14:textId="61F01D3F" w:rsidR="00605A85" w:rsidRDefault="00E7219E" w:rsidP="00E7219E">
      <w:pPr>
        <w:pStyle w:val="STTSAlgoritmaContent"/>
      </w:pPr>
      <w:r>
        <w:t xml:space="preserve">  </w:t>
      </w:r>
      <w:r w:rsidR="00605A85">
        <w:t>if (</w:t>
      </w:r>
      <w:proofErr w:type="spellStart"/>
      <w:r w:rsidR="00605A85">
        <w:t>isAiming</w:t>
      </w:r>
      <w:proofErr w:type="spellEnd"/>
      <w:proofErr w:type="gramStart"/>
      <w:r w:rsidR="00605A85">
        <w:t>){</w:t>
      </w:r>
      <w:proofErr w:type="gramEnd"/>
    </w:p>
    <w:p w14:paraId="43348A46" w14:textId="20317DAF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Vector3 </w:t>
      </w:r>
      <w:proofErr w:type="spellStart"/>
      <w:r w:rsidR="00605A85">
        <w:t>throwDir</w:t>
      </w:r>
      <w:proofErr w:type="spellEnd"/>
      <w:r w:rsidR="00605A85">
        <w:t xml:space="preserve"> = Vector3.Normalize((Vector</w:t>
      </w:r>
      <w:proofErr w:type="gramStart"/>
      <w:r w:rsidR="00605A85">
        <w:t>2)(</w:t>
      </w:r>
      <w:proofErr w:type="gramEnd"/>
      <w:r w:rsidR="00605A85">
        <w:t xml:space="preserve">Camera.main.ScreenToWorldPoint(Input.mousePosition) - </w:t>
      </w:r>
      <w:proofErr w:type="spellStart"/>
      <w:r w:rsidR="00605A85">
        <w:t>transform.position</w:t>
      </w:r>
      <w:proofErr w:type="spellEnd"/>
      <w:r w:rsidR="00605A85">
        <w:t>));</w:t>
      </w:r>
    </w:p>
    <w:p w14:paraId="51A96E2E" w14:textId="4FF62C45" w:rsidR="00605A85" w:rsidRDefault="00E7219E" w:rsidP="00605A85">
      <w:pPr>
        <w:pStyle w:val="STTSAlgoritmaContent"/>
      </w:pPr>
      <w:r>
        <w:t xml:space="preserve">    </w:t>
      </w:r>
      <w:r w:rsidR="00605A85">
        <w:t xml:space="preserve">float x = </w:t>
      </w:r>
      <w:proofErr w:type="spellStart"/>
      <w:r w:rsidR="00605A85">
        <w:t>throwDir.x</w:t>
      </w:r>
      <w:proofErr w:type="spellEnd"/>
      <w:r w:rsidR="00605A85">
        <w:t>;</w:t>
      </w:r>
    </w:p>
    <w:p w14:paraId="6BF4B0E0" w14:textId="580FC03C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GetComponent</w:t>
      </w:r>
      <w:proofErr w:type="spellEnd"/>
      <w:r w:rsidR="00605A85">
        <w:t>&lt;Animator</w:t>
      </w:r>
      <w:proofErr w:type="gramStart"/>
      <w:r w:rsidR="00605A85">
        <w:t>&gt;(</w:t>
      </w:r>
      <w:proofErr w:type="gramEnd"/>
      <w:r w:rsidR="00605A85">
        <w:t>).</w:t>
      </w:r>
      <w:proofErr w:type="spellStart"/>
      <w:r w:rsidR="00605A85">
        <w:t>SetFloat</w:t>
      </w:r>
      <w:proofErr w:type="spellEnd"/>
      <w:r w:rsidR="00605A85">
        <w:t>("</w:t>
      </w:r>
      <w:proofErr w:type="spellStart"/>
      <w:r w:rsidR="00605A85">
        <w:t>SeeDirection</w:t>
      </w:r>
      <w:proofErr w:type="spellEnd"/>
      <w:r w:rsidR="00605A85">
        <w:t>",</w:t>
      </w:r>
      <w:r>
        <w:t xml:space="preserve"> </w:t>
      </w:r>
      <w:r w:rsidR="00605A85">
        <w:t xml:space="preserve">Vector2.Angle(Vector2.up, </w:t>
      </w:r>
      <w:proofErr w:type="spellStart"/>
      <w:r w:rsidR="00605A85">
        <w:t>throwDir</w:t>
      </w:r>
      <w:proofErr w:type="spellEnd"/>
      <w:r w:rsidR="00605A85">
        <w:t>));</w:t>
      </w:r>
    </w:p>
    <w:p w14:paraId="25327D3C" w14:textId="2CE0B60E" w:rsidR="00605A85" w:rsidRDefault="00E7219E" w:rsidP="00605A85">
      <w:pPr>
        <w:pStyle w:val="STTSAlgoritmaContent"/>
      </w:pPr>
      <w:r>
        <w:t xml:space="preserve">    </w:t>
      </w:r>
      <w:proofErr w:type="spellStart"/>
      <w:proofErr w:type="gramStart"/>
      <w:r w:rsidR="00605A85">
        <w:t>transform.localScale</w:t>
      </w:r>
      <w:proofErr w:type="spellEnd"/>
      <w:proofErr w:type="gramEnd"/>
      <w:r w:rsidR="00605A85">
        <w:t xml:space="preserve"> = new Vector3(</w:t>
      </w:r>
      <w:proofErr w:type="spellStart"/>
      <w:r w:rsidR="00605A85">
        <w:t>Mathf.RoundToInt</w:t>
      </w:r>
      <w:proofErr w:type="spellEnd"/>
      <w:r w:rsidR="00605A85">
        <w:t xml:space="preserve">(x / </w:t>
      </w:r>
      <w:proofErr w:type="spellStart"/>
      <w:r w:rsidR="00605A85">
        <w:t>Mathf.Abs</w:t>
      </w:r>
      <w:proofErr w:type="spellEnd"/>
      <w:r w:rsidR="00605A85">
        <w:t>(x)), 1, 1);</w:t>
      </w:r>
    </w:p>
    <w:p w14:paraId="1CFB2404" w14:textId="3FEB567C" w:rsidR="00605A85" w:rsidRDefault="00E7219E" w:rsidP="00605A85">
      <w:pPr>
        <w:pStyle w:val="STTSAlgoritmaContent"/>
      </w:pPr>
      <w:r>
        <w:t xml:space="preserve">    </w:t>
      </w:r>
      <w:r w:rsidR="00605A85">
        <w:t>if (</w:t>
      </w:r>
      <w:proofErr w:type="spellStart"/>
      <w:proofErr w:type="gramStart"/>
      <w:r w:rsidR="00605A85">
        <w:t>transform.localScale.x</w:t>
      </w:r>
      <w:proofErr w:type="spellEnd"/>
      <w:proofErr w:type="gramEnd"/>
      <w:r w:rsidR="00605A85">
        <w:t xml:space="preserve"> == -1)</w:t>
      </w:r>
    </w:p>
    <w:p w14:paraId="69A17049" w14:textId="0E3FB7EB" w:rsidR="00605A85" w:rsidRDefault="00E7219E" w:rsidP="00605A85">
      <w:pPr>
        <w:pStyle w:val="STTSAlgoritmaContent"/>
      </w:pPr>
      <w:r>
        <w:t xml:space="preserve">      </w:t>
      </w:r>
      <w:proofErr w:type="spellStart"/>
      <w:r w:rsidR="00605A85">
        <w:t>throwDir</w:t>
      </w:r>
      <w:proofErr w:type="spellEnd"/>
      <w:r w:rsidR="00605A85">
        <w:t xml:space="preserve"> = Vector3.Reflect(</w:t>
      </w:r>
      <w:proofErr w:type="spellStart"/>
      <w:r w:rsidR="00605A85">
        <w:t>throwDir</w:t>
      </w:r>
      <w:proofErr w:type="spellEnd"/>
      <w:r w:rsidR="00605A85">
        <w:t>, Vector3.right);</w:t>
      </w:r>
    </w:p>
    <w:p w14:paraId="715DA19E" w14:textId="2DC4E4C2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currentAimTime</w:t>
      </w:r>
      <w:proofErr w:type="spellEnd"/>
      <w:r w:rsidR="00605A85">
        <w:t xml:space="preserve"> -= </w:t>
      </w:r>
      <w:proofErr w:type="spellStart"/>
      <w:r w:rsidR="00605A85">
        <w:t>Time.deltaTime</w:t>
      </w:r>
      <w:proofErr w:type="spellEnd"/>
      <w:r w:rsidR="00605A85">
        <w:t>;</w:t>
      </w:r>
    </w:p>
    <w:p w14:paraId="300E2954" w14:textId="52E87253" w:rsidR="00605A85" w:rsidRDefault="00E7219E" w:rsidP="00605A85">
      <w:pPr>
        <w:pStyle w:val="STTSAlgoritmaContent"/>
      </w:pPr>
      <w:r>
        <w:t xml:space="preserve">    </w:t>
      </w:r>
      <w:proofErr w:type="spellStart"/>
      <w:r w:rsidR="00605A85">
        <w:t>currentaimangle</w:t>
      </w:r>
      <w:proofErr w:type="spellEnd"/>
      <w:r w:rsidR="00605A85">
        <w:t xml:space="preserve"> = (</w:t>
      </w:r>
      <w:proofErr w:type="spellStart"/>
      <w:r w:rsidR="00605A85">
        <w:t>currentAimTime</w:t>
      </w:r>
      <w:proofErr w:type="spellEnd"/>
      <w:r w:rsidR="00605A85">
        <w:t xml:space="preserve"> &lt; 0</w:t>
      </w:r>
      <w:proofErr w:type="gramStart"/>
      <w:r w:rsidR="00605A85">
        <w:t>) ?</w:t>
      </w:r>
      <w:proofErr w:type="gramEnd"/>
      <w:r w:rsidR="00605A85">
        <w:t xml:space="preserve"> </w:t>
      </w:r>
      <w:proofErr w:type="gramStart"/>
      <w:r w:rsidR="00605A85">
        <w:t>0 :</w:t>
      </w:r>
      <w:proofErr w:type="gramEnd"/>
      <w:r w:rsidR="00605A85">
        <w:t xml:space="preserve"> (</w:t>
      </w:r>
      <w:proofErr w:type="spellStart"/>
      <w:r w:rsidR="00605A85">
        <w:t>currentAimTime</w:t>
      </w:r>
      <w:proofErr w:type="spellEnd"/>
      <w:r w:rsidR="00605A85">
        <w:t xml:space="preserve"> / </w:t>
      </w:r>
      <w:proofErr w:type="spellStart"/>
      <w:r w:rsidR="00605A85">
        <w:t>aimTime</w:t>
      </w:r>
      <w:proofErr w:type="spellEnd"/>
      <w:r w:rsidR="00605A85">
        <w:t xml:space="preserve">) * </w:t>
      </w:r>
      <w:proofErr w:type="spellStart"/>
      <w:r w:rsidR="00605A85">
        <w:t>aimAngle</w:t>
      </w:r>
      <w:proofErr w:type="spellEnd"/>
      <w:r w:rsidR="00605A85">
        <w:t>;</w:t>
      </w:r>
    </w:p>
    <w:p w14:paraId="2A5449F8" w14:textId="588BACB3" w:rsidR="00605A85" w:rsidRDefault="00E7219E" w:rsidP="00605A85">
      <w:pPr>
        <w:pStyle w:val="STTSAlgoritmaContent"/>
      </w:pPr>
      <w:r>
        <w:t xml:space="preserve">    </w:t>
      </w:r>
      <w:r w:rsidR="00605A85">
        <w:t>line1.GetComponent&lt;</w:t>
      </w:r>
      <w:proofErr w:type="spellStart"/>
      <w:r w:rsidR="00605A85">
        <w:t>LineRenderer</w:t>
      </w:r>
      <w:proofErr w:type="spellEnd"/>
      <w:proofErr w:type="gramStart"/>
      <w:r w:rsidR="00605A85">
        <w:t>&gt;(</w:t>
      </w:r>
      <w:proofErr w:type="gramEnd"/>
      <w:r w:rsidR="00605A85">
        <w:t>).</w:t>
      </w:r>
      <w:proofErr w:type="spellStart"/>
      <w:r w:rsidR="00605A85">
        <w:t>SetPosition</w:t>
      </w:r>
      <w:proofErr w:type="spellEnd"/>
      <w:r w:rsidR="00605A85">
        <w:t>(0, Vector3.zero);</w:t>
      </w:r>
    </w:p>
    <w:p w14:paraId="7EA66962" w14:textId="16EC9D9C" w:rsidR="00605A85" w:rsidRDefault="00E7219E" w:rsidP="00605A85">
      <w:pPr>
        <w:pStyle w:val="STTSAlgoritmaContent"/>
      </w:pPr>
      <w:r>
        <w:t xml:space="preserve">    </w:t>
      </w:r>
      <w:r w:rsidR="00605A85">
        <w:t>line1.GetComponent&lt;</w:t>
      </w:r>
      <w:proofErr w:type="spellStart"/>
      <w:r w:rsidR="00605A85">
        <w:t>LineRenderer</w:t>
      </w:r>
      <w:proofErr w:type="spellEnd"/>
      <w:proofErr w:type="gramStart"/>
      <w:r w:rsidR="00605A85">
        <w:t>&gt;(</w:t>
      </w:r>
      <w:proofErr w:type="gramEnd"/>
      <w:r w:rsidR="00605A85">
        <w:t>).</w:t>
      </w:r>
      <w:proofErr w:type="spellStart"/>
      <w:r w:rsidR="00605A85">
        <w:t>SetPosition</w:t>
      </w:r>
      <w:proofErr w:type="spellEnd"/>
      <w:r w:rsidR="00605A85">
        <w:t xml:space="preserve">(1, </w:t>
      </w:r>
      <w:proofErr w:type="spellStart"/>
      <w:r w:rsidR="00605A85">
        <w:t>Quaternion.Euler</w:t>
      </w:r>
      <w:proofErr w:type="spellEnd"/>
      <w:r w:rsidR="00605A85">
        <w:t xml:space="preserve">(0, 0, </w:t>
      </w:r>
      <w:proofErr w:type="spellStart"/>
      <w:r w:rsidR="00605A85">
        <w:t>currentaimangle</w:t>
      </w:r>
      <w:proofErr w:type="spellEnd"/>
      <w:r w:rsidR="00605A85">
        <w:t xml:space="preserve"> * -1 / 2) * </w:t>
      </w:r>
      <w:proofErr w:type="spellStart"/>
      <w:r w:rsidR="00605A85">
        <w:t>throwDir</w:t>
      </w:r>
      <w:proofErr w:type="spellEnd"/>
      <w:r w:rsidR="00605A85">
        <w:t xml:space="preserve"> * 20);</w:t>
      </w:r>
    </w:p>
    <w:p w14:paraId="5125E0F1" w14:textId="3253047E" w:rsidR="00605A85" w:rsidRDefault="00E7219E" w:rsidP="00605A85">
      <w:pPr>
        <w:pStyle w:val="STTSAlgoritmaContent"/>
      </w:pPr>
      <w:r>
        <w:t xml:space="preserve">    </w:t>
      </w:r>
      <w:r w:rsidR="00605A85">
        <w:t>line2.GetComponent&lt;</w:t>
      </w:r>
      <w:proofErr w:type="spellStart"/>
      <w:r w:rsidR="00605A85">
        <w:t>LineRenderer</w:t>
      </w:r>
      <w:proofErr w:type="spellEnd"/>
      <w:proofErr w:type="gramStart"/>
      <w:r w:rsidR="00605A85">
        <w:t>&gt;(</w:t>
      </w:r>
      <w:proofErr w:type="gramEnd"/>
      <w:r w:rsidR="00605A85">
        <w:t>).</w:t>
      </w:r>
      <w:proofErr w:type="spellStart"/>
      <w:r w:rsidR="00605A85">
        <w:t>SetPosition</w:t>
      </w:r>
      <w:proofErr w:type="spellEnd"/>
      <w:r w:rsidR="00605A85">
        <w:t>(0, Vector3.zero);</w:t>
      </w:r>
    </w:p>
    <w:p w14:paraId="35335FA2" w14:textId="3C4374DC" w:rsidR="00605A85" w:rsidRDefault="00E7219E" w:rsidP="00605A85">
      <w:pPr>
        <w:pStyle w:val="STTSAlgoritmaContent"/>
      </w:pPr>
      <w:r>
        <w:t xml:space="preserve">    </w:t>
      </w:r>
      <w:r w:rsidR="00605A85">
        <w:t>line2.GetComponent&lt;</w:t>
      </w:r>
      <w:proofErr w:type="spellStart"/>
      <w:r w:rsidR="00605A85">
        <w:t>LineRenderer</w:t>
      </w:r>
      <w:proofErr w:type="spellEnd"/>
      <w:proofErr w:type="gramStart"/>
      <w:r w:rsidR="00605A85">
        <w:t>&gt;(</w:t>
      </w:r>
      <w:proofErr w:type="gramEnd"/>
      <w:r w:rsidR="00605A85">
        <w:t>).</w:t>
      </w:r>
      <w:proofErr w:type="spellStart"/>
      <w:r w:rsidR="00605A85">
        <w:t>SetPosition</w:t>
      </w:r>
      <w:proofErr w:type="spellEnd"/>
      <w:r w:rsidR="00605A85">
        <w:t xml:space="preserve">(1, </w:t>
      </w:r>
      <w:proofErr w:type="spellStart"/>
      <w:r w:rsidR="00605A85">
        <w:t>Quaternion.Euler</w:t>
      </w:r>
      <w:proofErr w:type="spellEnd"/>
      <w:r w:rsidR="00605A85">
        <w:t xml:space="preserve">(0, 0, </w:t>
      </w:r>
      <w:proofErr w:type="spellStart"/>
      <w:r w:rsidR="00605A85">
        <w:t>currentaimangle</w:t>
      </w:r>
      <w:proofErr w:type="spellEnd"/>
      <w:r w:rsidR="00605A85">
        <w:t xml:space="preserve"> / 2) * </w:t>
      </w:r>
      <w:proofErr w:type="spellStart"/>
      <w:r w:rsidR="00605A85">
        <w:t>throwDir</w:t>
      </w:r>
      <w:proofErr w:type="spellEnd"/>
      <w:r w:rsidR="00605A85">
        <w:t xml:space="preserve"> * 20);</w:t>
      </w:r>
    </w:p>
    <w:p w14:paraId="0EE89AC7" w14:textId="44BC23F1" w:rsidR="00605A85" w:rsidRDefault="00E7219E" w:rsidP="00605A85">
      <w:pPr>
        <w:pStyle w:val="STTSAlgoritmaContent"/>
      </w:pPr>
      <w:r>
        <w:t xml:space="preserve">  </w:t>
      </w:r>
      <w:r w:rsidR="00605A85">
        <w:t>}</w:t>
      </w:r>
    </w:p>
    <w:p w14:paraId="0C867E5E" w14:textId="00BB9FDC" w:rsidR="00605A85" w:rsidRDefault="00605A85" w:rsidP="00605A85">
      <w:pPr>
        <w:pStyle w:val="STTSAlgoritmaContent"/>
      </w:pPr>
      <w:r>
        <w:t>}</w:t>
      </w:r>
    </w:p>
    <w:p w14:paraId="1EAA86DC" w14:textId="77777777" w:rsidR="00605A85" w:rsidRDefault="00605A85" w:rsidP="00605A85">
      <w:pPr>
        <w:pStyle w:val="STTSAlgoritmaContent"/>
      </w:pPr>
    </w:p>
    <w:p w14:paraId="37FA0C4B" w14:textId="51548097" w:rsidR="00605A85" w:rsidRDefault="00605A85" w:rsidP="00E7219E">
      <w:pPr>
        <w:pStyle w:val="STTSAlgoritmaContent"/>
      </w:pPr>
      <w:proofErr w:type="spellStart"/>
      <w:r>
        <w:t>IEnumerator</w:t>
      </w:r>
      <w:proofErr w:type="spellEnd"/>
      <w:r>
        <w:t xml:space="preserve"> </w:t>
      </w:r>
      <w:proofErr w:type="spellStart"/>
      <w:proofErr w:type="gramStart"/>
      <w:r>
        <w:t>Fakeout</w:t>
      </w:r>
      <w:proofErr w:type="spellEnd"/>
      <w:r>
        <w:t>(</w:t>
      </w:r>
      <w:proofErr w:type="gramEnd"/>
      <w:r>
        <w:t>){</w:t>
      </w:r>
    </w:p>
    <w:p w14:paraId="0EB66201" w14:textId="61DB183E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canAct</w:t>
      </w:r>
      <w:proofErr w:type="spellEnd"/>
      <w:r w:rsidR="00605A85">
        <w:t xml:space="preserve"> = false;</w:t>
      </w:r>
    </w:p>
    <w:p w14:paraId="05DA8227" w14:textId="67551237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isFaking</w:t>
      </w:r>
      <w:proofErr w:type="spellEnd"/>
      <w:r w:rsidR="00605A85">
        <w:t xml:space="preserve"> = true;</w:t>
      </w:r>
    </w:p>
    <w:p w14:paraId="2ABFD814" w14:textId="1EA06952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GetComponent</w:t>
      </w:r>
      <w:proofErr w:type="spellEnd"/>
      <w:r w:rsidR="00605A85">
        <w:t>&lt;Animator&gt;(</w:t>
      </w:r>
      <w:proofErr w:type="gramStart"/>
      <w:r w:rsidR="00605A85">
        <w:t>).</w:t>
      </w:r>
      <w:proofErr w:type="spellStart"/>
      <w:r w:rsidR="00605A85">
        <w:t>SetBool</w:t>
      </w:r>
      <w:proofErr w:type="spellEnd"/>
      <w:proofErr w:type="gramEnd"/>
      <w:r w:rsidR="00605A85">
        <w:t>("</w:t>
      </w:r>
      <w:proofErr w:type="spellStart"/>
      <w:r w:rsidR="00605A85">
        <w:t>IsFaking</w:t>
      </w:r>
      <w:proofErr w:type="spellEnd"/>
      <w:r w:rsidR="00605A85">
        <w:t>",true);</w:t>
      </w:r>
    </w:p>
    <w:p w14:paraId="1CD13CCD" w14:textId="2F7109F6" w:rsidR="00605A85" w:rsidRDefault="00E7219E" w:rsidP="00605A85">
      <w:pPr>
        <w:pStyle w:val="STTSAlgoritmaContent"/>
      </w:pPr>
      <w:r>
        <w:t xml:space="preserve">  </w:t>
      </w:r>
      <w:r w:rsidR="00605A85">
        <w:t xml:space="preserve">yield return new </w:t>
      </w:r>
      <w:proofErr w:type="spellStart"/>
      <w:proofErr w:type="gramStart"/>
      <w:r w:rsidR="00605A85">
        <w:t>WaitForSeconds</w:t>
      </w:r>
      <w:proofErr w:type="spellEnd"/>
      <w:r w:rsidR="00605A85">
        <w:t>(</w:t>
      </w:r>
      <w:proofErr w:type="gramEnd"/>
      <w:r w:rsidR="00605A85">
        <w:t>0.5f);</w:t>
      </w:r>
    </w:p>
    <w:p w14:paraId="22164D88" w14:textId="54D6A959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isFaking</w:t>
      </w:r>
      <w:proofErr w:type="spellEnd"/>
      <w:r w:rsidR="00605A85">
        <w:t xml:space="preserve"> = false;</w:t>
      </w:r>
    </w:p>
    <w:p w14:paraId="4CA911B4" w14:textId="7F3012ED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GetComponent</w:t>
      </w:r>
      <w:proofErr w:type="spellEnd"/>
      <w:r w:rsidR="00605A85">
        <w:t>&lt;Animator</w:t>
      </w:r>
      <w:proofErr w:type="gramStart"/>
      <w:r w:rsidR="00605A85">
        <w:t>&gt;(</w:t>
      </w:r>
      <w:proofErr w:type="gramEnd"/>
      <w:r w:rsidR="00605A85">
        <w:t>).</w:t>
      </w:r>
      <w:proofErr w:type="spellStart"/>
      <w:r w:rsidR="00605A85">
        <w:t>SetBool</w:t>
      </w:r>
      <w:proofErr w:type="spellEnd"/>
      <w:r w:rsidR="00605A85">
        <w:t>("</w:t>
      </w:r>
      <w:proofErr w:type="spellStart"/>
      <w:r w:rsidR="00605A85">
        <w:t>IsFaking</w:t>
      </w:r>
      <w:proofErr w:type="spellEnd"/>
      <w:r w:rsidR="00605A85">
        <w:t>", false);</w:t>
      </w:r>
    </w:p>
    <w:p w14:paraId="0D19022E" w14:textId="2E079DF7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isAiming</w:t>
      </w:r>
      <w:proofErr w:type="spellEnd"/>
      <w:r w:rsidR="00605A85">
        <w:t xml:space="preserve"> = true;</w:t>
      </w:r>
    </w:p>
    <w:p w14:paraId="137565BF" w14:textId="15995659" w:rsidR="00605A85" w:rsidRDefault="00E7219E" w:rsidP="00605A85">
      <w:pPr>
        <w:pStyle w:val="STTSAlgoritmaContent"/>
      </w:pPr>
      <w:r>
        <w:t xml:space="preserve">  </w:t>
      </w:r>
      <w:r w:rsidR="00605A85">
        <w:t>line1.SetActive(true);</w:t>
      </w:r>
    </w:p>
    <w:p w14:paraId="19CD0B5C" w14:textId="69931BFF" w:rsidR="00605A85" w:rsidRDefault="00E7219E" w:rsidP="00605A85">
      <w:pPr>
        <w:pStyle w:val="STTSAlgoritmaContent"/>
      </w:pPr>
      <w:r>
        <w:t xml:space="preserve">  </w:t>
      </w:r>
      <w:r w:rsidR="00605A85">
        <w:t>line2.SetActive(true);</w:t>
      </w:r>
    </w:p>
    <w:p w14:paraId="6A397A06" w14:textId="7F2B6573" w:rsidR="00605A85" w:rsidRDefault="00E7219E" w:rsidP="00605A85">
      <w:pPr>
        <w:pStyle w:val="STTSAlgoritmaContent"/>
      </w:pPr>
      <w:r>
        <w:t xml:space="preserve">  </w:t>
      </w:r>
      <w:proofErr w:type="spellStart"/>
      <w:r w:rsidR="00605A85">
        <w:t>canAct</w:t>
      </w:r>
      <w:proofErr w:type="spellEnd"/>
      <w:r w:rsidR="00605A85">
        <w:t xml:space="preserve"> = true;</w:t>
      </w:r>
    </w:p>
    <w:p w14:paraId="57294B31" w14:textId="03CBD5F7" w:rsidR="00605A85" w:rsidRDefault="00605A85" w:rsidP="00E7219E">
      <w:pPr>
        <w:pStyle w:val="STTSAlgoritmaContent"/>
      </w:pPr>
      <w:r>
        <w:t xml:space="preserve">}   </w:t>
      </w:r>
    </w:p>
    <w:p w14:paraId="0F069979" w14:textId="66368205" w:rsidR="00CE5531" w:rsidRDefault="00605A85" w:rsidP="00605A85">
      <w:pPr>
        <w:pStyle w:val="STTSAlgoritmaContent"/>
      </w:pPr>
      <w:r>
        <w:t>}</w:t>
      </w:r>
    </w:p>
    <w:p w14:paraId="333A53B5" w14:textId="77777777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1C43FDCF" w14:textId="32F413B0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50761AEB" w14:textId="77777777" w:rsidR="00526288" w:rsidRDefault="00526288" w:rsidP="00526288">
      <w:pPr>
        <w:pStyle w:val="STTSAlgoritmaContent"/>
        <w:numPr>
          <w:ilvl w:val="0"/>
          <w:numId w:val="0"/>
        </w:numPr>
        <w:ind w:left="624" w:hanging="624"/>
      </w:pPr>
    </w:p>
    <w:p w14:paraId="32484603" w14:textId="404C2336" w:rsidR="002C0B81" w:rsidRDefault="002C0B81" w:rsidP="002C0B81">
      <w:pPr>
        <w:ind w:firstLine="0"/>
      </w:pPr>
      <w:r>
        <w:lastRenderedPageBreak/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</w:t>
      </w:r>
      <w:proofErr w:type="gramStart"/>
      <w:r>
        <w:t>bola :</w:t>
      </w:r>
      <w:proofErr w:type="gramEnd"/>
    </w:p>
    <w:p w14:paraId="3E279025" w14:textId="371A1D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</w:t>
      </w:r>
      <w:r>
        <w:tab/>
      </w:r>
      <w:r>
        <w:tab/>
        <w:t xml:space="preserve">: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ShootMechanic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SnowBrawler</w:t>
      </w:r>
      <w:proofErr w:type="spellEnd"/>
    </w:p>
    <w:p w14:paraId="19B2BD54" w14:textId="61A626B3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 – 4</w:t>
      </w:r>
      <w:r>
        <w:tab/>
        <w:t xml:space="preserve">: 2 Garis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</w:p>
    <w:p w14:paraId="3444F663" w14:textId="5DE91456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lama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penuh</w:t>
      </w:r>
      <w:proofErr w:type="spellEnd"/>
      <w:r>
        <w:t>.</w:t>
      </w:r>
    </w:p>
    <w:p w14:paraId="018CE7B0" w14:textId="722C9321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15 – 21</w:t>
      </w:r>
      <w:r>
        <w:tab/>
        <w:t xml:space="preserve">: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</w:p>
    <w:p w14:paraId="53A14ED7" w14:textId="1F0B28B5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25</w:t>
      </w:r>
      <w:r>
        <w:tab/>
      </w:r>
      <w:r>
        <w:tab/>
        <w:t xml:space="preserve">: </w:t>
      </w:r>
      <w:proofErr w:type="spellStart"/>
      <w:r>
        <w:t>Lalukan</w:t>
      </w:r>
      <w:proofErr w:type="spellEnd"/>
      <w:r>
        <w:t xml:space="preserve"> Update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SnowBrawler</w:t>
      </w:r>
      <w:proofErr w:type="spellEnd"/>
      <w:r>
        <w:t xml:space="preserve"> (baris 43 – 54 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>)</w:t>
      </w:r>
    </w:p>
    <w:p w14:paraId="2BB3ECCA" w14:textId="640E60CE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Bila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fungsi</w:t>
      </w:r>
      <w:proofErr w:type="spellEnd"/>
    </w:p>
    <w:p w14:paraId="43F4F159" w14:textId="5AB023FC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32 – 35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“E”,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 (baris 76 – 99 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>)</w:t>
      </w:r>
    </w:p>
    <w:p w14:paraId="07BD4D45" w14:textId="610A18DA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37 – 43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memiliki</w:t>
      </w:r>
      <w:proofErr w:type="spellEnd"/>
      <w:r>
        <w:t xml:space="preserve"> bola dan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ditandakan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garis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dan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currentAimTime</w:t>
      </w:r>
      <w:proofErr w:type="spellEnd"/>
      <w:r>
        <w:t xml:space="preserve"> yang </w:t>
      </w:r>
      <w:proofErr w:type="spellStart"/>
      <w:r>
        <w:t>menentukan</w:t>
      </w:r>
      <w:proofErr w:type="spellEnd"/>
      <w:r>
        <w:t xml:space="preserve"> lama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4A870218" w14:textId="4E731C94" w:rsidR="002C0B81" w:rsidRDefault="002C0B81" w:rsidP="002C0B81">
      <w:pPr>
        <w:pStyle w:val="ListParagraph"/>
        <w:numPr>
          <w:ilvl w:val="0"/>
          <w:numId w:val="42"/>
        </w:numPr>
        <w:ind w:left="426"/>
      </w:pPr>
      <w:r>
        <w:t>45 – 51</w:t>
      </w:r>
      <w:r>
        <w:tab/>
        <w:t xml:space="preserve">: Bila player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371071">
        <w:t>sedang</w:t>
      </w:r>
      <w:proofErr w:type="spellEnd"/>
      <w:r w:rsidR="00371071">
        <w:t xml:space="preserve"> </w:t>
      </w:r>
      <w:proofErr w:type="spellStart"/>
      <w:r w:rsidR="00371071">
        <w:t>membidik</w:t>
      </w:r>
      <w:proofErr w:type="spellEnd"/>
      <w:r w:rsidR="00371071">
        <w:t xml:space="preserve">, </w:t>
      </w:r>
      <w:proofErr w:type="spellStart"/>
      <w:r w:rsidR="00371071">
        <w:t>maka</w:t>
      </w:r>
      <w:proofErr w:type="spellEnd"/>
      <w:r w:rsidR="00371071">
        <w:t xml:space="preserve"> line </w:t>
      </w:r>
      <w:proofErr w:type="spellStart"/>
      <w:r w:rsidR="00371071">
        <w:t>dimatikan</w:t>
      </w:r>
      <w:proofErr w:type="spellEnd"/>
      <w:r w:rsidR="00371071">
        <w:t xml:space="preserve">, is aiming </w:t>
      </w:r>
      <w:proofErr w:type="spellStart"/>
      <w:r w:rsidR="00371071">
        <w:t>ditetapkan</w:t>
      </w:r>
      <w:proofErr w:type="spellEnd"/>
      <w:r w:rsidR="00371071">
        <w:t xml:space="preserve"> false dan </w:t>
      </w:r>
      <w:proofErr w:type="spellStart"/>
      <w:r w:rsidR="00371071">
        <w:t>mulai</w:t>
      </w:r>
      <w:proofErr w:type="spellEnd"/>
      <w:r w:rsidR="00371071">
        <w:t xml:space="preserve"> </w:t>
      </w:r>
      <w:proofErr w:type="spellStart"/>
      <w:r w:rsidR="00371071">
        <w:t>melakukan</w:t>
      </w:r>
      <w:proofErr w:type="spellEnd"/>
      <w:r w:rsidR="00371071">
        <w:t xml:space="preserve"> Coroutine </w:t>
      </w:r>
      <w:proofErr w:type="spellStart"/>
      <w:r w:rsidR="00371071">
        <w:t>fakeout</w:t>
      </w:r>
      <w:proofErr w:type="spellEnd"/>
      <w:r w:rsidR="00371071">
        <w:t xml:space="preserve"> (baris 80 - 91)</w:t>
      </w:r>
    </w:p>
    <w:p w14:paraId="7F7307B6" w14:textId="5EF15D77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52 – 62</w:t>
      </w:r>
      <w:r>
        <w:tab/>
        <w:t xml:space="preserve">: Bila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player </w:t>
      </w:r>
      <w:proofErr w:type="spellStart"/>
      <w:r>
        <w:t>melepas</w:t>
      </w:r>
      <w:proofErr w:type="spellEnd"/>
      <w:r>
        <w:t xml:space="preserve"> mouse,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mouse,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hilangkan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Coroutine </w:t>
      </w:r>
      <w:proofErr w:type="spellStart"/>
      <w:proofErr w:type="gramStart"/>
      <w:r>
        <w:t>startShooting</w:t>
      </w:r>
      <w:proofErr w:type="spellEnd"/>
      <w:r>
        <w:t xml:space="preserve">  (</w:t>
      </w:r>
      <w:proofErr w:type="spellStart"/>
      <w:proofErr w:type="gramEnd"/>
      <w:r>
        <w:t>segmen</w:t>
      </w:r>
      <w:proofErr w:type="spellEnd"/>
      <w:r>
        <w:t xml:space="preserve"> 7.</w:t>
      </w:r>
      <w:r w:rsidR="00ED6226">
        <w:t>8</w:t>
      </w:r>
      <w:r>
        <w:t xml:space="preserve"> baris 177 - 186)</w:t>
      </w:r>
    </w:p>
    <w:p w14:paraId="50B3AEB4" w14:textId="3814CE53" w:rsidR="00371071" w:rsidRDefault="00371071" w:rsidP="002C0B81">
      <w:pPr>
        <w:pStyle w:val="ListParagraph"/>
        <w:numPr>
          <w:ilvl w:val="0"/>
          <w:numId w:val="42"/>
        </w:numPr>
        <w:ind w:left="426"/>
      </w:pPr>
      <w:r>
        <w:t>64 – 77</w:t>
      </w:r>
      <w:r>
        <w:tab/>
        <w:t xml:space="preserve">: </w:t>
      </w:r>
      <w:proofErr w:type="spellStart"/>
      <w:r>
        <w:t>Singkatnya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2 garis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mouse dan 2 garis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2 garis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lemparan</w:t>
      </w:r>
      <w:proofErr w:type="spellEnd"/>
      <w:r w:rsidR="008B6D02">
        <w:t xml:space="preserve"> </w:t>
      </w:r>
      <w:proofErr w:type="spellStart"/>
      <w:r w:rsidR="008B6D02">
        <w:t>selanjutnya</w:t>
      </w:r>
      <w:proofErr w:type="spellEnd"/>
      <w:r>
        <w:t>.</w:t>
      </w:r>
    </w:p>
    <w:p w14:paraId="3DD4B84B" w14:textId="0FC85362" w:rsidR="00D71BED" w:rsidRDefault="008B6D02" w:rsidP="00D71BED">
      <w:pPr>
        <w:pStyle w:val="ListParagraph"/>
        <w:numPr>
          <w:ilvl w:val="0"/>
          <w:numId w:val="42"/>
        </w:numPr>
        <w:ind w:left="426"/>
      </w:pPr>
      <w:r>
        <w:t>80 – 91</w:t>
      </w:r>
      <w:r>
        <w:tab/>
        <w:t xml:space="preserve">: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faking oleh game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bola,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normal dan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garis </w:t>
      </w:r>
      <w:proofErr w:type="spellStart"/>
      <w:r>
        <w:t>bidikan</w:t>
      </w:r>
      <w:proofErr w:type="spellEnd"/>
      <w:r>
        <w:t>.</w:t>
      </w:r>
    </w:p>
    <w:p w14:paraId="05E40203" w14:textId="19C2076A" w:rsidR="005B2FC3" w:rsidRDefault="005B2FC3" w:rsidP="005B2FC3">
      <w:pPr>
        <w:pStyle w:val="STTSGambar"/>
      </w:pPr>
      <w:r w:rsidRPr="005B2FC3">
        <w:rPr>
          <w:noProof/>
        </w:rPr>
        <w:lastRenderedPageBreak/>
        <w:drawing>
          <wp:inline distT="0" distB="0" distL="0" distR="0" wp14:anchorId="43A326E7" wp14:editId="3469F3DC">
            <wp:extent cx="4895942" cy="1113183"/>
            <wp:effectExtent l="0" t="0" r="0" b="0"/>
            <wp:docPr id="1446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63" cy="11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72DECDB" w14:textId="17EFC775" w:rsidR="005B2FC3" w:rsidRDefault="005B2FC3" w:rsidP="005B2FC3">
      <w:pPr>
        <w:pStyle w:val="STTSGambar"/>
      </w:pPr>
      <w:r>
        <w:t>Gambar 7.</w:t>
      </w:r>
      <w:r w:rsidR="00E90BD7">
        <w:t>12</w:t>
      </w:r>
    </w:p>
    <w:p w14:paraId="57E45723" w14:textId="036DFFEB" w:rsidR="005B2FC3" w:rsidRDefault="005B2FC3" w:rsidP="005B2FC3">
      <w:pPr>
        <w:pStyle w:val="STTSGambar"/>
      </w:pP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shoot Mechanic</w:t>
      </w:r>
    </w:p>
    <w:p w14:paraId="7FFB5512" w14:textId="77777777" w:rsidR="005B2FC3" w:rsidRDefault="005B2FC3" w:rsidP="005B2FC3">
      <w:pPr>
        <w:pStyle w:val="STTSGambar"/>
      </w:pPr>
    </w:p>
    <w:p w14:paraId="3C1B7F00" w14:textId="54420448" w:rsidR="005B2FC3" w:rsidRDefault="00555026" w:rsidP="00555026">
      <w:pPr>
        <w:ind w:firstLine="709"/>
      </w:pPr>
      <w:r>
        <w:t xml:space="preserve">Dari </w:t>
      </w:r>
      <w:proofErr w:type="spellStart"/>
      <w:r>
        <w:t>gambar</w:t>
      </w:r>
      <w:proofErr w:type="spellEnd"/>
      <w:r>
        <w:t xml:space="preserve"> 7.</w:t>
      </w:r>
      <w:r w:rsidR="00E90BD7">
        <w:t>12</w:t>
      </w:r>
      <w:r>
        <w:t xml:space="preserve">, Line 1 dan 2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bidik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player, aim angle 90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dibidik</w:t>
      </w:r>
      <w:proofErr w:type="spellEnd"/>
      <w:r>
        <w:t xml:space="preserve">, bola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di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Aim time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jadi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Aim Movement Speed Perc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75 %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aslinya</w:t>
      </w:r>
      <w:proofErr w:type="spellEnd"/>
      <w:r>
        <w:t>.</w:t>
      </w:r>
    </w:p>
    <w:p w14:paraId="65C0B48B" w14:textId="77777777" w:rsidR="00D71BED" w:rsidRDefault="00D71BED" w:rsidP="00D71BED">
      <w:pPr>
        <w:pStyle w:val="STTSJudulSubBab"/>
      </w:pPr>
    </w:p>
    <w:p w14:paraId="12637E42" w14:textId="749F25DD" w:rsidR="00555026" w:rsidRDefault="00555026" w:rsidP="00555026">
      <w:pPr>
        <w:pStyle w:val="STTSGambar"/>
      </w:pPr>
      <w:r w:rsidRPr="00555026">
        <w:rPr>
          <w:noProof/>
        </w:rPr>
        <w:drawing>
          <wp:inline distT="0" distB="0" distL="0" distR="0" wp14:anchorId="187C7677" wp14:editId="02274982">
            <wp:extent cx="3427012" cy="2033189"/>
            <wp:effectExtent l="0" t="0" r="2540" b="5715"/>
            <wp:docPr id="15766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32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17" cy="20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DEF58BC" w14:textId="15BF1813" w:rsidR="00555026" w:rsidRDefault="00555026" w:rsidP="00555026">
      <w:pPr>
        <w:pStyle w:val="STTSGambar"/>
      </w:pPr>
      <w:r>
        <w:t>Gambar 7.</w:t>
      </w:r>
      <w:r w:rsidR="00E90BD7">
        <w:t>14</w:t>
      </w:r>
    </w:p>
    <w:p w14:paraId="322BE4F6" w14:textId="5D547223" w:rsidR="00555026" w:rsidRDefault="00555026" w:rsidP="00555026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membidik</w:t>
      </w:r>
      <w:proofErr w:type="spellEnd"/>
      <w:r>
        <w:t xml:space="preserve"> bola</w:t>
      </w:r>
    </w:p>
    <w:p w14:paraId="749ACBE1" w14:textId="77777777" w:rsidR="00555026" w:rsidRDefault="00555026" w:rsidP="00D71BED">
      <w:pPr>
        <w:pStyle w:val="STTSJudulSubBab"/>
      </w:pPr>
    </w:p>
    <w:p w14:paraId="31CB1899" w14:textId="4E3762C3" w:rsidR="009110F2" w:rsidRDefault="009110F2" w:rsidP="00284356">
      <w:pPr>
        <w:pStyle w:val="STTSJudulSubBab"/>
        <w:numPr>
          <w:ilvl w:val="0"/>
          <w:numId w:val="47"/>
        </w:numPr>
        <w:ind w:left="709" w:hanging="709"/>
      </w:pPr>
      <w:r>
        <w:t>Catch Ball</w:t>
      </w:r>
    </w:p>
    <w:p w14:paraId="035E3F14" w14:textId="383BAE29" w:rsidR="005B2FC3" w:rsidRDefault="002F7C4A" w:rsidP="005B2FC3">
      <w:pPr>
        <w:ind w:firstLine="709"/>
      </w:pPr>
      <w:r>
        <w:t xml:space="preserve">Script Catch ball pada </w:t>
      </w:r>
      <w:proofErr w:type="spellStart"/>
      <w:r>
        <w:t>karakter</w:t>
      </w:r>
      <w:proofErr w:type="spellEnd"/>
      <w:r>
        <w:t xml:space="preserve"> player ini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unt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player. Script ini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script – script yang lain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script yang lain.</w:t>
      </w:r>
    </w:p>
    <w:p w14:paraId="6B00603E" w14:textId="15341C26" w:rsidR="002F7C4A" w:rsidRDefault="002F7C4A" w:rsidP="002F7C4A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Catchball</w:t>
      </w:r>
      <w:proofErr w:type="spellEnd"/>
      <w:r>
        <w:t>:</w:t>
      </w:r>
    </w:p>
    <w:p w14:paraId="3062916C" w14:textId="77777777" w:rsidR="002F7C4A" w:rsidRDefault="002F7C4A" w:rsidP="00CE5531">
      <w:pPr>
        <w:pStyle w:val="STTSAlgoritma"/>
      </w:pPr>
    </w:p>
    <w:p w14:paraId="6C2EF641" w14:textId="47E5FC5B" w:rsidR="00CE5531" w:rsidRDefault="00CE5531" w:rsidP="00CE5531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1</w:t>
      </w:r>
      <w:r>
        <w:t xml:space="preserve"> Class </w:t>
      </w:r>
      <w:proofErr w:type="spellStart"/>
      <w:r w:rsidR="00174A6D">
        <w:t>CatchBall</w:t>
      </w:r>
      <w:proofErr w:type="spellEnd"/>
    </w:p>
    <w:p w14:paraId="58B543CF" w14:textId="5DDED614" w:rsidR="00605A85" w:rsidRPr="00605A85" w:rsidRDefault="00605A85" w:rsidP="00E7219E">
      <w:pPr>
        <w:pStyle w:val="STTSAlgoritmaContent"/>
        <w:numPr>
          <w:ilvl w:val="0"/>
          <w:numId w:val="52"/>
        </w:numPr>
        <w:ind w:left="709" w:hanging="709"/>
      </w:pPr>
      <w:r w:rsidRPr="00605A85">
        <w:t xml:space="preserve">public class </w:t>
      </w:r>
      <w:proofErr w:type="spellStart"/>
      <w:proofErr w:type="gramStart"/>
      <w:r w:rsidRPr="00605A85">
        <w:t>CatchBall</w:t>
      </w:r>
      <w:proofErr w:type="spellEnd"/>
      <w:r w:rsidRPr="00605A85">
        <w:t xml:space="preserve"> :</w:t>
      </w:r>
      <w:proofErr w:type="gramEnd"/>
      <w:r w:rsidRPr="00605A85">
        <w:t xml:space="preserve"> </w:t>
      </w:r>
      <w:proofErr w:type="spellStart"/>
      <w:r w:rsidRPr="00605A85">
        <w:t>MonoBehaviour</w:t>
      </w:r>
      <w:proofErr w:type="spellEnd"/>
      <w:r w:rsidRPr="00605A85">
        <w:t>{</w:t>
      </w:r>
    </w:p>
    <w:p w14:paraId="001B5061" w14:textId="77777777" w:rsidR="00E7219E" w:rsidRDefault="00E7219E" w:rsidP="00605A85">
      <w:pPr>
        <w:pStyle w:val="STTSAlgoritmaContent"/>
      </w:pPr>
    </w:p>
    <w:p w14:paraId="3CF74806" w14:textId="3CD986F6" w:rsidR="00605A85" w:rsidRPr="00605A85" w:rsidRDefault="00605A85" w:rsidP="00605A85">
      <w:pPr>
        <w:pStyle w:val="STTSAlgoritmaContent"/>
      </w:pPr>
      <w:proofErr w:type="spellStart"/>
      <w:r w:rsidRPr="00605A85">
        <w:t>SnowBrawler</w:t>
      </w:r>
      <w:proofErr w:type="spellEnd"/>
      <w:r w:rsidRPr="00605A85">
        <w:t xml:space="preserve"> </w:t>
      </w:r>
      <w:proofErr w:type="spellStart"/>
      <w:r w:rsidRPr="00605A85">
        <w:t>brawlerReference</w:t>
      </w:r>
      <w:proofErr w:type="spellEnd"/>
      <w:r w:rsidRPr="00605A85">
        <w:t>;</w:t>
      </w:r>
    </w:p>
    <w:p w14:paraId="7592D043" w14:textId="77777777" w:rsidR="00605A85" w:rsidRPr="00605A85" w:rsidRDefault="00605A85" w:rsidP="00605A85">
      <w:pPr>
        <w:pStyle w:val="STTSAlgoritmaContent"/>
      </w:pPr>
    </w:p>
    <w:p w14:paraId="43024A89" w14:textId="32E757E1" w:rsidR="00605A85" w:rsidRPr="00605A85" w:rsidRDefault="00605A85" w:rsidP="00E7219E">
      <w:pPr>
        <w:pStyle w:val="STTSAlgoritmaContent"/>
      </w:pPr>
      <w:r w:rsidRPr="00605A85">
        <w:t xml:space="preserve">private void </w:t>
      </w:r>
      <w:proofErr w:type="gramStart"/>
      <w:r w:rsidRPr="00605A85">
        <w:t>Start(</w:t>
      </w:r>
      <w:proofErr w:type="gramEnd"/>
      <w:r w:rsidRPr="00605A85">
        <w:t>){</w:t>
      </w:r>
    </w:p>
    <w:p w14:paraId="49F23B4B" w14:textId="450848B5" w:rsidR="00605A85" w:rsidRPr="00605A85" w:rsidRDefault="00E7219E" w:rsidP="00605A85">
      <w:pPr>
        <w:pStyle w:val="STTSAlgoritmaContent"/>
      </w:pPr>
      <w:r>
        <w:t xml:space="preserve">  </w:t>
      </w:r>
      <w:proofErr w:type="spellStart"/>
      <w:r w:rsidR="00605A85" w:rsidRPr="00605A85">
        <w:t>brawlerReference</w:t>
      </w:r>
      <w:proofErr w:type="spellEnd"/>
      <w:r w:rsidR="00605A85" w:rsidRPr="00605A85">
        <w:t xml:space="preserve"> = </w:t>
      </w:r>
      <w:proofErr w:type="spellStart"/>
      <w:r w:rsidR="00605A85" w:rsidRPr="00605A85">
        <w:t>GetComponent</w:t>
      </w:r>
      <w:proofErr w:type="spellEnd"/>
      <w:r w:rsidR="00605A85" w:rsidRPr="00605A85">
        <w:t>&lt;</w:t>
      </w:r>
      <w:proofErr w:type="spellStart"/>
      <w:r w:rsidR="00605A85" w:rsidRPr="00605A85">
        <w:t>SnowBrawler</w:t>
      </w:r>
      <w:proofErr w:type="spellEnd"/>
      <w:proofErr w:type="gramStart"/>
      <w:r w:rsidR="00605A85" w:rsidRPr="00605A85">
        <w:t>&gt;(</w:t>
      </w:r>
      <w:proofErr w:type="gramEnd"/>
      <w:r w:rsidR="00605A85" w:rsidRPr="00605A85">
        <w:t>);</w:t>
      </w:r>
    </w:p>
    <w:p w14:paraId="6CD977B2" w14:textId="69DA15D4" w:rsidR="00605A85" w:rsidRPr="00605A85" w:rsidRDefault="00605A85" w:rsidP="00605A85">
      <w:pPr>
        <w:pStyle w:val="STTSAlgoritmaContent"/>
      </w:pPr>
      <w:r w:rsidRPr="00605A85">
        <w:t>}</w:t>
      </w:r>
    </w:p>
    <w:p w14:paraId="6DD1E47E" w14:textId="77777777" w:rsidR="00605A85" w:rsidRPr="00605A85" w:rsidRDefault="00605A85" w:rsidP="00605A85">
      <w:pPr>
        <w:pStyle w:val="STTSAlgoritmaContent"/>
      </w:pPr>
    </w:p>
    <w:p w14:paraId="2837A74B" w14:textId="6E844A31" w:rsidR="00605A85" w:rsidRPr="00605A85" w:rsidRDefault="00605A85" w:rsidP="00605A85">
      <w:pPr>
        <w:pStyle w:val="STTSAlgoritmaContent"/>
      </w:pPr>
      <w:r w:rsidRPr="00605A85">
        <w:t>// Update is called once per frame</w:t>
      </w:r>
    </w:p>
    <w:p w14:paraId="448BCD77" w14:textId="629AE588" w:rsidR="00605A85" w:rsidRPr="00605A85" w:rsidRDefault="00605A85" w:rsidP="00E7219E">
      <w:pPr>
        <w:pStyle w:val="STTSAlgoritmaContent"/>
      </w:pPr>
      <w:r w:rsidRPr="00605A85">
        <w:t xml:space="preserve">void </w:t>
      </w:r>
      <w:proofErr w:type="gramStart"/>
      <w:r w:rsidRPr="00605A85">
        <w:t>Update(</w:t>
      </w:r>
      <w:proofErr w:type="gramEnd"/>
      <w:r w:rsidRPr="00605A85">
        <w:t>){</w:t>
      </w:r>
    </w:p>
    <w:p w14:paraId="7C74A16B" w14:textId="4551A675" w:rsidR="00605A85" w:rsidRPr="00605A85" w:rsidRDefault="00E7219E" w:rsidP="00E7219E">
      <w:pPr>
        <w:pStyle w:val="STTSAlgoritmaContent"/>
      </w:pPr>
      <w:r>
        <w:t xml:space="preserve">  </w:t>
      </w:r>
      <w:r w:rsidR="00605A85" w:rsidRPr="00605A85">
        <w:t>if (</w:t>
      </w:r>
      <w:proofErr w:type="spellStart"/>
      <w:r w:rsidR="00605A85" w:rsidRPr="00605A85">
        <w:t>Input.GetKeyDown</w:t>
      </w:r>
      <w:proofErr w:type="spellEnd"/>
      <w:r w:rsidR="00605A85" w:rsidRPr="00605A85">
        <w:t xml:space="preserve">(KeyCode.Mouse1) &amp;&amp; </w:t>
      </w:r>
      <w:proofErr w:type="spellStart"/>
      <w:r w:rsidR="00605A85" w:rsidRPr="00605A85">
        <w:t>brawlerReference.canAct</w:t>
      </w:r>
      <w:proofErr w:type="spellEnd"/>
      <w:r w:rsidR="00605A85" w:rsidRPr="00605A85">
        <w:t xml:space="preserve"> &amp;</w:t>
      </w:r>
      <w:proofErr w:type="gramStart"/>
      <w:r w:rsidR="00605A85" w:rsidRPr="00605A85">
        <w:t>&amp; !</w:t>
      </w:r>
      <w:proofErr w:type="spellStart"/>
      <w:proofErr w:type="gramEnd"/>
      <w:r w:rsidR="00605A85" w:rsidRPr="00605A85">
        <w:t>brawlerReference.isAiming</w:t>
      </w:r>
      <w:proofErr w:type="spellEnd"/>
      <w:r w:rsidR="00605A85" w:rsidRPr="00605A85">
        <w:t xml:space="preserve"> &amp;&amp; </w:t>
      </w:r>
      <w:proofErr w:type="spellStart"/>
      <w:r w:rsidR="00605A85" w:rsidRPr="00605A85">
        <w:t>brawlerReference.canCatchBall</w:t>
      </w:r>
      <w:proofErr w:type="spellEnd"/>
      <w:r w:rsidR="00605A85" w:rsidRPr="00605A85">
        <w:t>)</w:t>
      </w:r>
    </w:p>
    <w:p w14:paraId="216176F1" w14:textId="4EA26FFD" w:rsidR="00605A85" w:rsidRPr="00605A85" w:rsidRDefault="00E7219E" w:rsidP="00605A85">
      <w:pPr>
        <w:pStyle w:val="STTSAlgoritmaContent"/>
      </w:pPr>
      <w:r>
        <w:t xml:space="preserve">    </w:t>
      </w:r>
      <w:proofErr w:type="spellStart"/>
      <w:r w:rsidR="00605A85" w:rsidRPr="00605A85">
        <w:t>brawlerReference.tryCatch</w:t>
      </w:r>
      <w:proofErr w:type="spellEnd"/>
      <w:r w:rsidR="00605A85" w:rsidRPr="00605A85">
        <w:t>();</w:t>
      </w:r>
    </w:p>
    <w:p w14:paraId="678BD2E7" w14:textId="44D62055" w:rsidR="00605A85" w:rsidRPr="00605A85" w:rsidRDefault="00605A85" w:rsidP="00605A85">
      <w:pPr>
        <w:pStyle w:val="STTSAlgoritmaContent"/>
      </w:pPr>
      <w:r w:rsidRPr="00605A85">
        <w:t>}</w:t>
      </w:r>
    </w:p>
    <w:p w14:paraId="14937C00" w14:textId="7A26C8F2" w:rsidR="00284356" w:rsidRDefault="00605A85" w:rsidP="00605A85">
      <w:pPr>
        <w:pStyle w:val="STTSAlgoritmaContent"/>
      </w:pPr>
      <w:r w:rsidRPr="00605A85">
        <w:t>}</w:t>
      </w:r>
    </w:p>
    <w:p w14:paraId="46BB87C8" w14:textId="77777777" w:rsidR="00174A6D" w:rsidRDefault="00174A6D" w:rsidP="00174A6D">
      <w:pPr>
        <w:pStyle w:val="STTSAlgoritmaContent"/>
        <w:numPr>
          <w:ilvl w:val="0"/>
          <w:numId w:val="0"/>
        </w:numPr>
        <w:ind w:left="624" w:hanging="624"/>
      </w:pPr>
    </w:p>
    <w:p w14:paraId="16DBB5C1" w14:textId="270611EC" w:rsidR="00E6570F" w:rsidRDefault="00E6570F" w:rsidP="00E6570F">
      <w:pPr>
        <w:ind w:firstLine="624"/>
      </w:pPr>
      <w:r>
        <w:t xml:space="preserve">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Update,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bola. </w:t>
      </w:r>
      <w:proofErr w:type="spellStart"/>
      <w:r>
        <w:t>Syarat</w:t>
      </w:r>
      <w:proofErr w:type="spellEnd"/>
      <w:r>
        <w:t xml:space="preserve"> –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Bila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program 7.</w:t>
      </w:r>
      <w:r w:rsidR="00ED6226">
        <w:t>8</w:t>
      </w:r>
      <w:r>
        <w:t xml:space="preserve"> </w:t>
      </w:r>
      <w:proofErr w:type="spellStart"/>
      <w:r>
        <w:t>dengan</w:t>
      </w:r>
      <w:proofErr w:type="spellEnd"/>
      <w:r>
        <w:t xml:space="preserve"> Coroutine baris 158 - 168)</w:t>
      </w:r>
    </w:p>
    <w:p w14:paraId="7654AF8E" w14:textId="0872BC1E" w:rsidR="00E6570F" w:rsidRDefault="00E6570F" w:rsidP="00E6570F">
      <w:pPr>
        <w:ind w:firstLine="624"/>
      </w:pPr>
    </w:p>
    <w:p w14:paraId="6F13890A" w14:textId="1801420D" w:rsidR="00E6570F" w:rsidRDefault="00E6570F" w:rsidP="00E6570F">
      <w:pPr>
        <w:pStyle w:val="STTSGambar"/>
      </w:pPr>
      <w:r w:rsidRPr="00E6570F">
        <w:rPr>
          <w:noProof/>
        </w:rPr>
        <w:drawing>
          <wp:inline distT="0" distB="0" distL="0" distR="0" wp14:anchorId="034FA898" wp14:editId="6B1CBF99">
            <wp:extent cx="1304014" cy="1308705"/>
            <wp:effectExtent l="0" t="0" r="0" b="6350"/>
            <wp:docPr id="32397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8385" cy="13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B7D479B" w14:textId="466C8F97" w:rsidR="00E6570F" w:rsidRDefault="00E6570F" w:rsidP="00E6570F">
      <w:pPr>
        <w:pStyle w:val="STTSGambar"/>
      </w:pPr>
      <w:r>
        <w:t>Gambar 7.</w:t>
      </w:r>
      <w:r w:rsidR="00E90BD7">
        <w:t>15</w:t>
      </w:r>
    </w:p>
    <w:p w14:paraId="7030F2A0" w14:textId="21C529A6" w:rsidR="00E6570F" w:rsidRDefault="00E6570F" w:rsidP="00E6570F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183ED44" w14:textId="77777777" w:rsidR="00E6570F" w:rsidRDefault="00E6570F" w:rsidP="00E6570F">
      <w:pPr>
        <w:pStyle w:val="STTSAlgoritmaContent"/>
        <w:numPr>
          <w:ilvl w:val="0"/>
          <w:numId w:val="0"/>
        </w:numPr>
      </w:pPr>
    </w:p>
    <w:p w14:paraId="4F85919C" w14:textId="77777777" w:rsidR="00E6570F" w:rsidRDefault="00E6570F" w:rsidP="00174A6D">
      <w:pPr>
        <w:pStyle w:val="STTSAlgoritmaContent"/>
        <w:numPr>
          <w:ilvl w:val="0"/>
          <w:numId w:val="0"/>
        </w:numPr>
        <w:ind w:left="624" w:hanging="624"/>
      </w:pPr>
    </w:p>
    <w:p w14:paraId="3FF8FB36" w14:textId="5F0F3B07" w:rsidR="009D13BC" w:rsidRDefault="00E00041" w:rsidP="009D13BC">
      <w:pPr>
        <w:pStyle w:val="STTSJudulSubBab"/>
        <w:numPr>
          <w:ilvl w:val="0"/>
          <w:numId w:val="38"/>
        </w:numPr>
        <w:ind w:hanging="720"/>
      </w:pPr>
      <w:proofErr w:type="spellStart"/>
      <w:r>
        <w:t>Karakter</w:t>
      </w:r>
      <w:proofErr w:type="spellEnd"/>
      <w:r>
        <w:t xml:space="preserve"> </w:t>
      </w:r>
      <w:r w:rsidR="009D13BC">
        <w:t>Bot</w:t>
      </w:r>
    </w:p>
    <w:p w14:paraId="0CDBDE42" w14:textId="137BE748" w:rsidR="005A494B" w:rsidRDefault="009D13BC" w:rsidP="004967A3">
      <w:proofErr w:type="spellStart"/>
      <w:r>
        <w:t>Aspek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Script </w:t>
      </w:r>
      <w:proofErr w:type="spellStart"/>
      <w:r>
        <w:t>SnowBrawler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player,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WASD dan mouse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atau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gramStart"/>
      <w:r>
        <w:t>bot :</w:t>
      </w:r>
      <w:proofErr w:type="gramEnd"/>
      <w:r>
        <w:t xml:space="preserve"> </w:t>
      </w:r>
      <w:proofErr w:type="spellStart"/>
      <w:r>
        <w:t>Algoritma</w:t>
      </w:r>
      <w:proofErr w:type="spellEnd"/>
      <w:r>
        <w:t xml:space="preserve"> dan State Machine.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bot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67F7148A" w14:textId="59548F5D" w:rsidR="005A494B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lastRenderedPageBreak/>
        <w:t>Bot Actions</w:t>
      </w:r>
    </w:p>
    <w:p w14:paraId="188E4463" w14:textId="5ACAF86C" w:rsidR="005A163E" w:rsidRDefault="005A163E" w:rsidP="005A163E">
      <w:pPr>
        <w:ind w:firstLine="709"/>
      </w:pPr>
      <w:r>
        <w:t xml:space="preserve">Script bot action </w:t>
      </w:r>
      <w:proofErr w:type="spellStart"/>
      <w:r>
        <w:t>memberikan</w:t>
      </w:r>
      <w:proofErr w:type="spellEnd"/>
      <w:r>
        <w:t xml:space="preserve"> bot </w:t>
      </w:r>
      <w:proofErr w:type="spellStart"/>
      <w:r>
        <w:t>aksi</w:t>
      </w:r>
      <w:proofErr w:type="spellEnd"/>
      <w:r>
        <w:t xml:space="preserve"> –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membidik</w:t>
      </w:r>
      <w:proofErr w:type="spellEnd"/>
      <w:r>
        <w:t xml:space="preserve"> bola dan lain </w:t>
      </w:r>
      <w:proofErr w:type="spellStart"/>
      <w:r>
        <w:t>lain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script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para bot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72D6147D" w14:textId="0F9DFEBD" w:rsidR="005A163E" w:rsidRDefault="005A163E" w:rsidP="005A163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berantakan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proofErr w:type="gramStart"/>
      <w:r>
        <w:t>BotActions</w:t>
      </w:r>
      <w:proofErr w:type="spellEnd"/>
      <w:r>
        <w:t xml:space="preserve"> :</w:t>
      </w:r>
      <w:proofErr w:type="gramEnd"/>
    </w:p>
    <w:p w14:paraId="4A41B337" w14:textId="77777777" w:rsidR="005A163E" w:rsidRDefault="005A163E" w:rsidP="004967A3">
      <w:pPr>
        <w:pStyle w:val="STTSAlgoritma"/>
      </w:pPr>
    </w:p>
    <w:p w14:paraId="52B9A476" w14:textId="278FB1CD" w:rsidR="004967A3" w:rsidRDefault="004967A3" w:rsidP="004967A3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Class </w:t>
      </w:r>
      <w:proofErr w:type="spellStart"/>
      <w:r w:rsidR="005A163E">
        <w:t>BotActions</w:t>
      </w:r>
      <w:proofErr w:type="spellEnd"/>
    </w:p>
    <w:p w14:paraId="0E27BD9B" w14:textId="0DFB5929" w:rsidR="004967A3" w:rsidRPr="004967A3" w:rsidRDefault="004967A3" w:rsidP="004967A3">
      <w:pPr>
        <w:pStyle w:val="STTSAlgoritmaContent"/>
        <w:numPr>
          <w:ilvl w:val="0"/>
          <w:numId w:val="57"/>
        </w:numPr>
        <w:ind w:left="709" w:hanging="709"/>
      </w:pPr>
      <w:r w:rsidRPr="004967A3">
        <w:t xml:space="preserve">public class </w:t>
      </w:r>
      <w:proofErr w:type="spellStart"/>
      <w:proofErr w:type="gramStart"/>
      <w:r w:rsidRPr="004967A3">
        <w:t>BotActions</w:t>
      </w:r>
      <w:proofErr w:type="spellEnd"/>
      <w:r w:rsidRPr="004967A3">
        <w:t xml:space="preserve"> :</w:t>
      </w:r>
      <w:proofErr w:type="gramEnd"/>
      <w:r w:rsidRPr="004967A3">
        <w:t xml:space="preserve"> </w:t>
      </w:r>
      <w:proofErr w:type="spellStart"/>
      <w:r w:rsidRPr="004967A3">
        <w:t>MonoBehaviour</w:t>
      </w:r>
      <w:proofErr w:type="spellEnd"/>
      <w:r w:rsidRPr="004967A3">
        <w:t>{</w:t>
      </w:r>
    </w:p>
    <w:p w14:paraId="53CE5564" w14:textId="77777777" w:rsidR="004967A3" w:rsidRDefault="004967A3" w:rsidP="004967A3">
      <w:pPr>
        <w:pStyle w:val="STTSAlgoritmaContent"/>
      </w:pPr>
    </w:p>
    <w:p w14:paraId="25A18913" w14:textId="2D7099F0" w:rsidR="004967A3" w:rsidRPr="004967A3" w:rsidRDefault="004967A3" w:rsidP="004967A3">
      <w:pPr>
        <w:pStyle w:val="STTSAlgoritmaContent"/>
      </w:pPr>
      <w:r w:rsidRPr="004967A3">
        <w:t xml:space="preserve">int </w:t>
      </w:r>
      <w:proofErr w:type="spellStart"/>
      <w:r w:rsidRPr="004967A3">
        <w:t>mapSegmentid</w:t>
      </w:r>
      <w:proofErr w:type="spellEnd"/>
      <w:r w:rsidRPr="004967A3">
        <w:t>;</w:t>
      </w:r>
    </w:p>
    <w:p w14:paraId="4114665C" w14:textId="2DAEC8ED" w:rsidR="004967A3" w:rsidRPr="004967A3" w:rsidRDefault="004967A3" w:rsidP="004967A3">
      <w:pPr>
        <w:pStyle w:val="STTSAlgoritmaContent"/>
      </w:pPr>
      <w:r w:rsidRPr="004967A3">
        <w:t xml:space="preserve">float </w:t>
      </w:r>
      <w:proofErr w:type="spellStart"/>
      <w:r w:rsidRPr="004967A3">
        <w:t>sidewaysAngle</w:t>
      </w:r>
      <w:proofErr w:type="spellEnd"/>
      <w:r w:rsidRPr="004967A3">
        <w:t>;</w:t>
      </w:r>
    </w:p>
    <w:p w14:paraId="46A7A3B3" w14:textId="255EFFA5" w:rsidR="004967A3" w:rsidRPr="004967A3" w:rsidRDefault="004967A3" w:rsidP="004967A3">
      <w:pPr>
        <w:pStyle w:val="STTSAlgoritmaContent"/>
      </w:pPr>
      <w:r w:rsidRPr="004967A3">
        <w:t>bool debug;</w:t>
      </w:r>
    </w:p>
    <w:p w14:paraId="283FE06C" w14:textId="488224B9" w:rsidR="004967A3" w:rsidRPr="004967A3" w:rsidRDefault="004967A3" w:rsidP="004967A3">
      <w:pPr>
        <w:pStyle w:val="STTSAlgoritmaContent"/>
      </w:pPr>
      <w:r w:rsidRPr="004967A3">
        <w:t xml:space="preserve">Vector2 </w:t>
      </w:r>
      <w:proofErr w:type="spellStart"/>
      <w:r w:rsidRPr="004967A3">
        <w:t>walkLocation</w:t>
      </w:r>
      <w:proofErr w:type="spellEnd"/>
      <w:r w:rsidRPr="004967A3">
        <w:t>;</w:t>
      </w:r>
    </w:p>
    <w:p w14:paraId="35915345" w14:textId="43C7A77F" w:rsidR="004967A3" w:rsidRPr="004967A3" w:rsidRDefault="004967A3" w:rsidP="004967A3">
      <w:pPr>
        <w:pStyle w:val="STTSAlgoritmaContent"/>
      </w:pPr>
      <w:r w:rsidRPr="004967A3">
        <w:t xml:space="preserve">float </w:t>
      </w:r>
      <w:proofErr w:type="spellStart"/>
      <w:r w:rsidRPr="004967A3">
        <w:t>searchTimer</w:t>
      </w:r>
      <w:proofErr w:type="spellEnd"/>
      <w:r w:rsidRPr="004967A3">
        <w:t xml:space="preserve">, </w:t>
      </w:r>
      <w:proofErr w:type="spellStart"/>
      <w:r w:rsidRPr="004967A3">
        <w:t>catchTimer</w:t>
      </w:r>
      <w:proofErr w:type="spellEnd"/>
      <w:r w:rsidRPr="004967A3">
        <w:t>;</w:t>
      </w:r>
    </w:p>
    <w:p w14:paraId="23345536" w14:textId="5D718841" w:rsidR="004967A3" w:rsidRPr="004967A3" w:rsidRDefault="004967A3" w:rsidP="004967A3">
      <w:pPr>
        <w:pStyle w:val="STTSAlgoritmaContent"/>
      </w:pPr>
      <w:r w:rsidRPr="004967A3">
        <w:t xml:space="preserve"> 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aimSpeedPercentage</w:t>
      </w:r>
      <w:proofErr w:type="spellEnd"/>
      <w:r w:rsidRPr="004967A3">
        <w:t>;</w:t>
      </w:r>
    </w:p>
    <w:p w14:paraId="29B5B59C" w14:textId="77777777" w:rsidR="004967A3" w:rsidRPr="004967A3" w:rsidRDefault="004967A3" w:rsidP="004967A3">
      <w:pPr>
        <w:pStyle w:val="STTSAlgoritmaContent"/>
      </w:pPr>
    </w:p>
    <w:p w14:paraId="3B04F5F8" w14:textId="67850CA3" w:rsidR="004967A3" w:rsidRPr="004967A3" w:rsidRDefault="004967A3" w:rsidP="004967A3">
      <w:pPr>
        <w:pStyle w:val="STTSAlgoritmaContent"/>
      </w:pPr>
      <w:r w:rsidRPr="004967A3">
        <w:t>//</w:t>
      </w:r>
      <w:proofErr w:type="spellStart"/>
      <w:r w:rsidRPr="004967A3">
        <w:t>untuk</w:t>
      </w:r>
      <w:proofErr w:type="spellEnd"/>
      <w:r w:rsidRPr="004967A3">
        <w:t xml:space="preserve"> vision dan </w:t>
      </w:r>
      <w:proofErr w:type="spellStart"/>
      <w:r w:rsidRPr="004967A3">
        <w:t>nembak</w:t>
      </w:r>
      <w:proofErr w:type="spellEnd"/>
    </w:p>
    <w:p w14:paraId="485CEBD5" w14:textId="2A726313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int </w:t>
      </w:r>
      <w:proofErr w:type="spellStart"/>
      <w:r w:rsidRPr="004967A3">
        <w:t>linecastAmount</w:t>
      </w:r>
      <w:proofErr w:type="spellEnd"/>
      <w:r w:rsidRPr="004967A3">
        <w:t>;</w:t>
      </w:r>
    </w:p>
    <w:p w14:paraId="2FD021D2" w14:textId="014F870E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linecastAngle</w:t>
      </w:r>
      <w:proofErr w:type="spellEnd"/>
      <w:r w:rsidRPr="004967A3">
        <w:t>;</w:t>
      </w:r>
    </w:p>
    <w:p w14:paraId="5EAE4E27" w14:textId="62FCCB92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castingLength</w:t>
      </w:r>
      <w:proofErr w:type="spellEnd"/>
      <w:r w:rsidRPr="004967A3">
        <w:t>;</w:t>
      </w:r>
    </w:p>
    <w:p w14:paraId="5FF91857" w14:textId="171A95AE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sphereCastRadius</w:t>
      </w:r>
      <w:proofErr w:type="spellEnd"/>
      <w:r w:rsidRPr="004967A3">
        <w:t>;</w:t>
      </w:r>
    </w:p>
    <w:p w14:paraId="7227AA34" w14:textId="71ECF9E4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catchTimerDelay</w:t>
      </w:r>
      <w:proofErr w:type="spellEnd"/>
      <w:r w:rsidRPr="004967A3">
        <w:t>;</w:t>
      </w:r>
    </w:p>
    <w:p w14:paraId="76B97C9B" w14:textId="2B3B9D2F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float </w:t>
      </w:r>
      <w:proofErr w:type="spellStart"/>
      <w:r w:rsidRPr="004967A3">
        <w:t>catchChance</w:t>
      </w:r>
      <w:proofErr w:type="spellEnd"/>
      <w:r w:rsidRPr="004967A3">
        <w:t>;</w:t>
      </w:r>
    </w:p>
    <w:p w14:paraId="44EE3FEB" w14:textId="5561F7F5" w:rsidR="004967A3" w:rsidRPr="004967A3" w:rsidRDefault="004967A3" w:rsidP="004967A3">
      <w:pPr>
        <w:pStyle w:val="STTSAlgoritmaContent"/>
      </w:pPr>
      <w:proofErr w:type="spellStart"/>
      <w:r w:rsidRPr="004967A3">
        <w:t>GameObject</w:t>
      </w:r>
      <w:proofErr w:type="spellEnd"/>
      <w:r w:rsidRPr="004967A3">
        <w:t xml:space="preserve"> </w:t>
      </w:r>
      <w:proofErr w:type="spellStart"/>
      <w:r w:rsidRPr="004967A3">
        <w:t>sawBallGO</w:t>
      </w:r>
      <w:proofErr w:type="spellEnd"/>
      <w:r w:rsidRPr="004967A3">
        <w:t xml:space="preserve">, </w:t>
      </w:r>
      <w:proofErr w:type="spellStart"/>
      <w:r w:rsidRPr="004967A3">
        <w:t>sawEnemyGO</w:t>
      </w:r>
      <w:proofErr w:type="spellEnd"/>
      <w:r w:rsidRPr="004967A3">
        <w:t xml:space="preserve">, </w:t>
      </w:r>
      <w:proofErr w:type="spellStart"/>
      <w:r w:rsidRPr="004967A3">
        <w:t>sawProjectileGO</w:t>
      </w:r>
      <w:proofErr w:type="spellEnd"/>
      <w:r w:rsidRPr="004967A3">
        <w:t>;</w:t>
      </w:r>
    </w:p>
    <w:p w14:paraId="0316ECB9" w14:textId="77777777" w:rsidR="004967A3" w:rsidRPr="004967A3" w:rsidRDefault="004967A3" w:rsidP="004967A3">
      <w:pPr>
        <w:pStyle w:val="STTSAlgoritmaContent"/>
      </w:pPr>
    </w:p>
    <w:p w14:paraId="21841A39" w14:textId="7C52432D" w:rsidR="004967A3" w:rsidRPr="004967A3" w:rsidRDefault="004967A3" w:rsidP="004967A3">
      <w:pPr>
        <w:pStyle w:val="STTSAlgoritmaContent"/>
      </w:pPr>
      <w:r w:rsidRPr="004967A3">
        <w:t>[</w:t>
      </w:r>
      <w:proofErr w:type="spellStart"/>
      <w:r w:rsidRPr="004967A3">
        <w:t>SerializeField</w:t>
      </w:r>
      <w:proofErr w:type="spellEnd"/>
      <w:r w:rsidRPr="004967A3">
        <w:t xml:space="preserve">] </w:t>
      </w:r>
      <w:proofErr w:type="spellStart"/>
      <w:r w:rsidRPr="004967A3">
        <w:t>GameObject</w:t>
      </w:r>
      <w:proofErr w:type="spellEnd"/>
      <w:r w:rsidRPr="004967A3">
        <w:t xml:space="preserve"> </w:t>
      </w:r>
      <w:proofErr w:type="spellStart"/>
      <w:r w:rsidRPr="004967A3">
        <w:t>noticeMark</w:t>
      </w:r>
      <w:proofErr w:type="spellEnd"/>
      <w:r w:rsidRPr="004967A3">
        <w:t>;</w:t>
      </w:r>
    </w:p>
    <w:p w14:paraId="63EECC35" w14:textId="7AE81DF0" w:rsidR="004967A3" w:rsidRPr="004967A3" w:rsidRDefault="004967A3" w:rsidP="004967A3">
      <w:pPr>
        <w:pStyle w:val="STTSAlgoritmaContent"/>
      </w:pPr>
      <w:r w:rsidRPr="004967A3">
        <w:t xml:space="preserve">Rigidbody2D </w:t>
      </w:r>
      <w:proofErr w:type="spellStart"/>
      <w:r w:rsidRPr="004967A3">
        <w:t>thisRigid</w:t>
      </w:r>
      <w:proofErr w:type="spellEnd"/>
      <w:r w:rsidRPr="004967A3">
        <w:t>;</w:t>
      </w:r>
    </w:p>
    <w:p w14:paraId="5B1CF361" w14:textId="35D1857C" w:rsidR="004967A3" w:rsidRPr="004967A3" w:rsidRDefault="004967A3" w:rsidP="004967A3">
      <w:pPr>
        <w:pStyle w:val="STTSAlgoritmaContent"/>
      </w:pPr>
      <w:proofErr w:type="spellStart"/>
      <w:r w:rsidRPr="004967A3">
        <w:t>PlayersManager</w:t>
      </w:r>
      <w:proofErr w:type="spellEnd"/>
      <w:r w:rsidRPr="004967A3">
        <w:t xml:space="preserve"> </w:t>
      </w:r>
      <w:proofErr w:type="spellStart"/>
      <w:r w:rsidRPr="004967A3">
        <w:t>playerManagerRef</w:t>
      </w:r>
      <w:proofErr w:type="spellEnd"/>
      <w:r w:rsidRPr="004967A3">
        <w:t>;</w:t>
      </w:r>
    </w:p>
    <w:p w14:paraId="00B1C02F" w14:textId="41FAC548" w:rsidR="004967A3" w:rsidRPr="004967A3" w:rsidRDefault="004967A3" w:rsidP="004967A3">
      <w:pPr>
        <w:pStyle w:val="STTSAlgoritmaContent"/>
      </w:pPr>
      <w:proofErr w:type="spellStart"/>
      <w:r w:rsidRPr="004967A3">
        <w:t>GameObject</w:t>
      </w:r>
      <w:proofErr w:type="spellEnd"/>
      <w:r w:rsidRPr="004967A3">
        <w:t xml:space="preserve"> target;</w:t>
      </w:r>
    </w:p>
    <w:p w14:paraId="3E268CC9" w14:textId="4C6F2FD3" w:rsidR="004967A3" w:rsidRPr="004967A3" w:rsidRDefault="004967A3" w:rsidP="004967A3">
      <w:pPr>
        <w:pStyle w:val="STTSAlgoritmaContent"/>
      </w:pPr>
      <w:r w:rsidRPr="004967A3">
        <w:t xml:space="preserve">Vector2 </w:t>
      </w:r>
      <w:proofErr w:type="spellStart"/>
      <w:r w:rsidRPr="004967A3">
        <w:t>lastpos</w:t>
      </w:r>
      <w:proofErr w:type="spellEnd"/>
      <w:r w:rsidRPr="004967A3">
        <w:t xml:space="preserve">, </w:t>
      </w:r>
      <w:proofErr w:type="spellStart"/>
      <w:proofErr w:type="gramStart"/>
      <w:r w:rsidRPr="004967A3">
        <w:t>direction,viewDirection</w:t>
      </w:r>
      <w:proofErr w:type="spellEnd"/>
      <w:proofErr w:type="gramEnd"/>
      <w:r w:rsidRPr="004967A3">
        <w:t>;</w:t>
      </w:r>
    </w:p>
    <w:p w14:paraId="67F3E052" w14:textId="608A953B" w:rsidR="004967A3" w:rsidRPr="004967A3" w:rsidRDefault="004967A3" w:rsidP="004967A3">
      <w:pPr>
        <w:pStyle w:val="STTSAlgoritmaContent"/>
      </w:pPr>
      <w:r w:rsidRPr="004967A3">
        <w:t xml:space="preserve">float </w:t>
      </w:r>
      <w:proofErr w:type="spellStart"/>
      <w:r w:rsidRPr="004967A3">
        <w:t>timeDelay</w:t>
      </w:r>
      <w:proofErr w:type="spellEnd"/>
      <w:r w:rsidRPr="004967A3">
        <w:t xml:space="preserve"> = 0.5f, </w:t>
      </w:r>
      <w:proofErr w:type="spellStart"/>
      <w:r w:rsidRPr="004967A3">
        <w:t>currentTimeDelay</w:t>
      </w:r>
      <w:proofErr w:type="spellEnd"/>
      <w:r w:rsidRPr="004967A3">
        <w:t xml:space="preserve"> = 0;</w:t>
      </w:r>
    </w:p>
    <w:p w14:paraId="11F1A546" w14:textId="3F8BE1A2" w:rsidR="004967A3" w:rsidRPr="004967A3" w:rsidRDefault="004967A3" w:rsidP="004967A3">
      <w:pPr>
        <w:pStyle w:val="STTSAlgoritmaContent"/>
      </w:pPr>
      <w:proofErr w:type="spellStart"/>
      <w:r w:rsidRPr="004967A3">
        <w:t>SnowBrawler</w:t>
      </w:r>
      <w:proofErr w:type="spellEnd"/>
      <w:r w:rsidRPr="004967A3">
        <w:t xml:space="preserve"> </w:t>
      </w:r>
      <w:proofErr w:type="spellStart"/>
      <w:r w:rsidRPr="004967A3">
        <w:t>snowBrawlerRef</w:t>
      </w:r>
      <w:proofErr w:type="spellEnd"/>
      <w:r w:rsidRPr="004967A3">
        <w:t>;</w:t>
      </w:r>
    </w:p>
    <w:p w14:paraId="7E5E2F17" w14:textId="745BDE96" w:rsidR="004967A3" w:rsidRPr="004967A3" w:rsidRDefault="004967A3" w:rsidP="004967A3">
      <w:pPr>
        <w:pStyle w:val="STTSAlgoritmaContent"/>
      </w:pPr>
      <w:r w:rsidRPr="004967A3">
        <w:t xml:space="preserve">bool </w:t>
      </w:r>
      <w:proofErr w:type="spellStart"/>
      <w:r w:rsidRPr="004967A3">
        <w:t>isSameBall</w:t>
      </w:r>
      <w:proofErr w:type="spellEnd"/>
      <w:r w:rsidRPr="004967A3">
        <w:t>;</w:t>
      </w:r>
    </w:p>
    <w:p w14:paraId="7E417C30" w14:textId="77777777" w:rsidR="004967A3" w:rsidRPr="004967A3" w:rsidRDefault="004967A3" w:rsidP="004967A3">
      <w:pPr>
        <w:pStyle w:val="STTSAlgoritmaContent"/>
      </w:pPr>
    </w:p>
    <w:p w14:paraId="6F3608A2" w14:textId="3AEBCEA0" w:rsidR="004967A3" w:rsidRPr="004967A3" w:rsidRDefault="004967A3" w:rsidP="004967A3">
      <w:pPr>
        <w:pStyle w:val="STTSAlgoritmaContent"/>
      </w:pPr>
      <w:r w:rsidRPr="004967A3">
        <w:t xml:space="preserve">private void </w:t>
      </w:r>
      <w:proofErr w:type="gramStart"/>
      <w:r w:rsidRPr="004967A3">
        <w:t>Start(</w:t>
      </w:r>
      <w:proofErr w:type="gramEnd"/>
      <w:r w:rsidRPr="004967A3">
        <w:t>){</w:t>
      </w:r>
    </w:p>
    <w:p w14:paraId="06F619B4" w14:textId="318759B1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isSameBall</w:t>
      </w:r>
      <w:proofErr w:type="spellEnd"/>
      <w:r w:rsidRPr="004967A3">
        <w:t xml:space="preserve"> = false;</w:t>
      </w:r>
    </w:p>
    <w:p w14:paraId="2A44C2C4" w14:textId="09A79B54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searchTimer</w:t>
      </w:r>
      <w:proofErr w:type="spellEnd"/>
      <w:r w:rsidRPr="004967A3">
        <w:t xml:space="preserve"> = 0;</w:t>
      </w:r>
    </w:p>
    <w:p w14:paraId="2AF0B1C5" w14:textId="31DC2345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catchTimer</w:t>
      </w:r>
      <w:proofErr w:type="spellEnd"/>
      <w:r w:rsidRPr="004967A3">
        <w:t xml:space="preserve"> = 0;</w:t>
      </w:r>
    </w:p>
    <w:p w14:paraId="6EE0A0DD" w14:textId="6AC57F35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thisRigid</w:t>
      </w:r>
      <w:proofErr w:type="spellEnd"/>
      <w:r w:rsidRPr="004967A3">
        <w:t xml:space="preserve"> = </w:t>
      </w:r>
      <w:proofErr w:type="spellStart"/>
      <w:r w:rsidRPr="004967A3">
        <w:t>GetComponent</w:t>
      </w:r>
      <w:proofErr w:type="spellEnd"/>
      <w:r w:rsidRPr="004967A3">
        <w:t>&lt;Rigidbody2D</w:t>
      </w:r>
      <w:proofErr w:type="gramStart"/>
      <w:r w:rsidRPr="004967A3">
        <w:t>&gt;(</w:t>
      </w:r>
      <w:proofErr w:type="gramEnd"/>
      <w:r w:rsidRPr="004967A3">
        <w:t>);</w:t>
      </w:r>
    </w:p>
    <w:p w14:paraId="3A88375F" w14:textId="272FF940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r w:rsidRPr="004967A3">
        <w:t>snowBrawlerRef</w:t>
      </w:r>
      <w:proofErr w:type="spellEnd"/>
      <w:r w:rsidRPr="004967A3">
        <w:t xml:space="preserve"> = </w:t>
      </w:r>
      <w:proofErr w:type="spellStart"/>
      <w:r w:rsidRPr="004967A3">
        <w:t>GetComponent</w:t>
      </w:r>
      <w:proofErr w:type="spellEnd"/>
      <w:r w:rsidRPr="004967A3">
        <w:t>&lt;</w:t>
      </w:r>
      <w:proofErr w:type="spellStart"/>
      <w:r w:rsidRPr="004967A3">
        <w:t>SnowBrawler</w:t>
      </w:r>
      <w:proofErr w:type="spellEnd"/>
      <w:proofErr w:type="gramStart"/>
      <w:r w:rsidRPr="004967A3">
        <w:t>&gt;(</w:t>
      </w:r>
      <w:proofErr w:type="gramEnd"/>
      <w:r w:rsidRPr="004967A3">
        <w:t>);</w:t>
      </w:r>
    </w:p>
    <w:p w14:paraId="16C0FF5F" w14:textId="35ADF36A" w:rsidR="004967A3" w:rsidRPr="004967A3" w:rsidRDefault="004967A3" w:rsidP="004967A3">
      <w:pPr>
        <w:pStyle w:val="STTSAlgoritmaContent"/>
      </w:pPr>
      <w:r w:rsidRPr="004967A3">
        <w:t>}</w:t>
      </w:r>
    </w:p>
    <w:p w14:paraId="05119A69" w14:textId="77777777" w:rsidR="004967A3" w:rsidRPr="004967A3" w:rsidRDefault="004967A3" w:rsidP="004967A3">
      <w:pPr>
        <w:pStyle w:val="STTSAlgoritmaContent"/>
      </w:pPr>
    </w:p>
    <w:p w14:paraId="0B23B1B3" w14:textId="08595CD4" w:rsidR="004967A3" w:rsidRPr="004967A3" w:rsidRDefault="004967A3" w:rsidP="004967A3">
      <w:pPr>
        <w:pStyle w:val="STTSAlgoritmaContent"/>
      </w:pPr>
      <w:r w:rsidRPr="004967A3">
        <w:t xml:space="preserve">public void </w:t>
      </w:r>
      <w:proofErr w:type="spellStart"/>
      <w:proofErr w:type="gramStart"/>
      <w:r w:rsidRPr="004967A3">
        <w:t>forgetTarget</w:t>
      </w:r>
      <w:proofErr w:type="spellEnd"/>
      <w:r w:rsidRPr="004967A3">
        <w:t>(</w:t>
      </w:r>
      <w:proofErr w:type="gramEnd"/>
      <w:r w:rsidRPr="004967A3">
        <w:t>){</w:t>
      </w:r>
    </w:p>
    <w:p w14:paraId="7364C69D" w14:textId="28AC4FF5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proofErr w:type="gramStart"/>
      <w:r w:rsidRPr="004967A3">
        <w:t>target.GetComponent</w:t>
      </w:r>
      <w:proofErr w:type="spellEnd"/>
      <w:proofErr w:type="gramEnd"/>
      <w:r w:rsidRPr="004967A3">
        <w:t>&lt;</w:t>
      </w:r>
      <w:proofErr w:type="spellStart"/>
      <w:r w:rsidRPr="004967A3">
        <w:t>SnowBrawler</w:t>
      </w:r>
      <w:proofErr w:type="spellEnd"/>
      <w:r w:rsidRPr="004967A3">
        <w:t>&gt;().</w:t>
      </w:r>
      <w:proofErr w:type="spellStart"/>
      <w:r w:rsidRPr="004967A3">
        <w:t>isTargeted</w:t>
      </w:r>
      <w:proofErr w:type="spellEnd"/>
      <w:r w:rsidRPr="004967A3">
        <w:t xml:space="preserve"> = false;</w:t>
      </w:r>
    </w:p>
    <w:p w14:paraId="7C2463C7" w14:textId="56D2A342" w:rsidR="004967A3" w:rsidRPr="004967A3" w:rsidRDefault="004967A3" w:rsidP="004967A3">
      <w:pPr>
        <w:pStyle w:val="STTSAlgoritmaContent"/>
      </w:pPr>
      <w:r>
        <w:t xml:space="preserve">  </w:t>
      </w:r>
      <w:r w:rsidRPr="004967A3">
        <w:t>target = null;</w:t>
      </w:r>
    </w:p>
    <w:p w14:paraId="1B14B51E" w14:textId="69CDFEC7" w:rsidR="004967A3" w:rsidRPr="004967A3" w:rsidRDefault="004967A3" w:rsidP="004967A3">
      <w:pPr>
        <w:pStyle w:val="STTSAlgoritmaContent"/>
      </w:pPr>
      <w:r w:rsidRPr="004967A3">
        <w:t>}</w:t>
      </w:r>
    </w:p>
    <w:p w14:paraId="141B0246" w14:textId="77777777" w:rsidR="004967A3" w:rsidRPr="004967A3" w:rsidRDefault="004967A3" w:rsidP="004967A3">
      <w:pPr>
        <w:pStyle w:val="STTSAlgoritmaContent"/>
      </w:pPr>
    </w:p>
    <w:p w14:paraId="1E309803" w14:textId="6A759390" w:rsidR="004967A3" w:rsidRPr="004967A3" w:rsidRDefault="004967A3" w:rsidP="004967A3">
      <w:pPr>
        <w:pStyle w:val="STTSAlgoritmaContent"/>
      </w:pPr>
      <w:r w:rsidRPr="004967A3">
        <w:t xml:space="preserve">public void </w:t>
      </w:r>
      <w:proofErr w:type="spellStart"/>
      <w:proofErr w:type="gramStart"/>
      <w:r w:rsidRPr="004967A3">
        <w:t>setTarget</w:t>
      </w:r>
      <w:proofErr w:type="spellEnd"/>
      <w:r w:rsidRPr="004967A3">
        <w:t>(</w:t>
      </w:r>
      <w:proofErr w:type="spellStart"/>
      <w:proofErr w:type="gramEnd"/>
      <w:r w:rsidRPr="004967A3">
        <w:t>GameObject</w:t>
      </w:r>
      <w:proofErr w:type="spellEnd"/>
      <w:r w:rsidRPr="004967A3">
        <w:t xml:space="preserve"> target){</w:t>
      </w:r>
    </w:p>
    <w:p w14:paraId="3E8DDEA6" w14:textId="3A359C33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9447019" w14:textId="7BB0893D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proofErr w:type="gramStart"/>
      <w:r w:rsidRPr="004967A3">
        <w:t>this.target</w:t>
      </w:r>
      <w:proofErr w:type="spellEnd"/>
      <w:proofErr w:type="gramEnd"/>
      <w:r w:rsidRPr="004967A3">
        <w:t xml:space="preserve"> = target;</w:t>
      </w:r>
    </w:p>
    <w:p w14:paraId="618D5415" w14:textId="261721FA" w:rsidR="004967A3" w:rsidRPr="004967A3" w:rsidRDefault="004967A3" w:rsidP="004967A3">
      <w:pPr>
        <w:pStyle w:val="STTSAlgoritmaContent"/>
      </w:pPr>
      <w:r>
        <w:t xml:space="preserve">  </w:t>
      </w:r>
      <w:proofErr w:type="spellStart"/>
      <w:proofErr w:type="gramStart"/>
      <w:r w:rsidRPr="004967A3">
        <w:t>target.GetComponent</w:t>
      </w:r>
      <w:proofErr w:type="spellEnd"/>
      <w:proofErr w:type="gramEnd"/>
      <w:r w:rsidRPr="004967A3">
        <w:t>&lt;</w:t>
      </w:r>
      <w:proofErr w:type="spellStart"/>
      <w:r w:rsidRPr="004967A3">
        <w:t>SnowBrawler</w:t>
      </w:r>
      <w:proofErr w:type="spellEnd"/>
      <w:r w:rsidRPr="004967A3">
        <w:t>&gt;().</w:t>
      </w:r>
      <w:proofErr w:type="spellStart"/>
      <w:r w:rsidRPr="004967A3">
        <w:t>isTargeted</w:t>
      </w:r>
      <w:proofErr w:type="spellEnd"/>
      <w:r w:rsidRPr="004967A3">
        <w:t xml:space="preserve"> = true;</w:t>
      </w:r>
    </w:p>
    <w:p w14:paraId="05DFA424" w14:textId="3226D0D8" w:rsidR="004967A3" w:rsidRPr="004967A3" w:rsidRDefault="004967A3" w:rsidP="004967A3">
      <w:pPr>
        <w:pStyle w:val="STTSAlgoritmaContent"/>
      </w:pPr>
      <w:r>
        <w:t xml:space="preserve">    </w:t>
      </w:r>
      <w:r w:rsidRPr="004967A3">
        <w:t>if (</w:t>
      </w:r>
      <w:proofErr w:type="spellStart"/>
      <w:proofErr w:type="gramStart"/>
      <w:r w:rsidRPr="004967A3">
        <w:t>target.GetComponent</w:t>
      </w:r>
      <w:proofErr w:type="spellEnd"/>
      <w:proofErr w:type="gramEnd"/>
      <w:r w:rsidRPr="004967A3">
        <w:t>&lt;</w:t>
      </w:r>
      <w:proofErr w:type="spellStart"/>
      <w:r w:rsidRPr="004967A3">
        <w:t>ShootMechanic</w:t>
      </w:r>
      <w:proofErr w:type="spellEnd"/>
      <w:r w:rsidRPr="004967A3">
        <w:t>&gt;() != null)</w:t>
      </w:r>
    </w:p>
    <w:p w14:paraId="6FA8ABE0" w14:textId="4EFCB575" w:rsidR="004967A3" w:rsidRPr="004967A3" w:rsidRDefault="004967A3" w:rsidP="004967A3">
      <w:pPr>
        <w:pStyle w:val="STTSAlgoritmaContent"/>
      </w:pPr>
      <w:r>
        <w:t xml:space="preserve">      </w:t>
      </w:r>
      <w:proofErr w:type="spellStart"/>
      <w:r w:rsidRPr="004967A3">
        <w:t>StartCoroutine</w:t>
      </w:r>
      <w:proofErr w:type="spellEnd"/>
      <w:r w:rsidRPr="004967A3">
        <w:t>(</w:t>
      </w:r>
      <w:proofErr w:type="spellStart"/>
      <w:proofErr w:type="gramStart"/>
      <w:r w:rsidRPr="004967A3">
        <w:t>visualiseNotice</w:t>
      </w:r>
      <w:proofErr w:type="spellEnd"/>
      <w:r w:rsidRPr="004967A3">
        <w:t>(</w:t>
      </w:r>
      <w:proofErr w:type="gramEnd"/>
      <w:r w:rsidRPr="004967A3">
        <w:t>));</w:t>
      </w:r>
    </w:p>
    <w:p w14:paraId="34D6B66C" w14:textId="2FF84162" w:rsidR="004967A3" w:rsidRPr="004967A3" w:rsidRDefault="004967A3" w:rsidP="004967A3">
      <w:pPr>
        <w:pStyle w:val="STTSAlgoritmaContent"/>
      </w:pPr>
      <w:r w:rsidRPr="004967A3">
        <w:t>}</w:t>
      </w:r>
    </w:p>
    <w:p w14:paraId="33C1BB9B" w14:textId="77777777" w:rsidR="004967A3" w:rsidRPr="004967A3" w:rsidRDefault="004967A3" w:rsidP="00133E45">
      <w:pPr>
        <w:pStyle w:val="STTSAlgoritmaContent"/>
      </w:pPr>
    </w:p>
    <w:p w14:paraId="01A9C4DC" w14:textId="760FE027" w:rsidR="004967A3" w:rsidRPr="004967A3" w:rsidRDefault="004967A3" w:rsidP="00133E45">
      <w:pPr>
        <w:pStyle w:val="STTSAlgoritmaContent"/>
      </w:pPr>
      <w:r w:rsidRPr="004967A3">
        <w:t xml:space="preserve">private void </w:t>
      </w:r>
      <w:proofErr w:type="gramStart"/>
      <w:r w:rsidRPr="004967A3">
        <w:t>Update(</w:t>
      </w:r>
      <w:proofErr w:type="gramEnd"/>
      <w:r w:rsidRPr="004967A3">
        <w:t>){</w:t>
      </w:r>
    </w:p>
    <w:p w14:paraId="68F1CD7D" w14:textId="45848129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searchTimer</w:t>
      </w:r>
      <w:proofErr w:type="spellEnd"/>
      <w:r w:rsidR="004967A3" w:rsidRPr="004967A3">
        <w:t xml:space="preserve"> -= </w:t>
      </w:r>
      <w:proofErr w:type="spellStart"/>
      <w:r w:rsidR="004967A3" w:rsidRPr="004967A3">
        <w:t>Time.deltaTime</w:t>
      </w:r>
      <w:proofErr w:type="spellEnd"/>
      <w:r w:rsidR="004967A3" w:rsidRPr="004967A3">
        <w:t>;</w:t>
      </w:r>
    </w:p>
    <w:p w14:paraId="1F651CA4" w14:textId="48F4E0B5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currentTimeDelay</w:t>
      </w:r>
      <w:proofErr w:type="spellEnd"/>
      <w:r w:rsidR="004967A3" w:rsidRPr="004967A3">
        <w:t xml:space="preserve"> -= </w:t>
      </w:r>
      <w:proofErr w:type="spellStart"/>
      <w:r w:rsidR="004967A3" w:rsidRPr="004967A3">
        <w:t>Time.deltaTime</w:t>
      </w:r>
      <w:proofErr w:type="spellEnd"/>
      <w:r w:rsidR="004967A3" w:rsidRPr="004967A3">
        <w:t>;</w:t>
      </w:r>
    </w:p>
    <w:p w14:paraId="0508718F" w14:textId="4D155E7F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-= </w:t>
      </w:r>
      <w:proofErr w:type="spellStart"/>
      <w:r w:rsidR="004967A3" w:rsidRPr="004967A3">
        <w:t>Time.deltaTime</w:t>
      </w:r>
      <w:proofErr w:type="spellEnd"/>
      <w:r w:rsidR="004967A3" w:rsidRPr="004967A3">
        <w:t>;</w:t>
      </w:r>
    </w:p>
    <w:p w14:paraId="2FF93458" w14:textId="12746F69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//update </w:t>
      </w:r>
      <w:proofErr w:type="spellStart"/>
      <w:r w:rsidR="004967A3" w:rsidRPr="004967A3">
        <w:t>posisi</w:t>
      </w:r>
      <w:proofErr w:type="spellEnd"/>
      <w:r w:rsidR="004967A3" w:rsidRPr="004967A3">
        <w:t xml:space="preserve"> </w:t>
      </w:r>
      <w:proofErr w:type="spellStart"/>
      <w:r w:rsidR="004967A3" w:rsidRPr="004967A3">
        <w:t>sebelumnya</w:t>
      </w:r>
      <w:proofErr w:type="spellEnd"/>
      <w:r w:rsidR="004967A3" w:rsidRPr="004967A3">
        <w:t xml:space="preserve"> target </w:t>
      </w:r>
      <w:proofErr w:type="spellStart"/>
      <w:r w:rsidR="004967A3" w:rsidRPr="004967A3">
        <w:t>untuk</w:t>
      </w:r>
      <w:proofErr w:type="spellEnd"/>
      <w:r w:rsidR="004967A3" w:rsidRPr="004967A3">
        <w:t xml:space="preserve"> </w:t>
      </w:r>
      <w:proofErr w:type="spellStart"/>
      <w:r w:rsidR="004967A3" w:rsidRPr="004967A3">
        <w:t>prediksi</w:t>
      </w:r>
      <w:proofErr w:type="spellEnd"/>
    </w:p>
    <w:p w14:paraId="43CE26D1" w14:textId="66932C4C" w:rsidR="004967A3" w:rsidRPr="004967A3" w:rsidRDefault="00133E45" w:rsidP="00133E45">
      <w:pPr>
        <w:pStyle w:val="STTSAlgoritmaContent"/>
      </w:pPr>
      <w:r>
        <w:t xml:space="preserve">  </w:t>
      </w:r>
      <w:r w:rsidR="004967A3" w:rsidRPr="004967A3">
        <w:t>if (</w:t>
      </w:r>
      <w:proofErr w:type="gramStart"/>
      <w:r w:rsidR="004967A3" w:rsidRPr="004967A3">
        <w:t>target !</w:t>
      </w:r>
      <w:proofErr w:type="gramEnd"/>
      <w:r w:rsidR="004967A3" w:rsidRPr="004967A3">
        <w:t xml:space="preserve">= null &amp;&amp; </w:t>
      </w:r>
      <w:proofErr w:type="spellStart"/>
      <w:r w:rsidR="004967A3" w:rsidRPr="004967A3">
        <w:t>currentTimeDelay</w:t>
      </w:r>
      <w:proofErr w:type="spellEnd"/>
      <w:r w:rsidR="004967A3" w:rsidRPr="004967A3">
        <w:t xml:space="preserve"> &lt;= 0){</w:t>
      </w:r>
    </w:p>
    <w:p w14:paraId="56B40BBF" w14:textId="138A8848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lastpos</w:t>
      </w:r>
      <w:proofErr w:type="spellEnd"/>
      <w:r w:rsidR="004967A3" w:rsidRPr="004967A3">
        <w:t xml:space="preserve"> = </w:t>
      </w:r>
      <w:proofErr w:type="spellStart"/>
      <w:proofErr w:type="gramStart"/>
      <w:r w:rsidR="004967A3" w:rsidRPr="004967A3">
        <w:t>target.transform</w:t>
      </w:r>
      <w:proofErr w:type="gramEnd"/>
      <w:r w:rsidR="004967A3" w:rsidRPr="004967A3">
        <w:t>.position</w:t>
      </w:r>
      <w:proofErr w:type="spellEnd"/>
      <w:r w:rsidR="004967A3" w:rsidRPr="004967A3">
        <w:t>;</w:t>
      </w:r>
    </w:p>
    <w:p w14:paraId="543386D6" w14:textId="51756063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currentTimeDelay</w:t>
      </w:r>
      <w:proofErr w:type="spellEnd"/>
      <w:r w:rsidR="004967A3" w:rsidRPr="004967A3">
        <w:t xml:space="preserve"> = </w:t>
      </w:r>
      <w:proofErr w:type="spellStart"/>
      <w:r w:rsidR="004967A3" w:rsidRPr="004967A3">
        <w:t>timeDelay</w:t>
      </w:r>
      <w:proofErr w:type="spellEnd"/>
      <w:r w:rsidR="004967A3" w:rsidRPr="004967A3">
        <w:t>;</w:t>
      </w:r>
    </w:p>
    <w:p w14:paraId="46E96D18" w14:textId="55488B9D" w:rsidR="004967A3" w:rsidRPr="004967A3" w:rsidRDefault="00133E45" w:rsidP="00133E45">
      <w:pPr>
        <w:pStyle w:val="STTSAlgoritmaContent"/>
      </w:pPr>
      <w:r>
        <w:t xml:space="preserve">  )</w:t>
      </w:r>
    </w:p>
    <w:p w14:paraId="040AFC47" w14:textId="28BE8114" w:rsidR="004967A3" w:rsidRPr="004967A3" w:rsidRDefault="004967A3" w:rsidP="004967A3">
      <w:pPr>
        <w:pStyle w:val="STTSAlgoritmaContent"/>
      </w:pPr>
      <w:r w:rsidRPr="004967A3">
        <w:t>}</w:t>
      </w:r>
    </w:p>
    <w:p w14:paraId="347CD901" w14:textId="77777777" w:rsidR="004967A3" w:rsidRPr="004967A3" w:rsidRDefault="004967A3" w:rsidP="004967A3">
      <w:pPr>
        <w:pStyle w:val="STTSAlgoritmaContent"/>
      </w:pPr>
    </w:p>
    <w:p w14:paraId="25794408" w14:textId="2A3A14B5" w:rsidR="004967A3" w:rsidRPr="004967A3" w:rsidRDefault="004967A3" w:rsidP="00133E45">
      <w:pPr>
        <w:pStyle w:val="STTSAlgoritmaContent"/>
      </w:pPr>
      <w:r w:rsidRPr="004967A3">
        <w:t xml:space="preserve">private void </w:t>
      </w:r>
      <w:proofErr w:type="spellStart"/>
      <w:proofErr w:type="gramStart"/>
      <w:r w:rsidRPr="004967A3">
        <w:t>FixedUpdate</w:t>
      </w:r>
      <w:proofErr w:type="spellEnd"/>
      <w:r w:rsidRPr="004967A3">
        <w:t>(</w:t>
      </w:r>
      <w:proofErr w:type="gramEnd"/>
      <w:r w:rsidRPr="004967A3">
        <w:t>){</w:t>
      </w:r>
    </w:p>
    <w:p w14:paraId="30C75B7B" w14:textId="413AE905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if </w:t>
      </w:r>
      <w:proofErr w:type="gramStart"/>
      <w:r w:rsidR="004967A3" w:rsidRPr="004967A3">
        <w:t>(!</w:t>
      </w:r>
      <w:proofErr w:type="spellStart"/>
      <w:r w:rsidR="004967A3" w:rsidRPr="004967A3">
        <w:t>snowBrawlerRef.canAct</w:t>
      </w:r>
      <w:proofErr w:type="spellEnd"/>
      <w:proofErr w:type="gramEnd"/>
      <w:r w:rsidR="004967A3" w:rsidRPr="004967A3">
        <w:t>)</w:t>
      </w:r>
    </w:p>
    <w:p w14:paraId="6B0D39B3" w14:textId="58D41E29" w:rsidR="004967A3" w:rsidRPr="004967A3" w:rsidRDefault="00133E45" w:rsidP="004967A3">
      <w:pPr>
        <w:pStyle w:val="STTSAlgoritmaContent"/>
      </w:pPr>
      <w:r>
        <w:t xml:space="preserve">    </w:t>
      </w:r>
      <w:r w:rsidR="004967A3" w:rsidRPr="004967A3">
        <w:t>return;</w:t>
      </w:r>
    </w:p>
    <w:p w14:paraId="756B74D2" w14:textId="77777777" w:rsidR="004967A3" w:rsidRPr="004967A3" w:rsidRDefault="004967A3" w:rsidP="004967A3">
      <w:pPr>
        <w:pStyle w:val="STTSAlgoritmaContent"/>
      </w:pPr>
    </w:p>
    <w:p w14:paraId="366D929A" w14:textId="5DCB6A9A" w:rsidR="004967A3" w:rsidRPr="004967A3" w:rsidRDefault="00133E45" w:rsidP="004967A3">
      <w:pPr>
        <w:pStyle w:val="STTSAlgoritmaContent"/>
      </w:pPr>
      <w:r>
        <w:t xml:space="preserve">  </w:t>
      </w:r>
      <w:proofErr w:type="spellStart"/>
      <w:r w:rsidR="004967A3" w:rsidRPr="004967A3">
        <w:t>sawBallGO</w:t>
      </w:r>
      <w:proofErr w:type="spellEnd"/>
      <w:r w:rsidR="004967A3" w:rsidRPr="004967A3">
        <w:t xml:space="preserve"> = null; </w:t>
      </w:r>
      <w:proofErr w:type="spellStart"/>
      <w:r w:rsidR="004967A3" w:rsidRPr="004967A3">
        <w:t>sawEnemyGO</w:t>
      </w:r>
      <w:proofErr w:type="spellEnd"/>
      <w:r w:rsidR="004967A3" w:rsidRPr="004967A3">
        <w:t xml:space="preserve"> = null; 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= null;</w:t>
      </w:r>
    </w:p>
    <w:p w14:paraId="249DF098" w14:textId="7BE7535C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RaycastHit2D </w:t>
      </w:r>
      <w:proofErr w:type="spellStart"/>
      <w:r w:rsidR="004967A3" w:rsidRPr="004967A3">
        <w:t>currentHitObject</w:t>
      </w:r>
      <w:proofErr w:type="spellEnd"/>
      <w:r w:rsidR="004967A3" w:rsidRPr="004967A3">
        <w:t>;</w:t>
      </w:r>
    </w:p>
    <w:p w14:paraId="5A23B81B" w14:textId="27D4AC07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initialAngle</w:t>
      </w:r>
      <w:proofErr w:type="spellEnd"/>
      <w:r w:rsidR="004967A3" w:rsidRPr="004967A3">
        <w:t xml:space="preserve"> = -</w:t>
      </w:r>
      <w:proofErr w:type="spellStart"/>
      <w:r w:rsidR="004967A3" w:rsidRPr="004967A3">
        <w:t>linecastAngle</w:t>
      </w:r>
      <w:proofErr w:type="spellEnd"/>
      <w:r w:rsidR="004967A3" w:rsidRPr="004967A3">
        <w:t xml:space="preserve"> / 2;</w:t>
      </w:r>
    </w:p>
    <w:p w14:paraId="275AC930" w14:textId="539341C1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Vector2 </w:t>
      </w:r>
      <w:proofErr w:type="spellStart"/>
      <w:r w:rsidR="004967A3" w:rsidRPr="004967A3">
        <w:t>currentDirection</w:t>
      </w:r>
      <w:proofErr w:type="spellEnd"/>
      <w:r w:rsidR="004967A3" w:rsidRPr="004967A3">
        <w:t>;</w:t>
      </w:r>
    </w:p>
    <w:p w14:paraId="60E5070F" w14:textId="74299919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shortestBallDist</w:t>
      </w:r>
      <w:proofErr w:type="spellEnd"/>
      <w:r w:rsidR="004967A3" w:rsidRPr="004967A3">
        <w:t xml:space="preserve"> = 999, </w:t>
      </w:r>
      <w:proofErr w:type="spellStart"/>
      <w:r w:rsidR="004967A3" w:rsidRPr="004967A3">
        <w:t>shortestEnemyDist</w:t>
      </w:r>
      <w:proofErr w:type="spellEnd"/>
      <w:r w:rsidR="004967A3" w:rsidRPr="004967A3">
        <w:t xml:space="preserve"> = 999;</w:t>
      </w:r>
    </w:p>
    <w:p w14:paraId="4D4CB55F" w14:textId="55977BB5" w:rsidR="004967A3" w:rsidRPr="004967A3" w:rsidRDefault="00133E45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currDistance</w:t>
      </w:r>
      <w:proofErr w:type="spellEnd"/>
      <w:r w:rsidR="004967A3" w:rsidRPr="004967A3">
        <w:t>;</w:t>
      </w:r>
    </w:p>
    <w:p w14:paraId="58387C0C" w14:textId="4E0BE5C4" w:rsidR="004967A3" w:rsidRPr="004967A3" w:rsidRDefault="00133E45" w:rsidP="00133E45">
      <w:pPr>
        <w:pStyle w:val="STTSAlgoritmaContent"/>
      </w:pPr>
      <w:r>
        <w:t xml:space="preserve">  </w:t>
      </w:r>
      <w:r w:rsidR="004967A3" w:rsidRPr="004967A3">
        <w:t xml:space="preserve">for (int </w:t>
      </w:r>
      <w:proofErr w:type="spellStart"/>
      <w:r w:rsidR="004967A3" w:rsidRPr="004967A3">
        <w:t>i</w:t>
      </w:r>
      <w:proofErr w:type="spellEnd"/>
      <w:r w:rsidR="004967A3" w:rsidRPr="004967A3">
        <w:t xml:space="preserve"> = 0; </w:t>
      </w:r>
      <w:proofErr w:type="spellStart"/>
      <w:r w:rsidR="004967A3" w:rsidRPr="004967A3">
        <w:t>i</w:t>
      </w:r>
      <w:proofErr w:type="spellEnd"/>
      <w:r w:rsidR="004967A3" w:rsidRPr="004967A3">
        <w:t xml:space="preserve"> &lt; </w:t>
      </w:r>
      <w:proofErr w:type="spellStart"/>
      <w:r w:rsidR="004967A3" w:rsidRPr="004967A3">
        <w:t>linecastAmount</w:t>
      </w:r>
      <w:proofErr w:type="spellEnd"/>
      <w:r w:rsidR="004967A3" w:rsidRPr="004967A3">
        <w:t xml:space="preserve">; </w:t>
      </w:r>
      <w:proofErr w:type="spellStart"/>
      <w:r w:rsidR="004967A3" w:rsidRPr="004967A3">
        <w:t>i</w:t>
      </w:r>
      <w:proofErr w:type="spellEnd"/>
      <w:r w:rsidR="004967A3" w:rsidRPr="004967A3">
        <w:t>+</w:t>
      </w:r>
      <w:proofErr w:type="gramStart"/>
      <w:r w:rsidR="004967A3" w:rsidRPr="004967A3">
        <w:t>+){</w:t>
      </w:r>
      <w:proofErr w:type="gramEnd"/>
    </w:p>
    <w:p w14:paraId="09FBAF48" w14:textId="0EAC0924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currentDirection</w:t>
      </w:r>
      <w:proofErr w:type="spellEnd"/>
      <w:r w:rsidR="004967A3" w:rsidRPr="004967A3">
        <w:t xml:space="preserve"> = </w:t>
      </w:r>
      <w:proofErr w:type="spellStart"/>
      <w:r w:rsidR="004967A3" w:rsidRPr="004967A3">
        <w:t>Quaternion.Euler</w:t>
      </w:r>
      <w:proofErr w:type="spellEnd"/>
      <w:r w:rsidR="004967A3" w:rsidRPr="004967A3">
        <w:t xml:space="preserve">(0, 0, </w:t>
      </w:r>
      <w:proofErr w:type="spellStart"/>
      <w:r w:rsidR="004967A3" w:rsidRPr="004967A3">
        <w:t>initialAngle</w:t>
      </w:r>
      <w:proofErr w:type="spellEnd"/>
      <w:r w:rsidR="004967A3" w:rsidRPr="004967A3">
        <w:t xml:space="preserve"> + </w:t>
      </w:r>
      <w:proofErr w:type="spellStart"/>
      <w:r w:rsidR="004967A3" w:rsidRPr="004967A3">
        <w:t>i</w:t>
      </w:r>
      <w:proofErr w:type="spellEnd"/>
      <w:r w:rsidR="004967A3" w:rsidRPr="004967A3">
        <w:t xml:space="preserve"> * (</w:t>
      </w:r>
      <w:proofErr w:type="spellStart"/>
      <w:r w:rsidR="004967A3" w:rsidRPr="004967A3">
        <w:t>linecastAngle</w:t>
      </w:r>
      <w:proofErr w:type="spellEnd"/>
      <w:r w:rsidR="004967A3" w:rsidRPr="004967A3">
        <w:t xml:space="preserve"> / (</w:t>
      </w:r>
      <w:proofErr w:type="spellStart"/>
      <w:r w:rsidR="004967A3" w:rsidRPr="004967A3">
        <w:t>linecastAmount</w:t>
      </w:r>
      <w:proofErr w:type="spellEnd"/>
      <w:r w:rsidR="004967A3" w:rsidRPr="004967A3">
        <w:t xml:space="preserve"> - 1))) * direction;</w:t>
      </w:r>
    </w:p>
    <w:p w14:paraId="1780053F" w14:textId="76E43B77" w:rsidR="004967A3" w:rsidRPr="004967A3" w:rsidRDefault="00133E45" w:rsidP="004967A3">
      <w:pPr>
        <w:pStyle w:val="STTSAlgoritmaContent"/>
      </w:pPr>
      <w:r>
        <w:t xml:space="preserve">    </w:t>
      </w:r>
      <w:proofErr w:type="spellStart"/>
      <w:r w:rsidR="004967A3" w:rsidRPr="004967A3">
        <w:t>currentHitObject</w:t>
      </w:r>
      <w:proofErr w:type="spellEnd"/>
      <w:r w:rsidR="004967A3" w:rsidRPr="004967A3">
        <w:t xml:space="preserve"> = Physics2D.Linecast((Vector</w:t>
      </w:r>
      <w:proofErr w:type="gramStart"/>
      <w:r w:rsidR="004967A3" w:rsidRPr="004967A3">
        <w:t>2)</w:t>
      </w:r>
      <w:proofErr w:type="spellStart"/>
      <w:r w:rsidR="004967A3" w:rsidRPr="004967A3">
        <w:t>transform</w:t>
      </w:r>
      <w:proofErr w:type="gramEnd"/>
      <w:r w:rsidR="004967A3" w:rsidRPr="004967A3">
        <w:t>.position</w:t>
      </w:r>
      <w:proofErr w:type="spellEnd"/>
      <w:r w:rsidR="004967A3" w:rsidRPr="004967A3">
        <w:t xml:space="preserve"> + </w:t>
      </w:r>
      <w:proofErr w:type="spellStart"/>
      <w:r w:rsidR="004967A3" w:rsidRPr="004967A3">
        <w:t>currentDirection</w:t>
      </w:r>
      <w:proofErr w:type="spellEnd"/>
      <w:r w:rsidR="004967A3" w:rsidRPr="004967A3">
        <w:t xml:space="preserve"> / 2, (Vector2)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 + </w:t>
      </w:r>
      <w:proofErr w:type="spellStart"/>
      <w:r w:rsidR="004967A3" w:rsidRPr="004967A3">
        <w:t>currentDirection</w:t>
      </w:r>
      <w:proofErr w:type="spellEnd"/>
      <w:r w:rsidR="004967A3" w:rsidRPr="004967A3">
        <w:t xml:space="preserve"> * </w:t>
      </w:r>
      <w:proofErr w:type="spellStart"/>
      <w:r w:rsidR="004967A3" w:rsidRPr="004967A3">
        <w:t>castingLength</w:t>
      </w:r>
      <w:proofErr w:type="spellEnd"/>
      <w:r w:rsidR="004967A3" w:rsidRPr="004967A3">
        <w:t>);</w:t>
      </w:r>
    </w:p>
    <w:p w14:paraId="2555FC2F" w14:textId="77777777" w:rsidR="004967A3" w:rsidRPr="004967A3" w:rsidRDefault="004967A3" w:rsidP="004967A3">
      <w:pPr>
        <w:pStyle w:val="STTSAlgoritmaContent"/>
      </w:pPr>
    </w:p>
    <w:p w14:paraId="6EB856B0" w14:textId="623875FC" w:rsidR="004967A3" w:rsidRPr="004967A3" w:rsidRDefault="00133E45" w:rsidP="004967A3">
      <w:pPr>
        <w:pStyle w:val="STTSAlgoritmaContent"/>
      </w:pPr>
      <w:r>
        <w:t xml:space="preserve">    </w:t>
      </w:r>
      <w:r w:rsidR="004967A3" w:rsidRPr="004967A3">
        <w:t xml:space="preserve">//Kalau </w:t>
      </w:r>
      <w:proofErr w:type="spellStart"/>
      <w:r w:rsidR="004967A3" w:rsidRPr="004967A3">
        <w:t>keliatan</w:t>
      </w:r>
      <w:proofErr w:type="spellEnd"/>
      <w:r w:rsidR="004967A3" w:rsidRPr="004967A3">
        <w:t xml:space="preserve"> </w:t>
      </w:r>
      <w:proofErr w:type="spellStart"/>
      <w:r w:rsidR="004967A3" w:rsidRPr="004967A3">
        <w:t>objek</w:t>
      </w:r>
      <w:proofErr w:type="spellEnd"/>
    </w:p>
    <w:p w14:paraId="7C5330DD" w14:textId="2EB2119F" w:rsidR="004967A3" w:rsidRPr="004967A3" w:rsidRDefault="00133E45" w:rsidP="00133E45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currentHitObject</w:t>
      </w:r>
      <w:proofErr w:type="spellEnd"/>
      <w:proofErr w:type="gramStart"/>
      <w:r w:rsidR="004967A3" w:rsidRPr="004967A3">
        <w:t>){</w:t>
      </w:r>
      <w:proofErr w:type="gramEnd"/>
    </w:p>
    <w:p w14:paraId="1E869934" w14:textId="752DCEBA" w:rsidR="004967A3" w:rsidRPr="004967A3" w:rsidRDefault="00133E45" w:rsidP="004967A3">
      <w:pPr>
        <w:pStyle w:val="STTSAlgoritmaContent"/>
      </w:pPr>
      <w:r>
        <w:t xml:space="preserve">      </w:t>
      </w:r>
      <w:proofErr w:type="spellStart"/>
      <w:r w:rsidR="004967A3" w:rsidRPr="004967A3">
        <w:t>currDistance</w:t>
      </w:r>
      <w:proofErr w:type="spellEnd"/>
      <w:r w:rsidR="004967A3" w:rsidRPr="004967A3">
        <w:t xml:space="preserve"> = Vector2.Distance(</w:t>
      </w:r>
      <w:proofErr w:type="spellStart"/>
      <w:proofErr w:type="gramStart"/>
      <w:r w:rsidR="004967A3" w:rsidRPr="004967A3">
        <w:t>transform.position</w:t>
      </w:r>
      <w:proofErr w:type="spellEnd"/>
      <w:proofErr w:type="gramEnd"/>
      <w:r w:rsidR="004967A3" w:rsidRPr="004967A3">
        <w:t xml:space="preserve">, </w:t>
      </w:r>
      <w:proofErr w:type="spellStart"/>
      <w:r w:rsidR="004967A3" w:rsidRPr="004967A3">
        <w:t>currentHitObject.collider.transform.position</w:t>
      </w:r>
      <w:proofErr w:type="spellEnd"/>
      <w:r w:rsidR="004967A3" w:rsidRPr="004967A3">
        <w:t>);</w:t>
      </w:r>
    </w:p>
    <w:p w14:paraId="7E4A9C1F" w14:textId="5C6602DA" w:rsidR="004967A3" w:rsidRPr="004967A3" w:rsidRDefault="00133E45" w:rsidP="00133E45">
      <w:pPr>
        <w:pStyle w:val="STTSAlgoritmaContent"/>
      </w:pPr>
      <w:r>
        <w:t xml:space="preserve">      </w:t>
      </w:r>
      <w:r w:rsidR="004967A3" w:rsidRPr="004967A3">
        <w:t>if (</w:t>
      </w:r>
      <w:proofErr w:type="spellStart"/>
      <w:proofErr w:type="gramStart"/>
      <w:r w:rsidR="004967A3" w:rsidRPr="004967A3">
        <w:t>currentHitObject.collider.CompareTag</w:t>
      </w:r>
      <w:proofErr w:type="spellEnd"/>
      <w:proofErr w:type="gramEnd"/>
      <w:r w:rsidR="004967A3" w:rsidRPr="004967A3">
        <w:t>("</w:t>
      </w:r>
      <w:proofErr w:type="spellStart"/>
      <w:r w:rsidR="004967A3" w:rsidRPr="004967A3">
        <w:t>BallPile</w:t>
      </w:r>
      <w:proofErr w:type="spellEnd"/>
      <w:r w:rsidR="004967A3" w:rsidRPr="004967A3">
        <w:t xml:space="preserve">") &amp;&amp; </w:t>
      </w:r>
      <w:proofErr w:type="spellStart"/>
      <w:r w:rsidR="004967A3" w:rsidRPr="004967A3">
        <w:t>currDistance</w:t>
      </w:r>
      <w:proofErr w:type="spellEnd"/>
      <w:r w:rsidR="004967A3" w:rsidRPr="004967A3">
        <w:t xml:space="preserve"> &lt; </w:t>
      </w:r>
      <w:proofErr w:type="spellStart"/>
      <w:r w:rsidR="004967A3" w:rsidRPr="004967A3">
        <w:t>shortestBallDist</w:t>
      </w:r>
      <w:proofErr w:type="spellEnd"/>
      <w:r w:rsidR="004967A3" w:rsidRPr="004967A3">
        <w:t>){</w:t>
      </w:r>
    </w:p>
    <w:p w14:paraId="3013DBFF" w14:textId="7C06ABA9" w:rsidR="004967A3" w:rsidRPr="004967A3" w:rsidRDefault="00133E45" w:rsidP="00133E45">
      <w:pPr>
        <w:pStyle w:val="STTSAlgoritmaContent"/>
      </w:pPr>
      <w:r>
        <w:t xml:space="preserve">        </w:t>
      </w:r>
      <w:r w:rsidR="004967A3" w:rsidRPr="004967A3">
        <w:t>if (</w:t>
      </w:r>
      <w:proofErr w:type="spellStart"/>
      <w:proofErr w:type="gramStart"/>
      <w:r w:rsidR="004967A3" w:rsidRPr="004967A3">
        <w:t>currentHitObject.collider.GetComponent</w:t>
      </w:r>
      <w:proofErr w:type="spellEnd"/>
      <w:proofErr w:type="gramEnd"/>
      <w:r w:rsidR="004967A3" w:rsidRPr="004967A3">
        <w:t>&lt;</w:t>
      </w:r>
      <w:proofErr w:type="spellStart"/>
      <w:r w:rsidR="004967A3" w:rsidRPr="004967A3">
        <w:t>PowerUp</w:t>
      </w:r>
      <w:proofErr w:type="spellEnd"/>
      <w:r w:rsidR="004967A3" w:rsidRPr="004967A3">
        <w:t xml:space="preserve">&gt;() == null || </w:t>
      </w:r>
      <w:proofErr w:type="spellStart"/>
      <w:r w:rsidR="004967A3" w:rsidRPr="004967A3">
        <w:t>currentHitObject.collider.GetComponent</w:t>
      </w:r>
      <w:proofErr w:type="spellEnd"/>
      <w:r w:rsidR="004967A3" w:rsidRPr="004967A3">
        <w:t>&lt;</w:t>
      </w:r>
      <w:proofErr w:type="spellStart"/>
      <w:r w:rsidR="004967A3" w:rsidRPr="004967A3">
        <w:t>PowerUp</w:t>
      </w:r>
      <w:proofErr w:type="spellEnd"/>
      <w:r w:rsidR="004967A3" w:rsidRPr="004967A3">
        <w:t>&gt;().</w:t>
      </w:r>
      <w:proofErr w:type="spellStart"/>
      <w:r w:rsidR="004967A3" w:rsidRPr="004967A3">
        <w:t>isActive</w:t>
      </w:r>
      <w:proofErr w:type="spellEnd"/>
      <w:r w:rsidR="004967A3" w:rsidRPr="004967A3">
        <w:t>()){</w:t>
      </w:r>
    </w:p>
    <w:p w14:paraId="04EB98F6" w14:textId="7729E81C" w:rsidR="004967A3" w:rsidRPr="004967A3" w:rsidRDefault="00133E45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shortestBallDist</w:t>
      </w:r>
      <w:proofErr w:type="spellEnd"/>
      <w:r w:rsidR="004967A3" w:rsidRPr="004967A3">
        <w:t xml:space="preserve"> = </w:t>
      </w:r>
      <w:proofErr w:type="spellStart"/>
      <w:r w:rsidR="004967A3" w:rsidRPr="004967A3">
        <w:t>currDistance</w:t>
      </w:r>
      <w:proofErr w:type="spellEnd"/>
      <w:r w:rsidR="004967A3" w:rsidRPr="004967A3">
        <w:t>;</w:t>
      </w:r>
    </w:p>
    <w:p w14:paraId="5D57C83E" w14:textId="4DB8533F" w:rsidR="004967A3" w:rsidRPr="004967A3" w:rsidRDefault="00133E45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sawBallGO</w:t>
      </w:r>
      <w:proofErr w:type="spellEnd"/>
      <w:r w:rsidR="004967A3" w:rsidRPr="004967A3">
        <w:t xml:space="preserve"> = </w:t>
      </w:r>
      <w:proofErr w:type="spellStart"/>
      <w:proofErr w:type="gramStart"/>
      <w:r w:rsidR="004967A3" w:rsidRPr="004967A3">
        <w:t>currentHitObject.collider.gameObject</w:t>
      </w:r>
      <w:proofErr w:type="spellEnd"/>
      <w:proofErr w:type="gramEnd"/>
      <w:r w:rsidR="004967A3" w:rsidRPr="004967A3">
        <w:t>;</w:t>
      </w:r>
    </w:p>
    <w:p w14:paraId="0BA9D92E" w14:textId="7BCAA122" w:rsidR="004967A3" w:rsidRPr="004967A3" w:rsidRDefault="00133E45" w:rsidP="004967A3">
      <w:pPr>
        <w:pStyle w:val="STTSAlgoritmaContent"/>
      </w:pPr>
      <w:r>
        <w:t xml:space="preserve">        </w:t>
      </w:r>
      <w:r w:rsidR="004967A3" w:rsidRPr="004967A3">
        <w:t>}</w:t>
      </w:r>
    </w:p>
    <w:p w14:paraId="0DFD6758" w14:textId="16229C52" w:rsidR="004967A3" w:rsidRPr="004967A3" w:rsidRDefault="00133E45" w:rsidP="004967A3">
      <w:pPr>
        <w:pStyle w:val="STTSAlgoritmaContent"/>
      </w:pPr>
      <w:r>
        <w:t xml:space="preserve">      </w:t>
      </w:r>
      <w:r w:rsidR="004967A3" w:rsidRPr="004967A3">
        <w:t>}</w:t>
      </w:r>
    </w:p>
    <w:p w14:paraId="38C77417" w14:textId="1EB788FF" w:rsidR="004967A3" w:rsidRPr="004967A3" w:rsidRDefault="00F7368D" w:rsidP="00F7368D">
      <w:pPr>
        <w:pStyle w:val="STTSAlgoritmaContent"/>
      </w:pPr>
      <w:r>
        <w:t xml:space="preserve">      </w:t>
      </w:r>
      <w:r w:rsidR="004967A3" w:rsidRPr="004967A3">
        <w:t>else if ((</w:t>
      </w:r>
      <w:proofErr w:type="spellStart"/>
      <w:proofErr w:type="gramStart"/>
      <w:r w:rsidR="004967A3" w:rsidRPr="004967A3">
        <w:t>currentHitObject.collider.CompareTag</w:t>
      </w:r>
      <w:proofErr w:type="spellEnd"/>
      <w:proofErr w:type="gramEnd"/>
      <w:r w:rsidR="004967A3" w:rsidRPr="004967A3">
        <w:t xml:space="preserve">("Player") || </w:t>
      </w:r>
      <w:proofErr w:type="spellStart"/>
      <w:r w:rsidR="004967A3" w:rsidRPr="004967A3">
        <w:t>currentHitObject.collider.CompareTag</w:t>
      </w:r>
      <w:proofErr w:type="spellEnd"/>
      <w:r w:rsidR="004967A3" w:rsidRPr="004967A3">
        <w:t>("</w:t>
      </w:r>
      <w:proofErr w:type="spellStart"/>
      <w:r w:rsidR="004967A3" w:rsidRPr="004967A3">
        <w:t>EnemyTeam</w:t>
      </w:r>
      <w:proofErr w:type="spellEnd"/>
      <w:r w:rsidR="004967A3" w:rsidRPr="004967A3">
        <w:t xml:space="preserve">")) &amp;&amp; </w:t>
      </w:r>
      <w:proofErr w:type="spellStart"/>
      <w:r w:rsidR="004967A3" w:rsidRPr="004967A3">
        <w:t>currDistance</w:t>
      </w:r>
      <w:proofErr w:type="spellEnd"/>
      <w:r w:rsidR="004967A3" w:rsidRPr="004967A3">
        <w:t xml:space="preserve"> &lt; </w:t>
      </w:r>
      <w:proofErr w:type="spellStart"/>
      <w:r w:rsidR="004967A3" w:rsidRPr="004967A3">
        <w:t>shortestEnemyDist</w:t>
      </w:r>
      <w:proofErr w:type="spellEnd"/>
      <w:r w:rsidR="004967A3" w:rsidRPr="004967A3">
        <w:t xml:space="preserve"> &amp;&amp; !currentHitObject.collider.GetComponent&lt;SnowBrawler&gt;().isTargeted){</w:t>
      </w:r>
    </w:p>
    <w:p w14:paraId="32BE97B0" w14:textId="28CC0697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C27241B" w14:textId="481041F1" w:rsidR="004967A3" w:rsidRPr="004967A3" w:rsidRDefault="00F7368D" w:rsidP="00F7368D">
      <w:pPr>
        <w:pStyle w:val="STTSAlgoritmaContent"/>
      </w:pPr>
      <w:r>
        <w:t xml:space="preserve">        </w:t>
      </w:r>
      <w:r w:rsidR="004967A3" w:rsidRPr="004967A3">
        <w:t>if (</w:t>
      </w:r>
      <w:proofErr w:type="gramStart"/>
      <w:r w:rsidR="004967A3" w:rsidRPr="004967A3">
        <w:t>currentHitObject.collider.GetComponent</w:t>
      </w:r>
      <w:proofErr w:type="gramEnd"/>
      <w:r w:rsidR="004967A3" w:rsidRPr="004967A3">
        <w:t xml:space="preserve">&lt;SnowBrawler&gt;().getplayerteam() != </w:t>
      </w:r>
      <w:proofErr w:type="spellStart"/>
      <w:r w:rsidR="004967A3" w:rsidRPr="004967A3">
        <w:t>snowBrawlerRef.getplayerteam</w:t>
      </w:r>
      <w:proofErr w:type="spellEnd"/>
      <w:r w:rsidR="004967A3" w:rsidRPr="004967A3">
        <w:t>()){</w:t>
      </w:r>
    </w:p>
    <w:p w14:paraId="44A0E7BD" w14:textId="706E02A4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shortestEnemyDist</w:t>
      </w:r>
      <w:proofErr w:type="spellEnd"/>
      <w:r w:rsidR="004967A3" w:rsidRPr="004967A3">
        <w:t xml:space="preserve"> = </w:t>
      </w:r>
      <w:proofErr w:type="spellStart"/>
      <w:r w:rsidR="004967A3" w:rsidRPr="004967A3">
        <w:t>currDistance</w:t>
      </w:r>
      <w:proofErr w:type="spellEnd"/>
      <w:r w:rsidR="004967A3" w:rsidRPr="004967A3">
        <w:t>;</w:t>
      </w:r>
    </w:p>
    <w:p w14:paraId="6BE725E2" w14:textId="0AC9E5A7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sawEnemyGO</w:t>
      </w:r>
      <w:proofErr w:type="spellEnd"/>
      <w:r w:rsidR="004967A3" w:rsidRPr="004967A3">
        <w:t xml:space="preserve"> = </w:t>
      </w:r>
      <w:proofErr w:type="spellStart"/>
      <w:proofErr w:type="gramStart"/>
      <w:r w:rsidR="004967A3" w:rsidRPr="004967A3">
        <w:t>currentHitObject.collider.gameObject</w:t>
      </w:r>
      <w:proofErr w:type="spellEnd"/>
      <w:proofErr w:type="gramEnd"/>
      <w:r w:rsidR="004967A3" w:rsidRPr="004967A3">
        <w:t>;</w:t>
      </w:r>
    </w:p>
    <w:p w14:paraId="1DA54258" w14:textId="7CC2FB27" w:rsidR="004967A3" w:rsidRPr="004967A3" w:rsidRDefault="00F7368D" w:rsidP="004967A3">
      <w:pPr>
        <w:pStyle w:val="STTSAlgoritmaContent"/>
      </w:pPr>
      <w:r>
        <w:t xml:space="preserve">        </w:t>
      </w:r>
      <w:r w:rsidR="004967A3" w:rsidRPr="004967A3">
        <w:t>}</w:t>
      </w:r>
    </w:p>
    <w:p w14:paraId="67EEEB87" w14:textId="61E9A4E1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}</w:t>
      </w:r>
    </w:p>
    <w:p w14:paraId="37A158D4" w14:textId="2C19B51C" w:rsidR="004967A3" w:rsidRPr="004967A3" w:rsidRDefault="00F7368D" w:rsidP="00F7368D">
      <w:pPr>
        <w:pStyle w:val="STTSAlgoritmaContent"/>
      </w:pPr>
      <w:r>
        <w:t xml:space="preserve">      </w:t>
      </w:r>
      <w:r w:rsidR="004967A3" w:rsidRPr="004967A3">
        <w:t>else if (</w:t>
      </w:r>
      <w:proofErr w:type="spellStart"/>
      <w:proofErr w:type="gramStart"/>
      <w:r w:rsidR="004967A3" w:rsidRPr="004967A3">
        <w:t>currentHitObject.collider.CompareTag</w:t>
      </w:r>
      <w:proofErr w:type="spellEnd"/>
      <w:proofErr w:type="gramEnd"/>
      <w:r w:rsidR="004967A3" w:rsidRPr="004967A3">
        <w:t>("Projectile")){</w:t>
      </w:r>
    </w:p>
    <w:p w14:paraId="43D984F2" w14:textId="31314008" w:rsidR="004967A3" w:rsidRPr="004967A3" w:rsidRDefault="00F7368D" w:rsidP="004967A3">
      <w:pPr>
        <w:pStyle w:val="STTSAlgoritmaContent"/>
      </w:pPr>
      <w:r>
        <w:t xml:space="preserve">        </w:t>
      </w:r>
      <w:r w:rsidR="004967A3" w:rsidRPr="004967A3">
        <w:t>if (</w:t>
      </w:r>
      <w:proofErr w:type="spellStart"/>
      <w:proofErr w:type="gramStart"/>
      <w:r w:rsidR="004967A3" w:rsidRPr="004967A3">
        <w:t>sawProjectileGO</w:t>
      </w:r>
      <w:proofErr w:type="spellEnd"/>
      <w:r w:rsidR="004967A3" w:rsidRPr="004967A3">
        <w:t xml:space="preserve"> !</w:t>
      </w:r>
      <w:proofErr w:type="gramEnd"/>
      <w:r w:rsidR="004967A3" w:rsidRPr="004967A3">
        <w:t xml:space="preserve">= </w:t>
      </w:r>
      <w:proofErr w:type="spellStart"/>
      <w:r w:rsidR="004967A3" w:rsidRPr="004967A3">
        <w:t>currentHitObject.collider.gameObject</w:t>
      </w:r>
      <w:proofErr w:type="spellEnd"/>
      <w:r w:rsidR="004967A3" w:rsidRPr="004967A3">
        <w:t>)</w:t>
      </w:r>
    </w:p>
    <w:p w14:paraId="0ACE2025" w14:textId="54A2F1D7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isSameBall</w:t>
      </w:r>
      <w:proofErr w:type="spellEnd"/>
      <w:r w:rsidR="004967A3" w:rsidRPr="004967A3">
        <w:t xml:space="preserve"> = false;</w:t>
      </w:r>
    </w:p>
    <w:p w14:paraId="20B3D1F5" w14:textId="4FD00605" w:rsidR="004967A3" w:rsidRPr="004967A3" w:rsidRDefault="00F7368D" w:rsidP="004967A3">
      <w:pPr>
        <w:pStyle w:val="STTSAlgoritmaContent"/>
      </w:pPr>
      <w:r>
        <w:t xml:space="preserve">          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= </w:t>
      </w:r>
      <w:proofErr w:type="spellStart"/>
      <w:proofErr w:type="gramStart"/>
      <w:r w:rsidR="004967A3" w:rsidRPr="004967A3">
        <w:t>currentHitObject.collider.gameObject</w:t>
      </w:r>
      <w:proofErr w:type="spellEnd"/>
      <w:proofErr w:type="gramEnd"/>
      <w:r w:rsidR="004967A3" w:rsidRPr="004967A3">
        <w:t>;</w:t>
      </w:r>
    </w:p>
    <w:p w14:paraId="2D8A656B" w14:textId="37C84E20" w:rsidR="004967A3" w:rsidRPr="004967A3" w:rsidRDefault="00F7368D" w:rsidP="004967A3">
      <w:pPr>
        <w:pStyle w:val="STTSAlgoritmaContent"/>
      </w:pPr>
      <w:r>
        <w:t xml:space="preserve">        </w:t>
      </w:r>
      <w:r w:rsidR="004967A3" w:rsidRPr="004967A3">
        <w:t>}</w:t>
      </w:r>
    </w:p>
    <w:p w14:paraId="3161834D" w14:textId="1C6CAC7E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}</w:t>
      </w:r>
    </w:p>
    <w:p w14:paraId="120C4EB8" w14:textId="441FBD26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}</w:t>
      </w:r>
    </w:p>
    <w:p w14:paraId="7D34B1BF" w14:textId="77777777" w:rsidR="004967A3" w:rsidRPr="004967A3" w:rsidRDefault="004967A3" w:rsidP="004967A3">
      <w:pPr>
        <w:pStyle w:val="STTSAlgoritmaContent"/>
      </w:pPr>
    </w:p>
    <w:p w14:paraId="6993E279" w14:textId="795D2EC4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r w:rsidR="004967A3" w:rsidRPr="004967A3">
        <w:t>searchTimer</w:t>
      </w:r>
      <w:proofErr w:type="spellEnd"/>
      <w:r w:rsidR="004967A3" w:rsidRPr="004967A3">
        <w:t xml:space="preserve"> &gt; 0 |</w:t>
      </w:r>
      <w:proofErr w:type="gramStart"/>
      <w:r w:rsidR="004967A3" w:rsidRPr="004967A3">
        <w:t>| !</w:t>
      </w:r>
      <w:proofErr w:type="spellStart"/>
      <w:proofErr w:type="gramEnd"/>
      <w:r w:rsidR="004967A3" w:rsidRPr="004967A3">
        <w:t>snowBrawlerRef.canAct</w:t>
      </w:r>
      <w:proofErr w:type="spellEnd"/>
      <w:r w:rsidR="004967A3" w:rsidRPr="004967A3">
        <w:t>)</w:t>
      </w:r>
    </w:p>
    <w:p w14:paraId="69641FFC" w14:textId="5719E112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return;</w:t>
      </w:r>
    </w:p>
    <w:p w14:paraId="412BF331" w14:textId="178CF201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 xml:space="preserve">// </w:t>
      </w:r>
      <w:proofErr w:type="spellStart"/>
      <w:r w:rsidR="004967A3" w:rsidRPr="004967A3">
        <w:t>koding</w:t>
      </w:r>
      <w:proofErr w:type="spellEnd"/>
      <w:r w:rsidR="004967A3" w:rsidRPr="004967A3">
        <w:t xml:space="preserve"> </w:t>
      </w:r>
      <w:proofErr w:type="spellStart"/>
      <w:r w:rsidR="004967A3" w:rsidRPr="004967A3">
        <w:t>sini</w:t>
      </w:r>
      <w:proofErr w:type="spellEnd"/>
      <w:r w:rsidR="004967A3" w:rsidRPr="004967A3">
        <w:t xml:space="preserve"> </w:t>
      </w:r>
      <w:proofErr w:type="spellStart"/>
      <w:r w:rsidR="004967A3" w:rsidRPr="004967A3">
        <w:t>lebih</w:t>
      </w:r>
      <w:proofErr w:type="spellEnd"/>
      <w:r w:rsidR="004967A3" w:rsidRPr="004967A3">
        <w:t xml:space="preserve"> </w:t>
      </w:r>
      <w:proofErr w:type="spellStart"/>
      <w:r w:rsidR="004967A3" w:rsidRPr="004967A3">
        <w:t>rapi</w:t>
      </w:r>
      <w:proofErr w:type="spellEnd"/>
      <w:r w:rsidR="004967A3" w:rsidRPr="004967A3">
        <w:t xml:space="preserve"> </w:t>
      </w:r>
      <w:proofErr w:type="spellStart"/>
      <w:r w:rsidR="004967A3" w:rsidRPr="004967A3">
        <w:t>ketimbang</w:t>
      </w:r>
      <w:proofErr w:type="spellEnd"/>
      <w:r w:rsidR="004967A3" w:rsidRPr="004967A3">
        <w:t xml:space="preserve"> di Visual Script</w:t>
      </w:r>
    </w:p>
    <w:p w14:paraId="5DD7A429" w14:textId="3874D7D5" w:rsidR="004967A3" w:rsidRPr="004967A3" w:rsidRDefault="00F7368D" w:rsidP="00F7368D">
      <w:pPr>
        <w:pStyle w:val="STTSAlgoritmaContent"/>
      </w:pPr>
      <w:r>
        <w:t xml:space="preserve">    </w:t>
      </w:r>
      <w:r w:rsidR="004967A3" w:rsidRPr="004967A3">
        <w:t xml:space="preserve">if </w:t>
      </w:r>
      <w:proofErr w:type="gramStart"/>
      <w:r w:rsidR="004967A3" w:rsidRPr="004967A3">
        <w:t>(!</w:t>
      </w:r>
      <w:proofErr w:type="spellStart"/>
      <w:r w:rsidR="004967A3" w:rsidRPr="004967A3">
        <w:t>walkLocation.Equals</w:t>
      </w:r>
      <w:proofErr w:type="spellEnd"/>
      <w:proofErr w:type="gramEnd"/>
      <w:r w:rsidR="004967A3" w:rsidRPr="004967A3">
        <w:t>(Vector2.zero)){</w:t>
      </w:r>
    </w:p>
    <w:p w14:paraId="34C1986E" w14:textId="351FE6C4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direction = Vector3.Normalize(</w:t>
      </w:r>
      <w:proofErr w:type="spellStart"/>
      <w:r w:rsidR="004967A3" w:rsidRPr="004967A3">
        <w:t>walkLocation</w:t>
      </w:r>
      <w:proofErr w:type="spellEnd"/>
      <w:r w:rsidR="004967A3" w:rsidRPr="004967A3">
        <w:t xml:space="preserve"> - (Vector</w:t>
      </w:r>
      <w:proofErr w:type="gramStart"/>
      <w:r w:rsidR="004967A3" w:rsidRPr="004967A3">
        <w:t>2)</w:t>
      </w:r>
      <w:proofErr w:type="spellStart"/>
      <w:r w:rsidR="004967A3" w:rsidRPr="004967A3">
        <w:t>transform</w:t>
      </w:r>
      <w:proofErr w:type="gramEnd"/>
      <w:r w:rsidR="004967A3" w:rsidRPr="004967A3">
        <w:t>.position</w:t>
      </w:r>
      <w:proofErr w:type="spellEnd"/>
      <w:r w:rsidR="004967A3" w:rsidRPr="004967A3">
        <w:t>);</w:t>
      </w:r>
    </w:p>
    <w:p w14:paraId="0E50FE2D" w14:textId="1EB6C248" w:rsidR="004967A3" w:rsidRPr="004967A3" w:rsidRDefault="00F7368D" w:rsidP="00E15E06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viewDirection</w:t>
      </w:r>
      <w:proofErr w:type="spellEnd"/>
      <w:r w:rsidR="004967A3" w:rsidRPr="004967A3">
        <w:t xml:space="preserve"> = direction;</w:t>
      </w:r>
    </w:p>
    <w:p w14:paraId="5433C8AF" w14:textId="22737B71" w:rsidR="004967A3" w:rsidRPr="004967A3" w:rsidRDefault="00F7368D" w:rsidP="004967A3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thisRigid.MovePosition</w:t>
      </w:r>
      <w:proofErr w:type="spellEnd"/>
      <w:r w:rsidR="004967A3" w:rsidRPr="004967A3">
        <w:t>((Vector</w:t>
      </w:r>
      <w:proofErr w:type="gramStart"/>
      <w:r w:rsidR="004967A3" w:rsidRPr="004967A3">
        <w:t>2)</w:t>
      </w:r>
      <w:proofErr w:type="spellStart"/>
      <w:r w:rsidR="004967A3" w:rsidRPr="004967A3">
        <w:t>transform</w:t>
      </w:r>
      <w:proofErr w:type="gramEnd"/>
      <w:r w:rsidR="004967A3" w:rsidRPr="004967A3">
        <w:t>.position</w:t>
      </w:r>
      <w:proofErr w:type="spellEnd"/>
      <w:r w:rsidR="004967A3" w:rsidRPr="004967A3">
        <w:t xml:space="preserve"> + (direction * </w:t>
      </w:r>
      <w:proofErr w:type="spellStart"/>
      <w:r w:rsidR="004967A3" w:rsidRPr="004967A3">
        <w:t>Time.deltaTime</w:t>
      </w:r>
      <w:proofErr w:type="spellEnd"/>
      <w:r w:rsidR="004967A3" w:rsidRPr="004967A3">
        <w:t xml:space="preserve"> * </w:t>
      </w:r>
      <w:proofErr w:type="spellStart"/>
      <w:r w:rsidR="004967A3" w:rsidRPr="004967A3">
        <w:t>snowBrawlerRef.runSpeed</w:t>
      </w:r>
      <w:proofErr w:type="spellEnd"/>
      <w:r w:rsidR="004967A3" w:rsidRPr="004967A3">
        <w:t xml:space="preserve"> * (</w:t>
      </w:r>
      <w:proofErr w:type="spellStart"/>
      <w:r w:rsidR="004967A3" w:rsidRPr="004967A3">
        <w:t>snowBrawlerRef.isAiming</w:t>
      </w:r>
      <w:proofErr w:type="spellEnd"/>
      <w:r w:rsidR="004967A3" w:rsidRPr="004967A3">
        <w:t xml:space="preserve"> ? </w:t>
      </w:r>
      <w:proofErr w:type="spellStart"/>
      <w:r w:rsidR="004967A3" w:rsidRPr="004967A3">
        <w:t>aimSpeedPercentage</w:t>
      </w:r>
      <w:proofErr w:type="spellEnd"/>
      <w:r w:rsidR="004967A3" w:rsidRPr="004967A3">
        <w:t xml:space="preserve"> : 1)));</w:t>
      </w:r>
    </w:p>
    <w:p w14:paraId="61A6C53A" w14:textId="3C9CBDDB" w:rsidR="004967A3" w:rsidRPr="004967A3" w:rsidRDefault="00F7368D" w:rsidP="004967A3">
      <w:pPr>
        <w:pStyle w:val="STTSAlgoritmaContent"/>
      </w:pPr>
      <w:r>
        <w:t xml:space="preserve">  </w:t>
      </w:r>
      <w:r w:rsidR="00E15E06">
        <w:t xml:space="preserve">  </w:t>
      </w:r>
      <w:r w:rsidR="004967A3" w:rsidRPr="004967A3">
        <w:t>}</w:t>
      </w:r>
    </w:p>
    <w:p w14:paraId="55E9323D" w14:textId="77777777" w:rsidR="004967A3" w:rsidRPr="004967A3" w:rsidRDefault="004967A3" w:rsidP="004967A3">
      <w:pPr>
        <w:pStyle w:val="STTSAlgoritmaContent"/>
      </w:pPr>
    </w:p>
    <w:p w14:paraId="6E3924C6" w14:textId="1047A5EA" w:rsidR="004967A3" w:rsidRPr="004967A3" w:rsidRDefault="00F7368D" w:rsidP="004967A3">
      <w:pPr>
        <w:pStyle w:val="STTSAlgoritmaContent"/>
      </w:pPr>
      <w:r>
        <w:t xml:space="preserve">  </w:t>
      </w:r>
      <w:r w:rsidR="00E15E06">
        <w:t xml:space="preserve">  </w:t>
      </w:r>
      <w:r w:rsidR="004967A3" w:rsidRPr="004967A3">
        <w:t>if (</w:t>
      </w:r>
      <w:proofErr w:type="gramStart"/>
      <w:r w:rsidR="004967A3" w:rsidRPr="004967A3">
        <w:t>target !</w:t>
      </w:r>
      <w:proofErr w:type="gramEnd"/>
      <w:r w:rsidR="004967A3" w:rsidRPr="004967A3">
        <w:t>= null)</w:t>
      </w:r>
    </w:p>
    <w:p w14:paraId="2144BF3C" w14:textId="5DB9A427" w:rsidR="004967A3" w:rsidRPr="004967A3" w:rsidRDefault="00F7368D" w:rsidP="004967A3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r w:rsidR="004967A3" w:rsidRPr="004967A3">
        <w:t>viewDirection</w:t>
      </w:r>
      <w:proofErr w:type="spellEnd"/>
      <w:r w:rsidR="004967A3" w:rsidRPr="004967A3">
        <w:t xml:space="preserve"> = Vector3.Normalize((Vector</w:t>
      </w:r>
      <w:proofErr w:type="gramStart"/>
      <w:r w:rsidR="004967A3" w:rsidRPr="004967A3">
        <w:t>2)</w:t>
      </w:r>
      <w:proofErr w:type="spellStart"/>
      <w:r w:rsidR="004967A3" w:rsidRPr="004967A3">
        <w:t>target</w:t>
      </w:r>
      <w:proofErr w:type="gramEnd"/>
      <w:r w:rsidR="004967A3" w:rsidRPr="004967A3">
        <w:t>.transform.position</w:t>
      </w:r>
      <w:proofErr w:type="spellEnd"/>
      <w:r w:rsidR="004967A3" w:rsidRPr="004967A3">
        <w:t xml:space="preserve"> - (Vector2)</w:t>
      </w:r>
      <w:proofErr w:type="spellStart"/>
      <w:r w:rsidR="004967A3" w:rsidRPr="004967A3">
        <w:t>transform.position</w:t>
      </w:r>
      <w:proofErr w:type="spellEnd"/>
      <w:r w:rsidR="004967A3" w:rsidRPr="004967A3">
        <w:t>);</w:t>
      </w:r>
    </w:p>
    <w:p w14:paraId="65692BA6" w14:textId="77777777" w:rsidR="004967A3" w:rsidRPr="004967A3" w:rsidRDefault="004967A3" w:rsidP="004967A3">
      <w:pPr>
        <w:pStyle w:val="STTSAlgoritmaContent"/>
      </w:pPr>
    </w:p>
    <w:p w14:paraId="0EBC6AC1" w14:textId="3AABCEC9" w:rsidR="004967A3" w:rsidRPr="004967A3" w:rsidRDefault="00F7368D" w:rsidP="004967A3">
      <w:pPr>
        <w:pStyle w:val="STTSAlgoritmaContent"/>
      </w:pPr>
      <w:r>
        <w:t xml:space="preserve">  </w:t>
      </w:r>
      <w:r w:rsidR="00E15E06">
        <w:t xml:space="preserve">  </w:t>
      </w:r>
      <w:r w:rsidR="004967A3" w:rsidRPr="004967A3">
        <w:t>if (</w:t>
      </w:r>
      <w:proofErr w:type="spellStart"/>
      <w:proofErr w:type="gramStart"/>
      <w:r w:rsidR="004967A3" w:rsidRPr="004967A3">
        <w:t>viewDirection.x</w:t>
      </w:r>
      <w:proofErr w:type="spellEnd"/>
      <w:r w:rsidR="004967A3" w:rsidRPr="004967A3">
        <w:t xml:space="preserve"> !</w:t>
      </w:r>
      <w:proofErr w:type="gramEnd"/>
      <w:r w:rsidR="004967A3" w:rsidRPr="004967A3">
        <w:t>= 0)</w:t>
      </w:r>
    </w:p>
    <w:p w14:paraId="6D5833B8" w14:textId="7110E812" w:rsidR="004967A3" w:rsidRPr="004967A3" w:rsidRDefault="00F7368D" w:rsidP="004967A3">
      <w:pPr>
        <w:pStyle w:val="STTSAlgoritmaContent"/>
      </w:pPr>
      <w:r>
        <w:t xml:space="preserve">    </w:t>
      </w:r>
      <w:r w:rsidR="00E15E06">
        <w:t xml:space="preserve">  </w:t>
      </w:r>
      <w:proofErr w:type="spellStart"/>
      <w:proofErr w:type="gramStart"/>
      <w:r w:rsidR="004967A3" w:rsidRPr="004967A3">
        <w:t>transform.localScale</w:t>
      </w:r>
      <w:proofErr w:type="spellEnd"/>
      <w:proofErr w:type="gramEnd"/>
      <w:r w:rsidR="004967A3" w:rsidRPr="004967A3">
        <w:t xml:space="preserve"> = new Vector3(</w:t>
      </w:r>
      <w:proofErr w:type="spellStart"/>
      <w:r w:rsidR="004967A3" w:rsidRPr="004967A3">
        <w:t>viewDirection.x</w:t>
      </w:r>
      <w:proofErr w:type="spellEnd"/>
      <w:r w:rsidR="004967A3" w:rsidRPr="004967A3">
        <w:t xml:space="preserve"> / </w:t>
      </w:r>
      <w:proofErr w:type="spellStart"/>
      <w:r w:rsidR="004967A3" w:rsidRPr="004967A3">
        <w:t>Mathf.Abs</w:t>
      </w:r>
      <w:proofErr w:type="spellEnd"/>
      <w:r w:rsidR="004967A3" w:rsidRPr="004967A3">
        <w:t>(</w:t>
      </w:r>
      <w:proofErr w:type="spellStart"/>
      <w:r w:rsidR="004967A3" w:rsidRPr="004967A3">
        <w:t>viewDirection.x</w:t>
      </w:r>
      <w:proofErr w:type="spellEnd"/>
      <w:r w:rsidR="004967A3" w:rsidRPr="004967A3">
        <w:t xml:space="preserve">), </w:t>
      </w:r>
      <w:proofErr w:type="spellStart"/>
      <w:r w:rsidR="004967A3" w:rsidRPr="004967A3">
        <w:t>transform.localScale.y</w:t>
      </w:r>
      <w:proofErr w:type="spellEnd"/>
      <w:r w:rsidR="004967A3" w:rsidRPr="004967A3">
        <w:t xml:space="preserve">, </w:t>
      </w:r>
      <w:proofErr w:type="spellStart"/>
      <w:r w:rsidR="004967A3" w:rsidRPr="004967A3">
        <w:t>transform.localScale.z</w:t>
      </w:r>
      <w:proofErr w:type="spellEnd"/>
      <w:r w:rsidR="004967A3" w:rsidRPr="004967A3">
        <w:t>);</w:t>
      </w:r>
    </w:p>
    <w:p w14:paraId="6BC5103A" w14:textId="604046D6" w:rsidR="004967A3" w:rsidRPr="004967A3" w:rsidRDefault="004967A3" w:rsidP="004967A3">
      <w:pPr>
        <w:pStyle w:val="STTSAlgoritmaContent"/>
      </w:pPr>
      <w:r w:rsidRPr="004967A3">
        <w:t>}</w:t>
      </w:r>
    </w:p>
    <w:p w14:paraId="020C80FA" w14:textId="77777777" w:rsidR="004967A3" w:rsidRPr="004967A3" w:rsidRDefault="004967A3" w:rsidP="004967A3">
      <w:pPr>
        <w:pStyle w:val="STTSAlgoritmaContent"/>
      </w:pPr>
    </w:p>
    <w:p w14:paraId="4539F325" w14:textId="3490935A" w:rsidR="004967A3" w:rsidRPr="004967A3" w:rsidRDefault="004967A3" w:rsidP="00F7368D">
      <w:pPr>
        <w:pStyle w:val="STTSAlgoritmaContent"/>
      </w:pPr>
      <w:r w:rsidRPr="004967A3">
        <w:t xml:space="preserve">public void </w:t>
      </w:r>
      <w:proofErr w:type="spellStart"/>
      <w:proofErr w:type="gramStart"/>
      <w:r w:rsidRPr="004967A3">
        <w:t>walkSideways</w:t>
      </w:r>
      <w:proofErr w:type="spellEnd"/>
      <w:r w:rsidRPr="004967A3">
        <w:t>(</w:t>
      </w:r>
      <w:proofErr w:type="gramEnd"/>
      <w:r w:rsidRPr="004967A3">
        <w:t>){</w:t>
      </w:r>
    </w:p>
    <w:p w14:paraId="5B31B20C" w14:textId="06D4E1DA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float </w:t>
      </w:r>
      <w:proofErr w:type="spellStart"/>
      <w:r w:rsidR="004967A3" w:rsidRPr="004967A3">
        <w:t>angleOfChoice</w:t>
      </w:r>
      <w:proofErr w:type="spellEnd"/>
      <w:r w:rsidR="004967A3" w:rsidRPr="004967A3">
        <w:t xml:space="preserve"> = ((</w:t>
      </w:r>
      <w:proofErr w:type="spellStart"/>
      <w:r w:rsidR="004967A3" w:rsidRPr="004967A3">
        <w:t>Random.Range</w:t>
      </w:r>
      <w:proofErr w:type="spellEnd"/>
      <w:r w:rsidR="004967A3" w:rsidRPr="004967A3">
        <w:t>(0, 2) * 2) - 1) * 90;</w:t>
      </w:r>
    </w:p>
    <w:p w14:paraId="1C886DDF" w14:textId="3FBE02E8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angleOfChoice</w:t>
      </w:r>
      <w:proofErr w:type="spellEnd"/>
      <w:r w:rsidR="004967A3" w:rsidRPr="004967A3">
        <w:t xml:space="preserve"> = </w:t>
      </w:r>
      <w:proofErr w:type="spellStart"/>
      <w:r w:rsidR="004967A3" w:rsidRPr="004967A3">
        <w:t>angleOfChoice</w:t>
      </w:r>
      <w:proofErr w:type="spellEnd"/>
      <w:r w:rsidR="004967A3" w:rsidRPr="004967A3">
        <w:t xml:space="preserve"> + </w:t>
      </w:r>
      <w:proofErr w:type="spellStart"/>
      <w:r w:rsidR="004967A3" w:rsidRPr="004967A3">
        <w:t>Random.Range</w:t>
      </w:r>
      <w:proofErr w:type="spellEnd"/>
      <w:r w:rsidR="004967A3" w:rsidRPr="004967A3">
        <w:t>(-</w:t>
      </w:r>
      <w:proofErr w:type="spellStart"/>
      <w:r w:rsidR="004967A3" w:rsidRPr="004967A3">
        <w:t>sidewaysAngle</w:t>
      </w:r>
      <w:proofErr w:type="spellEnd"/>
      <w:r w:rsidR="004967A3" w:rsidRPr="004967A3">
        <w:t xml:space="preserve">, </w:t>
      </w:r>
      <w:proofErr w:type="spellStart"/>
      <w:r w:rsidR="004967A3" w:rsidRPr="004967A3">
        <w:t>sidewaysAngle</w:t>
      </w:r>
      <w:proofErr w:type="spellEnd"/>
      <w:r w:rsidR="004967A3" w:rsidRPr="004967A3">
        <w:t xml:space="preserve"> + 1);</w:t>
      </w:r>
    </w:p>
    <w:p w14:paraId="38EBD2FD" w14:textId="715D433E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walkLocation</w:t>
      </w:r>
      <w:proofErr w:type="spellEnd"/>
      <w:r w:rsidR="004967A3" w:rsidRPr="004967A3">
        <w:t xml:space="preserve"> = </w:t>
      </w:r>
      <w:proofErr w:type="spellStart"/>
      <w:r w:rsidR="004967A3" w:rsidRPr="004967A3">
        <w:t>Quaternion.Euler</w:t>
      </w:r>
      <w:proofErr w:type="spellEnd"/>
      <w:r w:rsidR="004967A3" w:rsidRPr="004967A3">
        <w:t xml:space="preserve">(0, 0, </w:t>
      </w:r>
      <w:proofErr w:type="spellStart"/>
      <w:r w:rsidR="004967A3" w:rsidRPr="004967A3">
        <w:t>angleOfChoice</w:t>
      </w:r>
      <w:proofErr w:type="spellEnd"/>
      <w:r w:rsidR="004967A3" w:rsidRPr="004967A3">
        <w:t>) * (Vector</w:t>
      </w:r>
      <w:proofErr w:type="gramStart"/>
      <w:r w:rsidR="004967A3" w:rsidRPr="004967A3">
        <w:t>2)(</w:t>
      </w:r>
      <w:proofErr w:type="spellStart"/>
      <w:proofErr w:type="gramEnd"/>
      <w:r w:rsidR="004967A3" w:rsidRPr="004967A3">
        <w:t>target.transform.position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transform.position</w:t>
      </w:r>
      <w:proofErr w:type="spellEnd"/>
      <w:r w:rsidR="004967A3" w:rsidRPr="004967A3">
        <w:t>);</w:t>
      </w:r>
    </w:p>
    <w:p w14:paraId="4A09F89E" w14:textId="21E98448" w:rsidR="004967A3" w:rsidRPr="004967A3" w:rsidRDefault="004967A3" w:rsidP="004967A3">
      <w:pPr>
        <w:pStyle w:val="STTSAlgoritmaContent"/>
      </w:pPr>
      <w:r w:rsidRPr="004967A3">
        <w:t>}</w:t>
      </w:r>
    </w:p>
    <w:p w14:paraId="7B93B4E3" w14:textId="77777777" w:rsidR="004967A3" w:rsidRPr="004967A3" w:rsidRDefault="004967A3" w:rsidP="004967A3">
      <w:pPr>
        <w:pStyle w:val="STTSAlgoritmaContent"/>
      </w:pPr>
    </w:p>
    <w:p w14:paraId="67174ADD" w14:textId="4B938E20" w:rsidR="004967A3" w:rsidRDefault="00557AE5" w:rsidP="004967A3">
      <w:pPr>
        <w:pStyle w:val="STTSAlgoritmaContent"/>
      </w:pPr>
      <w:r w:rsidRPr="00557AE5">
        <w:t xml:space="preserve">public Vector2 </w:t>
      </w:r>
      <w:proofErr w:type="spellStart"/>
      <w:proofErr w:type="gramStart"/>
      <w:r w:rsidRPr="00557AE5">
        <w:t>GetAngle</w:t>
      </w:r>
      <w:proofErr w:type="spellEnd"/>
      <w:r w:rsidRPr="00557AE5">
        <w:t>(</w:t>
      </w:r>
      <w:proofErr w:type="spellStart"/>
      <w:proofErr w:type="gramEnd"/>
      <w:r w:rsidRPr="00557AE5">
        <w:t>GameObject</w:t>
      </w:r>
      <w:proofErr w:type="spellEnd"/>
      <w:r w:rsidRPr="00557AE5">
        <w:t xml:space="preserve"> them, float </w:t>
      </w:r>
      <w:proofErr w:type="spellStart"/>
      <w:r w:rsidRPr="00557AE5">
        <w:t>ballspeed</w:t>
      </w:r>
      <w:proofErr w:type="spellEnd"/>
      <w:r w:rsidRPr="00557AE5">
        <w:t>){</w:t>
      </w:r>
    </w:p>
    <w:p w14:paraId="225E9FBD" w14:textId="6C896DB4" w:rsidR="00557AE5" w:rsidRDefault="00557AE5" w:rsidP="004967A3">
      <w:pPr>
        <w:pStyle w:val="STTSAlgoritmaContent"/>
      </w:pPr>
      <w:r>
        <w:t>//</w:t>
      </w:r>
      <w:proofErr w:type="spellStart"/>
      <w:r>
        <w:t>Dijelaskan</w:t>
      </w:r>
      <w:proofErr w:type="spellEnd"/>
      <w:r>
        <w:t xml:space="preserve"> di </w:t>
      </w:r>
      <w:proofErr w:type="spellStart"/>
      <w:r w:rsidR="00ED23AF">
        <w:t>sub</w:t>
      </w:r>
      <w:r>
        <w:t>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46DB9FBB" w14:textId="35A0C5FE" w:rsidR="00557AE5" w:rsidRDefault="00557AE5" w:rsidP="004967A3">
      <w:pPr>
        <w:pStyle w:val="STTSAlgoritmaContent"/>
      </w:pPr>
      <w:r>
        <w:t>}</w:t>
      </w:r>
    </w:p>
    <w:p w14:paraId="7BF308AD" w14:textId="77777777" w:rsidR="00557AE5" w:rsidRPr="004967A3" w:rsidRDefault="00557AE5" w:rsidP="004967A3">
      <w:pPr>
        <w:pStyle w:val="STTSAlgoritmaContent"/>
      </w:pPr>
    </w:p>
    <w:p w14:paraId="2ADB1D1F" w14:textId="7C1EE8E6" w:rsidR="004967A3" w:rsidRPr="004967A3" w:rsidRDefault="004967A3" w:rsidP="00F7368D">
      <w:pPr>
        <w:pStyle w:val="STTSAlgoritmaContent"/>
      </w:pPr>
      <w:r w:rsidRPr="004967A3">
        <w:t xml:space="preserve">public </w:t>
      </w:r>
      <w:proofErr w:type="gramStart"/>
      <w:r w:rsidRPr="004967A3">
        <w:t>Coordinate[</w:t>
      </w:r>
      <w:proofErr w:type="gramEnd"/>
      <w:r w:rsidRPr="004967A3">
        <w:t xml:space="preserve">] </w:t>
      </w:r>
      <w:proofErr w:type="spellStart"/>
      <w:r w:rsidRPr="004967A3">
        <w:t>getWaytoRandomCoordinate</w:t>
      </w:r>
      <w:proofErr w:type="spellEnd"/>
      <w:r w:rsidRPr="004967A3">
        <w:t>(){</w:t>
      </w:r>
    </w:p>
    <w:p w14:paraId="32F8ED94" w14:textId="2EF90089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Coordinate </w:t>
      </w:r>
      <w:proofErr w:type="spellStart"/>
      <w:r w:rsidR="004967A3" w:rsidRPr="004967A3">
        <w:t>targetCoor</w:t>
      </w:r>
      <w:proofErr w:type="spellEnd"/>
      <w:r w:rsidR="004967A3" w:rsidRPr="004967A3">
        <w:t>;</w:t>
      </w:r>
    </w:p>
    <w:p w14:paraId="3657C6F0" w14:textId="59C35481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65EADFE" w14:textId="6E57B8C1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mapSegmentid</w:t>
      </w:r>
      <w:proofErr w:type="spellEnd"/>
      <w:r w:rsidR="004967A3" w:rsidRPr="004967A3">
        <w:t xml:space="preserve"> &gt; </w:t>
      </w:r>
      <w:proofErr w:type="gramStart"/>
      <w:r w:rsidR="004967A3" w:rsidRPr="004967A3">
        <w:t>0){</w:t>
      </w:r>
      <w:proofErr w:type="gramEnd"/>
    </w:p>
    <w:p w14:paraId="45BC914D" w14:textId="423E376D" w:rsidR="004967A3" w:rsidRPr="004967A3" w:rsidRDefault="00F7368D" w:rsidP="00F7368D">
      <w:pPr>
        <w:pStyle w:val="STTSAlgoritmaContent"/>
      </w:pPr>
      <w:r>
        <w:t xml:space="preserve">    </w:t>
      </w:r>
      <w:proofErr w:type="gramStart"/>
      <w:r w:rsidR="004967A3" w:rsidRPr="004967A3">
        <w:t>do{</w:t>
      </w:r>
      <w:proofErr w:type="gramEnd"/>
    </w:p>
    <w:p w14:paraId="6E1F0831" w14:textId="0082659E" w:rsidR="004967A3" w:rsidRPr="004967A3" w:rsidRDefault="00F7368D" w:rsidP="004967A3">
      <w:pPr>
        <w:pStyle w:val="STTSAlgoritmaContent"/>
      </w:pPr>
      <w:r>
        <w:t xml:space="preserve">      </w:t>
      </w:r>
      <w:proofErr w:type="spellStart"/>
      <w:r w:rsidR="004967A3" w:rsidRPr="004967A3">
        <w:t>targetCoor</w:t>
      </w:r>
      <w:proofErr w:type="spellEnd"/>
      <w:r w:rsidR="004967A3" w:rsidRPr="004967A3">
        <w:t xml:space="preserve"> = </w:t>
      </w:r>
      <w:proofErr w:type="spellStart"/>
      <w:r w:rsidR="004967A3" w:rsidRPr="004967A3">
        <w:t>playerManagerRef.getRandomSpot</w:t>
      </w:r>
      <w:proofErr w:type="spellEnd"/>
      <w:r w:rsidR="004967A3" w:rsidRPr="004967A3">
        <w:t>(</w:t>
      </w:r>
      <w:proofErr w:type="spellStart"/>
      <w:r w:rsidR="004967A3" w:rsidRPr="004967A3">
        <w:t>mapSegmentid</w:t>
      </w:r>
      <w:proofErr w:type="spellEnd"/>
      <w:r w:rsidR="004967A3" w:rsidRPr="004967A3">
        <w:t xml:space="preserve"> - 1);</w:t>
      </w:r>
    </w:p>
    <w:p w14:paraId="378A3C1C" w14:textId="21366325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} while (targetCoor.Equal(Coordinate.returnAsCoordinate(</w:t>
      </w:r>
      <w:proofErr w:type="gramStart"/>
      <w:r w:rsidR="004967A3" w:rsidRPr="004967A3">
        <w:t>transform.position</w:t>
      </w:r>
      <w:proofErr w:type="gramEnd"/>
      <w:r w:rsidR="004967A3" w:rsidRPr="004967A3">
        <w:t>)));</w:t>
      </w:r>
    </w:p>
    <w:p w14:paraId="4D30BED6" w14:textId="5A047769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//</w:t>
      </w:r>
      <w:proofErr w:type="spellStart"/>
      <w:r w:rsidR="004967A3" w:rsidRPr="004967A3">
        <w:t>Debug.Log</w:t>
      </w:r>
      <w:proofErr w:type="spellEnd"/>
      <w:r w:rsidR="004967A3" w:rsidRPr="004967A3">
        <w:t>("Chosen " + (</w:t>
      </w:r>
      <w:proofErr w:type="spellStart"/>
      <w:r w:rsidR="004967A3" w:rsidRPr="004967A3">
        <w:t>mapSegmentid</w:t>
      </w:r>
      <w:proofErr w:type="spellEnd"/>
      <w:r w:rsidR="004967A3" w:rsidRPr="004967A3">
        <w:t xml:space="preserve"> - </w:t>
      </w:r>
      <w:proofErr w:type="gramStart"/>
      <w:r w:rsidR="004967A3" w:rsidRPr="004967A3">
        <w:t>1)+</w:t>
      </w:r>
      <w:proofErr w:type="gramEnd"/>
      <w:r w:rsidR="004967A3" w:rsidRPr="004967A3">
        <w:t xml:space="preserve">","+ </w:t>
      </w:r>
      <w:proofErr w:type="spellStart"/>
      <w:r w:rsidR="004967A3" w:rsidRPr="004967A3">
        <w:t>target.ToString</w:t>
      </w:r>
      <w:proofErr w:type="spellEnd"/>
      <w:r w:rsidR="004967A3" w:rsidRPr="004967A3">
        <w:t>());</w:t>
      </w:r>
    </w:p>
    <w:p w14:paraId="6215E837" w14:textId="2F0603A3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return AStarAlgorithm.makeWay(Coordinate.returnAsCoordinate(</w:t>
      </w:r>
      <w:proofErr w:type="gramStart"/>
      <w:r w:rsidR="004967A3" w:rsidRPr="004967A3">
        <w:t>transform.position</w:t>
      </w:r>
      <w:proofErr w:type="gramEnd"/>
      <w:r w:rsidR="004967A3" w:rsidRPr="004967A3">
        <w:t xml:space="preserve">), </w:t>
      </w:r>
      <w:proofErr w:type="spellStart"/>
      <w:r w:rsidR="004967A3" w:rsidRPr="004967A3">
        <w:t>targetCoor</w:t>
      </w:r>
      <w:proofErr w:type="spellEnd"/>
      <w:r w:rsidR="004967A3" w:rsidRPr="004967A3">
        <w:t>);</w:t>
      </w:r>
    </w:p>
    <w:p w14:paraId="7D7A62F7" w14:textId="4490636E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62E3322A" w14:textId="5C4A6597" w:rsidR="004967A3" w:rsidRPr="004967A3" w:rsidRDefault="00F7368D" w:rsidP="00F7368D">
      <w:pPr>
        <w:pStyle w:val="STTSAlgoritmaContent"/>
      </w:pPr>
      <w:r>
        <w:t xml:space="preserve">  </w:t>
      </w:r>
      <w:proofErr w:type="gramStart"/>
      <w:r w:rsidR="004967A3" w:rsidRPr="004967A3">
        <w:t>else{</w:t>
      </w:r>
      <w:proofErr w:type="gramEnd"/>
    </w:p>
    <w:p w14:paraId="776D5CA3" w14:textId="3D9D7C66" w:rsidR="004967A3" w:rsidRPr="004967A3" w:rsidRDefault="00F7368D" w:rsidP="00F7368D">
      <w:pPr>
        <w:pStyle w:val="STTSAlgoritmaContent"/>
      </w:pPr>
      <w:r>
        <w:t xml:space="preserve">    </w:t>
      </w:r>
      <w:proofErr w:type="gramStart"/>
      <w:r w:rsidR="004967A3" w:rsidRPr="004967A3">
        <w:t>do{</w:t>
      </w:r>
      <w:proofErr w:type="gramEnd"/>
    </w:p>
    <w:p w14:paraId="3987DC7D" w14:textId="5E9EB542" w:rsidR="004967A3" w:rsidRPr="004967A3" w:rsidRDefault="00F7368D" w:rsidP="004967A3">
      <w:pPr>
        <w:pStyle w:val="STTSAlgoritmaContent"/>
      </w:pPr>
      <w:r>
        <w:t xml:space="preserve">      </w:t>
      </w:r>
      <w:proofErr w:type="spellStart"/>
      <w:r w:rsidR="004967A3" w:rsidRPr="004967A3">
        <w:t>targetCoor</w:t>
      </w:r>
      <w:proofErr w:type="spellEnd"/>
      <w:r w:rsidR="004967A3" w:rsidRPr="004967A3">
        <w:t xml:space="preserve"> = new </w:t>
      </w:r>
      <w:proofErr w:type="gramStart"/>
      <w:r w:rsidR="004967A3" w:rsidRPr="004967A3">
        <w:t>Coordinate(</w:t>
      </w:r>
      <w:proofErr w:type="spellStart"/>
      <w:proofErr w:type="gramEnd"/>
      <w:r w:rsidR="004967A3" w:rsidRPr="004967A3">
        <w:t>Random.Range</w:t>
      </w:r>
      <w:proofErr w:type="spellEnd"/>
      <w:r w:rsidR="004967A3" w:rsidRPr="004967A3">
        <w:t xml:space="preserve">(0, </w:t>
      </w:r>
      <w:proofErr w:type="spellStart"/>
      <w:r w:rsidR="004967A3" w:rsidRPr="004967A3">
        <w:t>SetObjects.getWidth</w:t>
      </w:r>
      <w:proofErr w:type="spellEnd"/>
      <w:r w:rsidR="004967A3" w:rsidRPr="004967A3">
        <w:t xml:space="preserve">() + 1), </w:t>
      </w:r>
      <w:proofErr w:type="spellStart"/>
      <w:r w:rsidR="004967A3" w:rsidRPr="004967A3">
        <w:t>Random.Range</w:t>
      </w:r>
      <w:proofErr w:type="spellEnd"/>
      <w:r w:rsidR="004967A3" w:rsidRPr="004967A3">
        <w:t xml:space="preserve">(0, </w:t>
      </w:r>
      <w:proofErr w:type="spellStart"/>
      <w:r w:rsidR="004967A3" w:rsidRPr="004967A3">
        <w:t>SetObjects.getHeight</w:t>
      </w:r>
      <w:proofErr w:type="spellEnd"/>
      <w:r w:rsidR="004967A3" w:rsidRPr="004967A3">
        <w:t>() + 1));</w:t>
      </w:r>
    </w:p>
    <w:p w14:paraId="2C228A3E" w14:textId="63A21337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} while (targetCoor.Equal(Coordinate.returnAsCoordinate(</w:t>
      </w:r>
      <w:proofErr w:type="gramStart"/>
      <w:r w:rsidR="004967A3" w:rsidRPr="004967A3">
        <w:t>transform.position</w:t>
      </w:r>
      <w:proofErr w:type="gramEnd"/>
      <w:r w:rsidR="004967A3" w:rsidRPr="004967A3">
        <w:t xml:space="preserve">)) || AStarAlgorithm.doAstarAlgo(Coordinate.returnAsCoordinate(transform.position), </w:t>
      </w:r>
      <w:proofErr w:type="spellStart"/>
      <w:r w:rsidR="004967A3" w:rsidRPr="004967A3">
        <w:t>targetCoor</w:t>
      </w:r>
      <w:proofErr w:type="spellEnd"/>
      <w:r w:rsidR="004967A3" w:rsidRPr="004967A3">
        <w:t xml:space="preserve">, </w:t>
      </w:r>
      <w:proofErr w:type="spellStart"/>
      <w:r w:rsidR="004967A3" w:rsidRPr="004967A3">
        <w:t>SetObjects.getMap</w:t>
      </w:r>
      <w:proofErr w:type="spellEnd"/>
      <w:r w:rsidR="004967A3" w:rsidRPr="004967A3">
        <w:t>(false)) == null);</w:t>
      </w:r>
    </w:p>
    <w:p w14:paraId="441E3667" w14:textId="4ECFC6C1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5619EB01" w14:textId="472D175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return AStarAlgorithm.makeWay(Coordinate.returnAsCoordinate(</w:t>
      </w:r>
      <w:proofErr w:type="gramStart"/>
      <w:r w:rsidR="004967A3" w:rsidRPr="004967A3">
        <w:t>transform.position</w:t>
      </w:r>
      <w:proofErr w:type="gramEnd"/>
      <w:r w:rsidR="004967A3" w:rsidRPr="004967A3">
        <w:t xml:space="preserve">), </w:t>
      </w:r>
      <w:proofErr w:type="spellStart"/>
      <w:r w:rsidR="004967A3" w:rsidRPr="004967A3">
        <w:t>targetCoor</w:t>
      </w:r>
      <w:proofErr w:type="spellEnd"/>
      <w:r w:rsidR="004967A3" w:rsidRPr="004967A3">
        <w:t>);</w:t>
      </w:r>
    </w:p>
    <w:p w14:paraId="3B595A2F" w14:textId="27E504AD" w:rsidR="004967A3" w:rsidRPr="004967A3" w:rsidRDefault="004967A3" w:rsidP="004967A3">
      <w:pPr>
        <w:pStyle w:val="STTSAlgoritmaContent"/>
      </w:pPr>
      <w:r w:rsidRPr="004967A3">
        <w:t>}</w:t>
      </w:r>
    </w:p>
    <w:p w14:paraId="6DE5883A" w14:textId="77777777" w:rsidR="004967A3" w:rsidRPr="004967A3" w:rsidRDefault="004967A3" w:rsidP="004967A3">
      <w:pPr>
        <w:pStyle w:val="STTSAlgoritmaContent"/>
      </w:pPr>
    </w:p>
    <w:p w14:paraId="5C2FBA2E" w14:textId="15C6E3D0" w:rsidR="004967A3" w:rsidRPr="004967A3" w:rsidRDefault="004967A3" w:rsidP="00F7368D">
      <w:pPr>
        <w:pStyle w:val="STTSAlgoritmaContent"/>
      </w:pPr>
      <w:r w:rsidRPr="004967A3">
        <w:t xml:space="preserve">public bool </w:t>
      </w:r>
      <w:proofErr w:type="spellStart"/>
      <w:proofErr w:type="gramStart"/>
      <w:r w:rsidRPr="004967A3">
        <w:t>stillCanSeeTarget</w:t>
      </w:r>
      <w:proofErr w:type="spellEnd"/>
      <w:r w:rsidRPr="004967A3">
        <w:t>(</w:t>
      </w:r>
      <w:proofErr w:type="gramEnd"/>
      <w:r w:rsidRPr="004967A3">
        <w:t>){</w:t>
      </w:r>
    </w:p>
    <w:p w14:paraId="2E06562C" w14:textId="2BDD8728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Vector2 direction = </w:t>
      </w:r>
      <w:proofErr w:type="spellStart"/>
      <w:proofErr w:type="gramStart"/>
      <w:r w:rsidR="004967A3" w:rsidRPr="004967A3">
        <w:t>target.transform</w:t>
      </w:r>
      <w:proofErr w:type="gramEnd"/>
      <w:r w:rsidR="004967A3" w:rsidRPr="004967A3">
        <w:t>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transform.position</w:t>
      </w:r>
      <w:proofErr w:type="spellEnd"/>
      <w:r w:rsidR="004967A3" w:rsidRPr="004967A3">
        <w:t>;</w:t>
      </w:r>
    </w:p>
    <w:p w14:paraId="44249932" w14:textId="26EDBCAB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RaycastHit2D </w:t>
      </w:r>
      <w:proofErr w:type="spellStart"/>
      <w:r w:rsidR="004967A3" w:rsidRPr="004967A3">
        <w:t>seenObject</w:t>
      </w:r>
      <w:proofErr w:type="spellEnd"/>
      <w:r w:rsidR="004967A3" w:rsidRPr="004967A3">
        <w:t xml:space="preserve"> = Physics2D.Linecast((Vector</w:t>
      </w:r>
      <w:proofErr w:type="gramStart"/>
      <w:r w:rsidR="004967A3" w:rsidRPr="004967A3">
        <w:t>2)</w:t>
      </w:r>
      <w:proofErr w:type="spellStart"/>
      <w:r w:rsidR="004967A3" w:rsidRPr="004967A3">
        <w:t>transform</w:t>
      </w:r>
      <w:proofErr w:type="gramEnd"/>
      <w:r w:rsidR="004967A3" w:rsidRPr="004967A3">
        <w:t>.position</w:t>
      </w:r>
      <w:proofErr w:type="spellEnd"/>
      <w:r w:rsidR="004967A3" w:rsidRPr="004967A3">
        <w:t xml:space="preserve"> + direction, target.transform.position,64);</w:t>
      </w:r>
    </w:p>
    <w:p w14:paraId="4B15EA61" w14:textId="010508D3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return </w:t>
      </w:r>
      <w:proofErr w:type="gramStart"/>
      <w:r w:rsidR="004967A3" w:rsidRPr="004967A3">
        <w:t>(!</w:t>
      </w:r>
      <w:proofErr w:type="spellStart"/>
      <w:r w:rsidR="004967A3" w:rsidRPr="004967A3">
        <w:t>seenObject</w:t>
      </w:r>
      <w:proofErr w:type="spellEnd"/>
      <w:proofErr w:type="gramEnd"/>
      <w:r w:rsidR="004967A3" w:rsidRPr="004967A3">
        <w:t>);</w:t>
      </w:r>
    </w:p>
    <w:p w14:paraId="22CD7590" w14:textId="39303F9A" w:rsidR="004967A3" w:rsidRPr="004967A3" w:rsidRDefault="004967A3" w:rsidP="004967A3">
      <w:pPr>
        <w:pStyle w:val="STTSAlgoritmaContent"/>
      </w:pPr>
      <w:r w:rsidRPr="004967A3">
        <w:t>}</w:t>
      </w:r>
    </w:p>
    <w:p w14:paraId="3F23E57C" w14:textId="77777777" w:rsidR="004967A3" w:rsidRPr="004967A3" w:rsidRDefault="004967A3" w:rsidP="004967A3">
      <w:pPr>
        <w:pStyle w:val="STTSAlgoritmaContent"/>
      </w:pPr>
    </w:p>
    <w:p w14:paraId="1038C19A" w14:textId="7E025B6A" w:rsidR="004967A3" w:rsidRPr="004967A3" w:rsidRDefault="004967A3" w:rsidP="00F7368D">
      <w:pPr>
        <w:pStyle w:val="STTSAlgoritmaContent"/>
      </w:pPr>
      <w:r w:rsidRPr="004967A3">
        <w:t xml:space="preserve">public bool </w:t>
      </w:r>
      <w:proofErr w:type="spellStart"/>
      <w:proofErr w:type="gramStart"/>
      <w:r w:rsidRPr="004967A3">
        <w:t>isThrowBlocked</w:t>
      </w:r>
      <w:proofErr w:type="spellEnd"/>
      <w:r w:rsidRPr="004967A3">
        <w:t>(</w:t>
      </w:r>
      <w:proofErr w:type="gramEnd"/>
      <w:r w:rsidRPr="004967A3">
        <w:t>){</w:t>
      </w:r>
    </w:p>
    <w:p w14:paraId="6C67F534" w14:textId="769879BA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Vector2 direction = </w:t>
      </w:r>
      <w:proofErr w:type="spellStart"/>
      <w:proofErr w:type="gramStart"/>
      <w:r w:rsidR="004967A3" w:rsidRPr="004967A3">
        <w:t>target.transform</w:t>
      </w:r>
      <w:proofErr w:type="gramEnd"/>
      <w:r w:rsidR="004967A3" w:rsidRPr="004967A3">
        <w:t>.position</w:t>
      </w:r>
      <w:proofErr w:type="spellEnd"/>
      <w:r w:rsidR="004967A3" w:rsidRPr="004967A3">
        <w:t xml:space="preserve"> - </w:t>
      </w:r>
      <w:proofErr w:type="spellStart"/>
      <w:r w:rsidR="004967A3" w:rsidRPr="004967A3">
        <w:t>transform.position</w:t>
      </w:r>
      <w:proofErr w:type="spellEnd"/>
      <w:r w:rsidR="004967A3" w:rsidRPr="004967A3">
        <w:t>;</w:t>
      </w:r>
    </w:p>
    <w:p w14:paraId="6B36B7EF" w14:textId="0AD1A7EC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//Hanya kalau </w:t>
      </w:r>
      <w:proofErr w:type="spellStart"/>
      <w:r w:rsidR="004967A3" w:rsidRPr="004967A3">
        <w:t>diblok</w:t>
      </w:r>
      <w:proofErr w:type="spellEnd"/>
      <w:r w:rsidR="004967A3" w:rsidRPr="004967A3">
        <w:t xml:space="preserve"> oleh batu</w:t>
      </w:r>
    </w:p>
    <w:p w14:paraId="2D3B4955" w14:textId="6F3AD8D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RaycastHit2</w:t>
      </w:r>
      <w:proofErr w:type="gramStart"/>
      <w:r w:rsidR="004967A3" w:rsidRPr="004967A3">
        <w:t>D[</w:t>
      </w:r>
      <w:proofErr w:type="gramEnd"/>
      <w:r w:rsidR="004967A3" w:rsidRPr="004967A3">
        <w:t xml:space="preserve">] </w:t>
      </w:r>
      <w:proofErr w:type="spellStart"/>
      <w:r w:rsidR="004967A3" w:rsidRPr="004967A3">
        <w:t>seenObject</w:t>
      </w:r>
      <w:proofErr w:type="spellEnd"/>
      <w:r w:rsidR="004967A3" w:rsidRPr="004967A3">
        <w:t xml:space="preserve"> = Physics2D.CircleCastAll((Vector2)</w:t>
      </w:r>
      <w:proofErr w:type="spellStart"/>
      <w:r w:rsidR="004967A3" w:rsidRPr="004967A3">
        <w:t>transform.position</w:t>
      </w:r>
      <w:proofErr w:type="spellEnd"/>
      <w:r w:rsidR="004967A3" w:rsidRPr="004967A3">
        <w:t>, 0.2f, direction, Vector2.Distance(</w:t>
      </w:r>
      <w:proofErr w:type="spellStart"/>
      <w:r w:rsidR="004967A3" w:rsidRPr="004967A3">
        <w:t>target.transform.position</w:t>
      </w:r>
      <w:proofErr w:type="spellEnd"/>
      <w:r w:rsidR="004967A3" w:rsidRPr="004967A3">
        <w:t xml:space="preserve">, </w:t>
      </w:r>
      <w:proofErr w:type="spellStart"/>
      <w:r w:rsidR="004967A3" w:rsidRPr="004967A3">
        <w:t>transform.position</w:t>
      </w:r>
      <w:proofErr w:type="spellEnd"/>
      <w:r w:rsidR="004967A3" w:rsidRPr="004967A3">
        <w:t>), 64);</w:t>
      </w:r>
    </w:p>
    <w:p w14:paraId="7AD9652C" w14:textId="5F3BF751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 xml:space="preserve">foreach (RaycastHit2D item in </w:t>
      </w:r>
      <w:proofErr w:type="spellStart"/>
      <w:proofErr w:type="gramStart"/>
      <w:r w:rsidR="004967A3" w:rsidRPr="004967A3">
        <w:t>seenObject</w:t>
      </w:r>
      <w:proofErr w:type="spellEnd"/>
      <w:r w:rsidR="004967A3" w:rsidRPr="004967A3">
        <w:t>){</w:t>
      </w:r>
      <w:proofErr w:type="gramEnd"/>
    </w:p>
    <w:p w14:paraId="010B5255" w14:textId="086DE5AD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proofErr w:type="gramStart"/>
      <w:r w:rsidR="004967A3" w:rsidRPr="004967A3">
        <w:t>item.collider</w:t>
      </w:r>
      <w:proofErr w:type="gramEnd"/>
      <w:r w:rsidR="004967A3" w:rsidRPr="004967A3">
        <w:t>.CompareTag</w:t>
      </w:r>
      <w:proofErr w:type="spellEnd"/>
      <w:r w:rsidR="004967A3" w:rsidRPr="004967A3">
        <w:t>("Wall"))</w:t>
      </w:r>
    </w:p>
    <w:p w14:paraId="2A623868" w14:textId="5F6F22E0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 true;</w:t>
      </w:r>
    </w:p>
    <w:p w14:paraId="151ACA19" w14:textId="2EF47063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3FC7D7AB" w14:textId="00218CA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return false;</w:t>
      </w:r>
    </w:p>
    <w:p w14:paraId="70A98E40" w14:textId="221D48D2" w:rsidR="004967A3" w:rsidRPr="004967A3" w:rsidRDefault="004967A3" w:rsidP="004967A3">
      <w:pPr>
        <w:pStyle w:val="STTSAlgoritmaContent"/>
      </w:pPr>
      <w:r w:rsidRPr="004967A3">
        <w:t>}</w:t>
      </w:r>
    </w:p>
    <w:p w14:paraId="33C32E94" w14:textId="77777777" w:rsidR="004967A3" w:rsidRPr="004967A3" w:rsidRDefault="004967A3" w:rsidP="004967A3">
      <w:pPr>
        <w:pStyle w:val="STTSAlgoritmaContent"/>
      </w:pPr>
    </w:p>
    <w:p w14:paraId="3653D50E" w14:textId="204427FE" w:rsidR="004967A3" w:rsidRPr="004967A3" w:rsidRDefault="004967A3" w:rsidP="00F7368D">
      <w:pPr>
        <w:pStyle w:val="STTSAlgoritmaContent"/>
      </w:pPr>
      <w:r w:rsidRPr="004967A3">
        <w:t xml:space="preserve">public void </w:t>
      </w:r>
      <w:proofErr w:type="spellStart"/>
      <w:proofErr w:type="gramStart"/>
      <w:r w:rsidRPr="004967A3">
        <w:t>tryCatchBallChance</w:t>
      </w:r>
      <w:proofErr w:type="spellEnd"/>
      <w:r w:rsidRPr="004967A3">
        <w:t>(</w:t>
      </w:r>
      <w:proofErr w:type="gramEnd"/>
      <w:r w:rsidRPr="004967A3">
        <w:t>){</w:t>
      </w:r>
    </w:p>
    <w:p w14:paraId="719E8BB8" w14:textId="19FEBEB1" w:rsidR="001509D7" w:rsidRDefault="001509D7" w:rsidP="001509D7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1C7B5558" w14:textId="11E0A174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Random.Range</w:t>
      </w:r>
      <w:proofErr w:type="spellEnd"/>
      <w:r w:rsidR="004967A3" w:rsidRPr="004967A3">
        <w:t xml:space="preserve">(1, 101) &lt; </w:t>
      </w:r>
      <w:proofErr w:type="spellStart"/>
      <w:r w:rsidR="004967A3" w:rsidRPr="004967A3">
        <w:t>catchChance</w:t>
      </w:r>
      <w:proofErr w:type="spellEnd"/>
      <w:r w:rsidR="004967A3" w:rsidRPr="004967A3">
        <w:t xml:space="preserve"> &amp;</w:t>
      </w:r>
      <w:proofErr w:type="gramStart"/>
      <w:r w:rsidR="004967A3" w:rsidRPr="004967A3">
        <w:t>&amp; !</w:t>
      </w:r>
      <w:proofErr w:type="spellStart"/>
      <w:r w:rsidR="004967A3" w:rsidRPr="004967A3">
        <w:t>isSameBall</w:t>
      </w:r>
      <w:proofErr w:type="spellEnd"/>
      <w:proofErr w:type="gramEnd"/>
      <w:r w:rsidR="004967A3" w:rsidRPr="004967A3">
        <w:t>){</w:t>
      </w:r>
    </w:p>
    <w:p w14:paraId="4285D3BB" w14:textId="1EEA7CBC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proofErr w:type="gramStart"/>
      <w:r w:rsidR="004967A3" w:rsidRPr="004967A3">
        <w:t>StartCoroutine</w:t>
      </w:r>
      <w:proofErr w:type="spellEnd"/>
      <w:r w:rsidR="004967A3" w:rsidRPr="004967A3">
        <w:t>(</w:t>
      </w:r>
      <w:proofErr w:type="spellStart"/>
      <w:proofErr w:type="gramEnd"/>
      <w:r w:rsidR="004967A3" w:rsidRPr="004967A3">
        <w:t>snowBrawlerRef.catchBall</w:t>
      </w:r>
      <w:proofErr w:type="spellEnd"/>
      <w:r w:rsidR="004967A3" w:rsidRPr="004967A3">
        <w:t>());</w:t>
      </w:r>
    </w:p>
    <w:p w14:paraId="231880B5" w14:textId="5E1C3A87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isSameBall</w:t>
      </w:r>
      <w:proofErr w:type="spellEnd"/>
      <w:r w:rsidR="004967A3" w:rsidRPr="004967A3">
        <w:t xml:space="preserve"> = true;</w:t>
      </w:r>
    </w:p>
    <w:p w14:paraId="7E0E5613" w14:textId="128013B8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07090B32" w14:textId="0F3C0122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= </w:t>
      </w:r>
      <w:proofErr w:type="spellStart"/>
      <w:r w:rsidR="004967A3" w:rsidRPr="004967A3">
        <w:t>catchTimerDelay</w:t>
      </w:r>
      <w:proofErr w:type="spellEnd"/>
      <w:r w:rsidR="004967A3" w:rsidRPr="004967A3">
        <w:t>;</w:t>
      </w:r>
    </w:p>
    <w:p w14:paraId="00FF2D0C" w14:textId="21005293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Debug.Log</w:t>
      </w:r>
      <w:proofErr w:type="spellEnd"/>
      <w:r w:rsidR="004967A3" w:rsidRPr="004967A3">
        <w:t xml:space="preserve">("Coba </w:t>
      </w:r>
      <w:proofErr w:type="spellStart"/>
      <w:r w:rsidR="004967A3" w:rsidRPr="004967A3">
        <w:t>Tangkap</w:t>
      </w:r>
      <w:proofErr w:type="spellEnd"/>
      <w:r w:rsidR="004967A3" w:rsidRPr="004967A3">
        <w:t xml:space="preserve"> Bola");</w:t>
      </w:r>
    </w:p>
    <w:p w14:paraId="586FDB75" w14:textId="246C840E" w:rsidR="004967A3" w:rsidRPr="004967A3" w:rsidRDefault="004967A3" w:rsidP="004967A3">
      <w:pPr>
        <w:pStyle w:val="STTSAlgoritmaContent"/>
      </w:pPr>
      <w:r w:rsidRPr="004967A3">
        <w:t>}</w:t>
      </w:r>
    </w:p>
    <w:p w14:paraId="5642F6E3" w14:textId="77777777" w:rsidR="004967A3" w:rsidRPr="004967A3" w:rsidRDefault="004967A3" w:rsidP="004967A3">
      <w:pPr>
        <w:pStyle w:val="STTSAlgoritmaContent"/>
      </w:pPr>
    </w:p>
    <w:p w14:paraId="274C6B17" w14:textId="5C6FD40A" w:rsidR="004967A3" w:rsidRPr="004967A3" w:rsidRDefault="004967A3" w:rsidP="00F7368D">
      <w:pPr>
        <w:pStyle w:val="STTSAlgoritmaContent"/>
      </w:pPr>
      <w:r w:rsidRPr="004967A3">
        <w:t xml:space="preserve">public void </w:t>
      </w:r>
      <w:proofErr w:type="spellStart"/>
      <w:proofErr w:type="gramStart"/>
      <w:r w:rsidRPr="004967A3">
        <w:t>tryCatchBall</w:t>
      </w:r>
      <w:proofErr w:type="spellEnd"/>
      <w:r w:rsidRPr="004967A3">
        <w:t>(</w:t>
      </w:r>
      <w:proofErr w:type="gramEnd"/>
      <w:r w:rsidRPr="004967A3">
        <w:t>){</w:t>
      </w:r>
    </w:p>
    <w:p w14:paraId="762FEFDE" w14:textId="263D0CDC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&lt; </w:t>
      </w:r>
      <w:proofErr w:type="gramStart"/>
      <w:r w:rsidR="004967A3" w:rsidRPr="004967A3">
        <w:t>0){</w:t>
      </w:r>
      <w:proofErr w:type="gramEnd"/>
    </w:p>
    <w:p w14:paraId="28121202" w14:textId="64EF8CD5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proofErr w:type="gramStart"/>
      <w:r w:rsidR="004967A3" w:rsidRPr="004967A3">
        <w:t>StartCoroutine</w:t>
      </w:r>
      <w:proofErr w:type="spellEnd"/>
      <w:r w:rsidR="004967A3" w:rsidRPr="004967A3">
        <w:t>(</w:t>
      </w:r>
      <w:proofErr w:type="spellStart"/>
      <w:proofErr w:type="gramEnd"/>
      <w:r w:rsidR="004967A3" w:rsidRPr="004967A3">
        <w:t>snowBrawlerRef.catchBall</w:t>
      </w:r>
      <w:proofErr w:type="spellEnd"/>
      <w:r w:rsidR="004967A3" w:rsidRPr="004967A3">
        <w:t>());</w:t>
      </w:r>
    </w:p>
    <w:p w14:paraId="5849A207" w14:textId="74B92646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catchTimer</w:t>
      </w:r>
      <w:proofErr w:type="spellEnd"/>
      <w:r w:rsidR="004967A3" w:rsidRPr="004967A3">
        <w:t xml:space="preserve"> = </w:t>
      </w:r>
      <w:proofErr w:type="spellStart"/>
      <w:r w:rsidR="004967A3" w:rsidRPr="004967A3">
        <w:t>catchTimerDelay</w:t>
      </w:r>
      <w:proofErr w:type="spellEnd"/>
      <w:r w:rsidR="004967A3" w:rsidRPr="004967A3">
        <w:t>;</w:t>
      </w:r>
    </w:p>
    <w:p w14:paraId="1BD9D570" w14:textId="31BE05B0" w:rsidR="004967A3" w:rsidRPr="004967A3" w:rsidRDefault="00F7368D" w:rsidP="004967A3">
      <w:pPr>
        <w:pStyle w:val="STTSAlgoritmaContent"/>
      </w:pPr>
      <w:r>
        <w:t xml:space="preserve">    </w:t>
      </w:r>
      <w:proofErr w:type="spellStart"/>
      <w:r w:rsidR="004967A3" w:rsidRPr="004967A3">
        <w:t>Debug.Log</w:t>
      </w:r>
      <w:proofErr w:type="spellEnd"/>
      <w:r w:rsidR="004967A3" w:rsidRPr="004967A3">
        <w:t xml:space="preserve">("Coba </w:t>
      </w:r>
      <w:proofErr w:type="spellStart"/>
      <w:r w:rsidR="004967A3" w:rsidRPr="004967A3">
        <w:t>Tangkap</w:t>
      </w:r>
      <w:proofErr w:type="spellEnd"/>
      <w:r w:rsidR="004967A3" w:rsidRPr="004967A3">
        <w:t xml:space="preserve"> Bola");</w:t>
      </w:r>
    </w:p>
    <w:p w14:paraId="0EDDFCF0" w14:textId="62BDD111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753D2F18" w14:textId="270A5A0F" w:rsidR="004967A3" w:rsidRPr="004967A3" w:rsidRDefault="004967A3" w:rsidP="004967A3">
      <w:pPr>
        <w:pStyle w:val="STTSAlgoritmaContent"/>
      </w:pPr>
      <w:r w:rsidRPr="004967A3">
        <w:t>}</w:t>
      </w:r>
    </w:p>
    <w:p w14:paraId="160B2907" w14:textId="77777777" w:rsidR="004967A3" w:rsidRPr="004967A3" w:rsidRDefault="004967A3" w:rsidP="004967A3">
      <w:pPr>
        <w:pStyle w:val="STTSAlgoritmaContent"/>
      </w:pPr>
    </w:p>
    <w:p w14:paraId="1D9CF698" w14:textId="5A11DFB8" w:rsidR="004967A3" w:rsidRPr="004967A3" w:rsidRDefault="004967A3" w:rsidP="00F7368D">
      <w:pPr>
        <w:pStyle w:val="STTSAlgoritmaContent"/>
      </w:pPr>
      <w:r w:rsidRPr="004967A3">
        <w:t xml:space="preserve">public bool </w:t>
      </w:r>
      <w:proofErr w:type="spellStart"/>
      <w:proofErr w:type="gramStart"/>
      <w:r w:rsidRPr="004967A3">
        <w:t>predictProjectileWillHit</w:t>
      </w:r>
      <w:proofErr w:type="spellEnd"/>
      <w:r w:rsidRPr="004967A3">
        <w:t>(</w:t>
      </w:r>
      <w:proofErr w:type="gramEnd"/>
      <w:r w:rsidRPr="004967A3">
        <w:t>){</w:t>
      </w:r>
    </w:p>
    <w:p w14:paraId="29ACDCBE" w14:textId="38D3F620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if (</w:t>
      </w:r>
      <w:proofErr w:type="spellStart"/>
      <w:r w:rsidR="004967A3" w:rsidRPr="004967A3">
        <w:t>sawProjectileGO</w:t>
      </w:r>
      <w:proofErr w:type="spellEnd"/>
      <w:r w:rsidR="004967A3" w:rsidRPr="004967A3">
        <w:t xml:space="preserve"> == null)</w:t>
      </w:r>
    </w:p>
    <w:p w14:paraId="679D2F5A" w14:textId="336A9172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return false;</w:t>
      </w:r>
    </w:p>
    <w:p w14:paraId="142E70BB" w14:textId="0B5021B7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Vector2 </w:t>
      </w:r>
      <w:proofErr w:type="spellStart"/>
      <w:r w:rsidR="004967A3" w:rsidRPr="004967A3">
        <w:t>dir</w:t>
      </w:r>
      <w:proofErr w:type="spellEnd"/>
      <w:r w:rsidR="004967A3" w:rsidRPr="004967A3">
        <w:t xml:space="preserve"> = Vector3.Normalize(</w:t>
      </w:r>
      <w:proofErr w:type="spellStart"/>
      <w:proofErr w:type="gramStart"/>
      <w:r w:rsidR="004967A3" w:rsidRPr="004967A3">
        <w:t>transform.position</w:t>
      </w:r>
      <w:proofErr w:type="spellEnd"/>
      <w:proofErr w:type="gramEnd"/>
      <w:r w:rsidR="004967A3" w:rsidRPr="004967A3">
        <w:t xml:space="preserve"> - </w:t>
      </w:r>
      <w:proofErr w:type="spellStart"/>
      <w:r w:rsidR="004967A3" w:rsidRPr="004967A3">
        <w:t>sawProjectileGO.transform.position</w:t>
      </w:r>
      <w:proofErr w:type="spellEnd"/>
      <w:r w:rsidR="004967A3" w:rsidRPr="004967A3">
        <w:t>);</w:t>
      </w:r>
    </w:p>
    <w:p w14:paraId="109F59F9" w14:textId="2B55F140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RaycastHit2</w:t>
      </w:r>
      <w:proofErr w:type="gramStart"/>
      <w:r w:rsidR="004967A3" w:rsidRPr="004967A3">
        <w:t>D[</w:t>
      </w:r>
      <w:proofErr w:type="gramEnd"/>
      <w:r w:rsidR="004967A3" w:rsidRPr="004967A3">
        <w:t xml:space="preserve">] </w:t>
      </w:r>
      <w:proofErr w:type="spellStart"/>
      <w:r w:rsidR="004967A3" w:rsidRPr="004967A3">
        <w:t>objectsInWay</w:t>
      </w:r>
      <w:proofErr w:type="spellEnd"/>
      <w:r w:rsidR="004967A3" w:rsidRPr="004967A3">
        <w:t xml:space="preserve"> = Physics2D.CircleCastAll(</w:t>
      </w:r>
      <w:proofErr w:type="spellStart"/>
      <w:r w:rsidR="004967A3" w:rsidRPr="004967A3">
        <w:t>sawProjectileGO.transform.position</w:t>
      </w:r>
      <w:proofErr w:type="spellEnd"/>
      <w:r w:rsidR="004967A3" w:rsidRPr="004967A3">
        <w:t xml:space="preserve">, 0.15f, </w:t>
      </w:r>
      <w:proofErr w:type="spellStart"/>
      <w:r w:rsidR="004967A3" w:rsidRPr="004967A3">
        <w:t>dir</w:t>
      </w:r>
      <w:proofErr w:type="spellEnd"/>
      <w:r w:rsidR="004967A3" w:rsidRPr="004967A3">
        <w:t>, Vector2.Distance(</w:t>
      </w:r>
      <w:proofErr w:type="spellStart"/>
      <w:r w:rsidR="004967A3" w:rsidRPr="004967A3">
        <w:t>transform.position</w:t>
      </w:r>
      <w:proofErr w:type="spellEnd"/>
      <w:r w:rsidR="004967A3" w:rsidRPr="004967A3">
        <w:t xml:space="preserve">, </w:t>
      </w:r>
      <w:proofErr w:type="spellStart"/>
      <w:r w:rsidR="004967A3" w:rsidRPr="004967A3">
        <w:t>sawProjectileGO.transform.position</w:t>
      </w:r>
      <w:proofErr w:type="spellEnd"/>
      <w:r w:rsidR="004967A3" w:rsidRPr="004967A3">
        <w:t>));</w:t>
      </w:r>
    </w:p>
    <w:p w14:paraId="020FB575" w14:textId="2320F4D6" w:rsidR="004967A3" w:rsidRPr="004967A3" w:rsidRDefault="00F7368D" w:rsidP="00F7368D">
      <w:pPr>
        <w:pStyle w:val="STTSAlgoritmaContent"/>
      </w:pPr>
      <w:r>
        <w:t xml:space="preserve">  </w:t>
      </w:r>
      <w:r w:rsidR="004967A3" w:rsidRPr="004967A3">
        <w:t xml:space="preserve">foreach (RaycastHit2D item in </w:t>
      </w:r>
      <w:proofErr w:type="spellStart"/>
      <w:proofErr w:type="gramStart"/>
      <w:r w:rsidR="004967A3" w:rsidRPr="004967A3">
        <w:t>objectsInWay</w:t>
      </w:r>
      <w:proofErr w:type="spellEnd"/>
      <w:r w:rsidR="004967A3" w:rsidRPr="004967A3">
        <w:t>){</w:t>
      </w:r>
      <w:proofErr w:type="gramEnd"/>
    </w:p>
    <w:p w14:paraId="2FB0F543" w14:textId="662F1BA1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proofErr w:type="gramStart"/>
      <w:r w:rsidR="004967A3" w:rsidRPr="004967A3">
        <w:t>item.collider</w:t>
      </w:r>
      <w:proofErr w:type="gramEnd"/>
      <w:r w:rsidR="004967A3" w:rsidRPr="004967A3">
        <w:t>.CompareTag</w:t>
      </w:r>
      <w:proofErr w:type="spellEnd"/>
      <w:r w:rsidR="004967A3" w:rsidRPr="004967A3">
        <w:t>("Wall"))</w:t>
      </w:r>
    </w:p>
    <w:p w14:paraId="32BDE82E" w14:textId="2B313ED4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 false;</w:t>
      </w:r>
    </w:p>
    <w:p w14:paraId="3A80F937" w14:textId="529740F0" w:rsidR="004967A3" w:rsidRPr="004967A3" w:rsidRDefault="00F7368D" w:rsidP="004967A3">
      <w:pPr>
        <w:pStyle w:val="STTSAlgoritmaContent"/>
      </w:pPr>
      <w:r>
        <w:t xml:space="preserve">    </w:t>
      </w:r>
      <w:r w:rsidR="004967A3" w:rsidRPr="004967A3">
        <w:t>if (</w:t>
      </w:r>
      <w:proofErr w:type="spellStart"/>
      <w:proofErr w:type="gramStart"/>
      <w:r w:rsidR="004967A3" w:rsidRPr="004967A3">
        <w:t>item.collider</w:t>
      </w:r>
      <w:proofErr w:type="gramEnd"/>
      <w:r w:rsidR="004967A3" w:rsidRPr="004967A3">
        <w:t>.gameObject</w:t>
      </w:r>
      <w:proofErr w:type="spellEnd"/>
      <w:r w:rsidR="004967A3" w:rsidRPr="004967A3">
        <w:t xml:space="preserve"> == </w:t>
      </w:r>
      <w:proofErr w:type="spellStart"/>
      <w:r w:rsidR="004967A3" w:rsidRPr="004967A3">
        <w:t>gameObject</w:t>
      </w:r>
      <w:proofErr w:type="spellEnd"/>
      <w:r w:rsidR="004967A3" w:rsidRPr="004967A3">
        <w:t xml:space="preserve"> &amp;&amp; </w:t>
      </w:r>
      <w:proofErr w:type="spellStart"/>
      <w:r w:rsidR="004967A3" w:rsidRPr="004967A3">
        <w:t>sawProjectileGO.GetComponent</w:t>
      </w:r>
      <w:proofErr w:type="spellEnd"/>
      <w:r w:rsidR="004967A3" w:rsidRPr="004967A3">
        <w:t>&lt;</w:t>
      </w:r>
      <w:proofErr w:type="spellStart"/>
      <w:r w:rsidR="004967A3" w:rsidRPr="004967A3">
        <w:t>BallMovement</w:t>
      </w:r>
      <w:proofErr w:type="spellEnd"/>
      <w:r w:rsidR="004967A3" w:rsidRPr="004967A3">
        <w:t>&gt;().</w:t>
      </w:r>
      <w:proofErr w:type="spellStart"/>
      <w:r w:rsidR="004967A3" w:rsidRPr="004967A3">
        <w:t>getThrower</w:t>
      </w:r>
      <w:proofErr w:type="spellEnd"/>
      <w:r w:rsidR="004967A3" w:rsidRPr="004967A3">
        <w:t xml:space="preserve">() != </w:t>
      </w:r>
      <w:proofErr w:type="spellStart"/>
      <w:r w:rsidR="004967A3" w:rsidRPr="004967A3">
        <w:t>gameObject</w:t>
      </w:r>
      <w:proofErr w:type="spellEnd"/>
      <w:r w:rsidR="004967A3" w:rsidRPr="004967A3">
        <w:t>)</w:t>
      </w:r>
    </w:p>
    <w:p w14:paraId="00E577EB" w14:textId="65EBC40C" w:rsidR="004967A3" w:rsidRPr="004967A3" w:rsidRDefault="00F7368D" w:rsidP="004967A3">
      <w:pPr>
        <w:pStyle w:val="STTSAlgoritmaContent"/>
      </w:pPr>
      <w:r>
        <w:t xml:space="preserve">      </w:t>
      </w:r>
      <w:r w:rsidR="004967A3" w:rsidRPr="004967A3">
        <w:t>return true;</w:t>
      </w:r>
    </w:p>
    <w:p w14:paraId="7E362A0A" w14:textId="6D143465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}</w:t>
      </w:r>
    </w:p>
    <w:p w14:paraId="7EF7C042" w14:textId="370D44B8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>return false;</w:t>
      </w:r>
    </w:p>
    <w:p w14:paraId="0197AEAC" w14:textId="13122B2D" w:rsidR="004967A3" w:rsidRPr="004967A3" w:rsidRDefault="004967A3" w:rsidP="004967A3">
      <w:pPr>
        <w:pStyle w:val="STTSAlgoritmaContent"/>
      </w:pPr>
      <w:r w:rsidRPr="004967A3">
        <w:t>}</w:t>
      </w:r>
    </w:p>
    <w:p w14:paraId="3314B85A" w14:textId="77777777" w:rsidR="004967A3" w:rsidRPr="004967A3" w:rsidRDefault="004967A3" w:rsidP="004967A3">
      <w:pPr>
        <w:pStyle w:val="STTSAlgoritmaContent"/>
      </w:pPr>
    </w:p>
    <w:p w14:paraId="0C53B248" w14:textId="753679F5" w:rsidR="004967A3" w:rsidRPr="004967A3" w:rsidRDefault="004967A3" w:rsidP="00F7368D">
      <w:pPr>
        <w:pStyle w:val="STTSAlgoritmaContent"/>
      </w:pPr>
      <w:proofErr w:type="spellStart"/>
      <w:r w:rsidRPr="004967A3">
        <w:t>IEnumerator</w:t>
      </w:r>
      <w:proofErr w:type="spellEnd"/>
      <w:r w:rsidRPr="004967A3">
        <w:t xml:space="preserve"> </w:t>
      </w:r>
      <w:proofErr w:type="spellStart"/>
      <w:proofErr w:type="gramStart"/>
      <w:r w:rsidRPr="004967A3">
        <w:t>visualiseNotice</w:t>
      </w:r>
      <w:proofErr w:type="spellEnd"/>
      <w:r w:rsidRPr="004967A3">
        <w:t>(</w:t>
      </w:r>
      <w:proofErr w:type="gramEnd"/>
      <w:r w:rsidRPr="004967A3">
        <w:t>){</w:t>
      </w:r>
    </w:p>
    <w:p w14:paraId="01EB2E4E" w14:textId="09C694CD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GetComponent</w:t>
      </w:r>
      <w:proofErr w:type="spellEnd"/>
      <w:r w:rsidR="004967A3" w:rsidRPr="004967A3">
        <w:t>&lt;</w:t>
      </w:r>
      <w:proofErr w:type="spellStart"/>
      <w:r w:rsidR="004967A3" w:rsidRPr="004967A3">
        <w:t>AudioSource</w:t>
      </w:r>
      <w:proofErr w:type="spellEnd"/>
      <w:proofErr w:type="gramStart"/>
      <w:r w:rsidR="004967A3" w:rsidRPr="004967A3">
        <w:t>&gt;(</w:t>
      </w:r>
      <w:proofErr w:type="gramEnd"/>
      <w:r w:rsidR="004967A3" w:rsidRPr="004967A3">
        <w:t xml:space="preserve">).clip = </w:t>
      </w:r>
      <w:proofErr w:type="spellStart"/>
      <w:r w:rsidR="004967A3" w:rsidRPr="004967A3">
        <w:t>AudioScript.audioObject.getSound</w:t>
      </w:r>
      <w:proofErr w:type="spellEnd"/>
      <w:r w:rsidR="004967A3" w:rsidRPr="004967A3">
        <w:t>("</w:t>
      </w:r>
      <w:proofErr w:type="spellStart"/>
      <w:r w:rsidR="004967A3" w:rsidRPr="004967A3">
        <w:t>Huhwhat</w:t>
      </w:r>
      <w:proofErr w:type="spellEnd"/>
      <w:r w:rsidR="004967A3" w:rsidRPr="004967A3">
        <w:t>");</w:t>
      </w:r>
    </w:p>
    <w:p w14:paraId="365C1804" w14:textId="182DD3D4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GetComponent</w:t>
      </w:r>
      <w:proofErr w:type="spellEnd"/>
      <w:r w:rsidR="004967A3" w:rsidRPr="004967A3">
        <w:t>&lt;</w:t>
      </w:r>
      <w:proofErr w:type="spellStart"/>
      <w:r w:rsidR="004967A3" w:rsidRPr="004967A3">
        <w:t>AudioSource</w:t>
      </w:r>
      <w:proofErr w:type="spellEnd"/>
      <w:r w:rsidR="004967A3" w:rsidRPr="004967A3">
        <w:t>&gt;(</w:t>
      </w:r>
      <w:proofErr w:type="gramStart"/>
      <w:r w:rsidR="004967A3" w:rsidRPr="004967A3">
        <w:t>).Play</w:t>
      </w:r>
      <w:proofErr w:type="gramEnd"/>
      <w:r w:rsidR="004967A3" w:rsidRPr="004967A3">
        <w:t>();</w:t>
      </w:r>
    </w:p>
    <w:p w14:paraId="06121558" w14:textId="1E97528D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noticeMark.SetActive</w:t>
      </w:r>
      <w:proofErr w:type="spellEnd"/>
      <w:r w:rsidR="004967A3" w:rsidRPr="004967A3">
        <w:t>(true);</w:t>
      </w:r>
    </w:p>
    <w:p w14:paraId="7EC98ACF" w14:textId="3668BE0E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noticeMark.GetComponent</w:t>
      </w:r>
      <w:proofErr w:type="spellEnd"/>
      <w:r w:rsidR="004967A3" w:rsidRPr="004967A3">
        <w:t>&lt;Animator</w:t>
      </w:r>
      <w:proofErr w:type="gramStart"/>
      <w:r w:rsidR="004967A3" w:rsidRPr="004967A3">
        <w:t>&gt;(</w:t>
      </w:r>
      <w:proofErr w:type="gramEnd"/>
      <w:r w:rsidR="004967A3" w:rsidRPr="004967A3">
        <w:t xml:space="preserve">).Play("Base </w:t>
      </w:r>
      <w:proofErr w:type="spellStart"/>
      <w:r w:rsidR="004967A3" w:rsidRPr="004967A3">
        <w:t>Layer.BotNotice</w:t>
      </w:r>
      <w:proofErr w:type="spellEnd"/>
      <w:r w:rsidR="004967A3" w:rsidRPr="004967A3">
        <w:t>");</w:t>
      </w:r>
    </w:p>
    <w:p w14:paraId="14DF3019" w14:textId="182FB11B" w:rsidR="004967A3" w:rsidRPr="004967A3" w:rsidRDefault="00F7368D" w:rsidP="004967A3">
      <w:pPr>
        <w:pStyle w:val="STTSAlgoritmaContent"/>
      </w:pPr>
      <w:r>
        <w:t xml:space="preserve">  </w:t>
      </w:r>
      <w:r w:rsidR="004967A3" w:rsidRPr="004967A3">
        <w:t xml:space="preserve">yield return new </w:t>
      </w:r>
      <w:proofErr w:type="spellStart"/>
      <w:proofErr w:type="gramStart"/>
      <w:r w:rsidR="004967A3" w:rsidRPr="004967A3">
        <w:t>WaitForSeconds</w:t>
      </w:r>
      <w:proofErr w:type="spellEnd"/>
      <w:r w:rsidR="004967A3" w:rsidRPr="004967A3">
        <w:t>(</w:t>
      </w:r>
      <w:proofErr w:type="gramEnd"/>
      <w:r w:rsidR="004967A3" w:rsidRPr="004967A3">
        <w:t>0.5f);</w:t>
      </w:r>
    </w:p>
    <w:p w14:paraId="5144DD2A" w14:textId="14930967" w:rsidR="004967A3" w:rsidRPr="004967A3" w:rsidRDefault="00F7368D" w:rsidP="004967A3">
      <w:pPr>
        <w:pStyle w:val="STTSAlgoritmaContent"/>
      </w:pPr>
      <w:r>
        <w:t xml:space="preserve">  </w:t>
      </w:r>
      <w:proofErr w:type="spellStart"/>
      <w:r w:rsidR="004967A3" w:rsidRPr="004967A3">
        <w:t>noticeMark.SetActive</w:t>
      </w:r>
      <w:proofErr w:type="spellEnd"/>
      <w:r w:rsidR="004967A3" w:rsidRPr="004967A3">
        <w:t>(false);</w:t>
      </w:r>
    </w:p>
    <w:p w14:paraId="50113A06" w14:textId="427C4A2C" w:rsidR="004967A3" w:rsidRPr="004967A3" w:rsidRDefault="004967A3" w:rsidP="00F7368D">
      <w:pPr>
        <w:pStyle w:val="STTSAlgoritmaContent"/>
      </w:pPr>
      <w:r w:rsidRPr="004967A3">
        <w:t>}</w:t>
      </w:r>
    </w:p>
    <w:p w14:paraId="6CE61B7E" w14:textId="241CA90C" w:rsidR="004967A3" w:rsidRDefault="004967A3" w:rsidP="004967A3">
      <w:pPr>
        <w:pStyle w:val="STTSAlgoritmaContent"/>
      </w:pPr>
      <w:r w:rsidRPr="004967A3">
        <w:t>}</w:t>
      </w:r>
    </w:p>
    <w:p w14:paraId="69ED2D2C" w14:textId="77777777" w:rsidR="009D13BC" w:rsidRDefault="009D13BC" w:rsidP="009D13BC">
      <w:pPr>
        <w:pStyle w:val="STTSJudulSubBab"/>
      </w:pPr>
    </w:p>
    <w:p w14:paraId="6AB0165D" w14:textId="08BDE6E1" w:rsidR="00E173AE" w:rsidRDefault="00E173AE" w:rsidP="00E173AE">
      <w:pPr>
        <w:ind w:firstLine="0"/>
      </w:pP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Get Set dan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irrelevan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1740E164" w14:textId="67EDB1D3" w:rsidR="004F66B7" w:rsidRDefault="00833DC1" w:rsidP="004F66B7">
      <w:pPr>
        <w:pStyle w:val="ListParagraph"/>
        <w:numPr>
          <w:ilvl w:val="0"/>
          <w:numId w:val="42"/>
        </w:numPr>
        <w:ind w:left="426"/>
      </w:pPr>
      <w:r>
        <w:t xml:space="preserve">36 – 39 </w:t>
      </w:r>
      <w:r w:rsidR="004F66B7"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melupakan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</w:t>
      </w:r>
    </w:p>
    <w:p w14:paraId="3BBFBDC7" w14:textId="40B7BBCA" w:rsidR="00833DC1" w:rsidRDefault="00833DC1" w:rsidP="004F66B7">
      <w:pPr>
        <w:pStyle w:val="ListParagraph"/>
        <w:numPr>
          <w:ilvl w:val="0"/>
          <w:numId w:val="42"/>
        </w:numPr>
        <w:ind w:left="426"/>
      </w:pPr>
      <w:r>
        <w:lastRenderedPageBreak/>
        <w:t>41 – 46</w:t>
      </w:r>
      <w:r>
        <w:tab/>
        <w:t xml:space="preserve">: </w:t>
      </w:r>
      <w:proofErr w:type="spellStart"/>
      <w:r>
        <w:t>Tetapkan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player, </w:t>
      </w:r>
      <w:proofErr w:type="spellStart"/>
      <w:r>
        <w:t>lakukan</w:t>
      </w:r>
      <w:proofErr w:type="spellEnd"/>
      <w:r>
        <w:t xml:space="preserve"> Coroutine </w:t>
      </w:r>
      <w:proofErr w:type="spellStart"/>
      <w:r>
        <w:t>visualiseNotice</w:t>
      </w:r>
      <w:proofErr w:type="spellEnd"/>
      <w:r>
        <w:t xml:space="preserve"> (baris 235 - 242) yang </w:t>
      </w:r>
      <w:proofErr w:type="spellStart"/>
      <w:r>
        <w:t>menujukkan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bot yang </w:t>
      </w:r>
      <w:proofErr w:type="spellStart"/>
      <w:r>
        <w:t>menarget</w:t>
      </w:r>
      <w:proofErr w:type="spellEnd"/>
      <w:r>
        <w:t xml:space="preserve"> player</w:t>
      </w:r>
    </w:p>
    <w:p w14:paraId="5C202191" w14:textId="19D9F35C" w:rsidR="00833DC1" w:rsidRDefault="00557AE5" w:rsidP="004F66B7">
      <w:pPr>
        <w:pStyle w:val="ListParagraph"/>
        <w:numPr>
          <w:ilvl w:val="0"/>
          <w:numId w:val="42"/>
        </w:numPr>
        <w:ind w:left="426"/>
      </w:pPr>
      <w:r>
        <w:t>49 – 51</w:t>
      </w:r>
      <w:r>
        <w:tab/>
        <w:t xml:space="preserve">: Dalam update, </w:t>
      </w:r>
      <w:proofErr w:type="spellStart"/>
      <w:r>
        <w:t>terdapat</w:t>
      </w:r>
      <w:proofErr w:type="spellEnd"/>
      <w:r>
        <w:t xml:space="preserve"> 3 timer yang </w:t>
      </w:r>
      <w:proofErr w:type="spellStart"/>
      <w:r>
        <w:t>dikurangi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searchTimer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bot “</w:t>
      </w:r>
      <w:proofErr w:type="spellStart"/>
      <w:r>
        <w:t>mencari</w:t>
      </w:r>
      <w:proofErr w:type="spellEnd"/>
      <w:r>
        <w:t xml:space="preserve">” bola, </w:t>
      </w:r>
      <w:proofErr w:type="spellStart"/>
      <w:r>
        <w:t>currentTimeDelay</w:t>
      </w:r>
      <w:proofErr w:type="spellEnd"/>
      <w:r>
        <w:t xml:space="preserve"> dan </w:t>
      </w:r>
      <w:proofErr w:type="spellStart"/>
      <w:r>
        <w:t>catchTimer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cooldown </w:t>
      </w:r>
      <w:proofErr w:type="spellStart"/>
      <w:r>
        <w:t>menangkap</w:t>
      </w:r>
      <w:proofErr w:type="spellEnd"/>
      <w:r>
        <w:t xml:space="preserve"> bola bot.</w:t>
      </w:r>
    </w:p>
    <w:p w14:paraId="64E25309" w14:textId="6F66CFBA" w:rsidR="00557AE5" w:rsidRDefault="00557AE5" w:rsidP="004F66B7">
      <w:pPr>
        <w:pStyle w:val="ListParagraph"/>
        <w:numPr>
          <w:ilvl w:val="0"/>
          <w:numId w:val="42"/>
        </w:numPr>
        <w:ind w:left="426"/>
      </w:pPr>
      <w:r>
        <w:t>53 – 56</w:t>
      </w:r>
      <w:r>
        <w:tab/>
        <w:t xml:space="preserve">: Bila </w:t>
      </w:r>
      <w:proofErr w:type="spellStart"/>
      <w:r>
        <w:t>currentTimeDelay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dan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posisi</w:t>
      </w:r>
      <w:proofErr w:type="spellEnd"/>
      <w:r>
        <w:t xml:space="preserve"> target di </w:t>
      </w:r>
      <w:proofErr w:type="spellStart"/>
      <w:r>
        <w:t>lastpos</w:t>
      </w:r>
      <w:proofErr w:type="spellEnd"/>
      <w:r>
        <w:t xml:space="preserve">, ini </w:t>
      </w:r>
      <w:proofErr w:type="spellStart"/>
      <w:r>
        <w:t>berguna</w:t>
      </w:r>
      <w:proofErr w:type="spellEnd"/>
      <w:r w:rsidR="006619C4">
        <w:t xml:space="preserve"> pada </w:t>
      </w:r>
      <w:proofErr w:type="spellStart"/>
      <w:r w:rsidR="006619C4">
        <w:t>saat</w:t>
      </w:r>
      <w:proofErr w:type="spellEnd"/>
      <w:r w:rsidR="006619C4">
        <w:t xml:space="preserve"> bot </w:t>
      </w:r>
      <w:proofErr w:type="spellStart"/>
      <w:r w:rsidR="006619C4">
        <w:t>membidik</w:t>
      </w:r>
      <w:proofErr w:type="spellEnd"/>
      <w:r w:rsidR="006619C4">
        <w:t xml:space="preserve"> bola</w:t>
      </w:r>
    </w:p>
    <w:p w14:paraId="3FF793B5" w14:textId="737B1095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65 </w:t>
      </w:r>
      <w:r>
        <w:tab/>
        <w:t xml:space="preserve">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initialAngle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 bot</w:t>
      </w:r>
    </w:p>
    <w:p w14:paraId="179E71C3" w14:textId="533EF54F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69 – 94</w:t>
      </w:r>
      <w:r>
        <w:tab/>
        <w:t xml:space="preserve">: </w:t>
      </w:r>
      <w:proofErr w:type="spellStart"/>
      <w:r>
        <w:t>Dilakukan</w:t>
      </w:r>
      <w:proofErr w:type="spellEnd"/>
      <w:r>
        <w:t xml:space="preserve"> for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kolisi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agar bot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ini.</w:t>
      </w:r>
    </w:p>
    <w:p w14:paraId="0F881ADC" w14:textId="6567046D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 xml:space="preserve"> 70</w:t>
      </w:r>
      <w:r>
        <w:tab/>
        <w:t xml:space="preserve">: Buat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didasarkan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dilihat</w:t>
      </w:r>
      <w:proofErr w:type="spellEnd"/>
      <w:r>
        <w:t>.</w:t>
      </w:r>
    </w:p>
    <w:p w14:paraId="524F8E75" w14:textId="600D59AC" w:rsidR="006619C4" w:rsidRDefault="006619C4" w:rsidP="004F66B7">
      <w:pPr>
        <w:pStyle w:val="ListParagraph"/>
        <w:numPr>
          <w:ilvl w:val="0"/>
          <w:numId w:val="42"/>
        </w:numPr>
        <w:ind w:left="426"/>
      </w:pPr>
      <w:r>
        <w:t>71</w:t>
      </w:r>
      <w:r>
        <w:tab/>
      </w:r>
      <w:r>
        <w:tab/>
        <w:t xml:space="preserve">: Buat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 w:rsidR="005602A4">
        <w:t>c</w:t>
      </w:r>
      <w:r>
        <w:t>urren</w:t>
      </w:r>
      <w:r w:rsidR="005602A4">
        <w:t>tD</w:t>
      </w:r>
      <w:r>
        <w:t>irection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 w:rsidR="005602A4">
        <w:t xml:space="preserve"> </w:t>
      </w:r>
      <w:proofErr w:type="spellStart"/>
      <w:r w:rsidR="005602A4">
        <w:t>variabel</w:t>
      </w:r>
      <w:proofErr w:type="spellEnd"/>
      <w:r w:rsidR="005602A4">
        <w:t xml:space="preserve"> </w:t>
      </w:r>
      <w:proofErr w:type="spellStart"/>
      <w:r w:rsidR="005602A4">
        <w:t>castingLength</w:t>
      </w:r>
      <w:proofErr w:type="spellEnd"/>
      <w:r w:rsidR="005602A4">
        <w:t xml:space="preserve"> (baris 13), </w:t>
      </w:r>
      <w:proofErr w:type="spellStart"/>
      <w:r w:rsidR="005602A4">
        <w:t>lalu</w:t>
      </w:r>
      <w:proofErr w:type="spellEnd"/>
      <w:r w:rsidR="005602A4">
        <w:t xml:space="preserve"> </w:t>
      </w:r>
      <w:proofErr w:type="spellStart"/>
      <w:r w:rsidR="005602A4">
        <w:t>bila</w:t>
      </w:r>
      <w:proofErr w:type="spellEnd"/>
      <w:r w:rsidR="005602A4">
        <w:t xml:space="preserve"> </w:t>
      </w:r>
      <w:proofErr w:type="spellStart"/>
      <w:r w:rsidR="005602A4">
        <w:t>ditemukan</w:t>
      </w:r>
      <w:proofErr w:type="spellEnd"/>
      <w:r w:rsidR="005602A4">
        <w:t xml:space="preserve"> </w:t>
      </w:r>
      <w:proofErr w:type="spellStart"/>
      <w:r w:rsidR="005602A4">
        <w:t>objek</w:t>
      </w:r>
      <w:proofErr w:type="spellEnd"/>
      <w:r w:rsidR="005602A4">
        <w:t xml:space="preserve"> </w:t>
      </w:r>
      <w:proofErr w:type="spellStart"/>
      <w:r w:rsidR="005602A4">
        <w:t>maka</w:t>
      </w:r>
      <w:proofErr w:type="spellEnd"/>
      <w:r w:rsidR="005602A4">
        <w:t xml:space="preserve"> </w:t>
      </w:r>
      <w:proofErr w:type="spellStart"/>
      <w:r w:rsidR="005602A4">
        <w:t>masukkan</w:t>
      </w:r>
      <w:proofErr w:type="spellEnd"/>
      <w:r w:rsidR="005602A4">
        <w:t xml:space="preserve"> </w:t>
      </w:r>
      <w:proofErr w:type="spellStart"/>
      <w:r w:rsidR="005602A4">
        <w:t>ke</w:t>
      </w:r>
      <w:proofErr w:type="spellEnd"/>
      <w:r w:rsidR="005602A4">
        <w:t xml:space="preserve"> </w:t>
      </w:r>
      <w:proofErr w:type="spellStart"/>
      <w:r w:rsidR="005602A4">
        <w:t>currentHitObject</w:t>
      </w:r>
      <w:proofErr w:type="spellEnd"/>
    </w:p>
    <w:p w14:paraId="60122D58" w14:textId="1626413B" w:rsidR="005602A4" w:rsidRDefault="005602A4" w:rsidP="004F66B7">
      <w:pPr>
        <w:pStyle w:val="ListParagraph"/>
        <w:numPr>
          <w:ilvl w:val="0"/>
          <w:numId w:val="42"/>
        </w:numPr>
        <w:ind w:left="426"/>
      </w:pPr>
      <w:r>
        <w:t>74 – 94</w:t>
      </w:r>
      <w:r>
        <w:tab/>
        <w:t xml:space="preserve">: If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currentHitObjec</w:t>
      </w:r>
      <w:r w:rsidR="00787E67">
        <w:t>t</w:t>
      </w:r>
      <w:proofErr w:type="spellEnd"/>
      <w:r w:rsidR="00787E67">
        <w:t xml:space="preserve">, </w:t>
      </w:r>
      <w:proofErr w:type="spellStart"/>
      <w:r w:rsidR="00787E67">
        <w:t>bila</w:t>
      </w:r>
      <w:proofErr w:type="spellEnd"/>
      <w:r w:rsidR="00787E67">
        <w:t xml:space="preserve"> </w:t>
      </w:r>
      <w:proofErr w:type="spellStart"/>
      <w:r w:rsidR="00787E67">
        <w:t>tidak</w:t>
      </w:r>
      <w:proofErr w:type="spellEnd"/>
      <w:r w:rsidR="00787E67">
        <w:t xml:space="preserve"> if ini </w:t>
      </w:r>
      <w:proofErr w:type="spellStart"/>
      <w:r w:rsidR="00787E67">
        <w:t>akan</w:t>
      </w:r>
      <w:proofErr w:type="spellEnd"/>
      <w:r w:rsidR="00787E67">
        <w:t xml:space="preserve"> </w:t>
      </w:r>
      <w:proofErr w:type="spellStart"/>
      <w:r w:rsidR="00787E67">
        <w:t>dilewati</w:t>
      </w:r>
      <w:proofErr w:type="spellEnd"/>
    </w:p>
    <w:p w14:paraId="363EE12C" w14:textId="77777777" w:rsidR="00787E67" w:rsidRDefault="00787E67" w:rsidP="004F66B7">
      <w:pPr>
        <w:pStyle w:val="ListParagraph"/>
        <w:numPr>
          <w:ilvl w:val="0"/>
          <w:numId w:val="42"/>
        </w:numPr>
        <w:ind w:left="426"/>
      </w:pPr>
      <w:r>
        <w:t xml:space="preserve">75 </w:t>
      </w:r>
      <w:r>
        <w:tab/>
        <w:t xml:space="preserve">: </w:t>
      </w:r>
      <w:proofErr w:type="spellStart"/>
      <w:r>
        <w:t>Currdistance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bot</w:t>
      </w:r>
    </w:p>
    <w:p w14:paraId="46879BAD" w14:textId="172FEB14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 xml:space="preserve"> 76 – 80</w:t>
      </w:r>
      <w:r>
        <w:tab/>
        <w:t xml:space="preserve">: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 w:rsidR="00E15E06">
        <w:t xml:space="preserve"> / bola </w:t>
      </w:r>
      <w:proofErr w:type="spellStart"/>
      <w:r w:rsidR="00E15E06">
        <w:t>spesial</w:t>
      </w:r>
      <w:proofErr w:type="spellEnd"/>
      <w:r>
        <w:t xml:space="preserve"> dan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(kalau </w:t>
      </w:r>
      <w:proofErr w:type="spellStart"/>
      <w:r>
        <w:t>ada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sawBallGO</w:t>
      </w:r>
      <w:proofErr w:type="spellEnd"/>
      <w:r>
        <w:t xml:space="preserve"> (</w:t>
      </w:r>
      <w:proofErr w:type="spellStart"/>
      <w:r>
        <w:t>Gameobject</w:t>
      </w:r>
      <w:proofErr w:type="spellEnd"/>
      <w:r>
        <w:t xml:space="preserve"> bola yang </w:t>
      </w:r>
      <w:proofErr w:type="spellStart"/>
      <w:r>
        <w:t>terlihat</w:t>
      </w:r>
      <w:proofErr w:type="spellEnd"/>
      <w:r>
        <w:t>)</w:t>
      </w:r>
    </w:p>
    <w:p w14:paraId="7B60CFAE" w14:textId="6BAD681C" w:rsidR="00787E67" w:rsidRDefault="00787E67" w:rsidP="00787E67">
      <w:pPr>
        <w:pStyle w:val="ListParagraph"/>
        <w:numPr>
          <w:ilvl w:val="0"/>
          <w:numId w:val="42"/>
        </w:numPr>
        <w:ind w:left="426"/>
      </w:pPr>
      <w:r>
        <w:t>82 – 87</w:t>
      </w:r>
      <w:r>
        <w:tab/>
        <w:t xml:space="preserve">: Hal yang </w:t>
      </w:r>
      <w:proofErr w:type="spellStart"/>
      <w:r>
        <w:t>berlaku</w:t>
      </w:r>
      <w:proofErr w:type="spellEnd"/>
      <w:r>
        <w:t xml:space="preserve"> di </w:t>
      </w:r>
      <w:proofErr w:type="spellStart"/>
      <w:r w:rsidR="00E15E06">
        <w:t>atas</w:t>
      </w:r>
      <w:proofErr w:type="spellEnd"/>
      <w:r w:rsidR="00E15E06">
        <w:t xml:space="preserve"> juga </w:t>
      </w:r>
      <w:proofErr w:type="spellStart"/>
      <w:r w:rsidR="00E15E06">
        <w:t>berlaku</w:t>
      </w:r>
      <w:proofErr w:type="spellEnd"/>
      <w:r w:rsidR="00E15E06">
        <w:t xml:space="preserve"> </w:t>
      </w:r>
      <w:proofErr w:type="spellStart"/>
      <w:r w:rsidR="00E15E06">
        <w:t>untuk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karakter</w:t>
      </w:r>
      <w:proofErr w:type="spellEnd"/>
      <w:r w:rsidR="00E15E06">
        <w:t xml:space="preserve"> bot, dan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dilihat</w:t>
      </w:r>
      <w:proofErr w:type="spellEnd"/>
      <w:r w:rsidR="00E15E06">
        <w:t xml:space="preserve"> </w:t>
      </w:r>
      <w:proofErr w:type="spellStart"/>
      <w:r w:rsidR="00E15E06">
        <w:t>akan</w:t>
      </w:r>
      <w:proofErr w:type="spellEnd"/>
      <w:r w:rsidR="00E15E06">
        <w:t xml:space="preserve"> </w:t>
      </w:r>
      <w:proofErr w:type="spellStart"/>
      <w:r w:rsidR="00E15E06">
        <w:t>dimasukkan</w:t>
      </w:r>
      <w:proofErr w:type="spellEnd"/>
      <w:r w:rsidR="00E15E06">
        <w:t xml:space="preserve"> </w:t>
      </w:r>
      <w:proofErr w:type="spellStart"/>
      <w:r w:rsidR="00E15E06">
        <w:t>dalam</w:t>
      </w:r>
      <w:proofErr w:type="spellEnd"/>
      <w:r w:rsidR="00E15E06">
        <w:t xml:space="preserve"> </w:t>
      </w:r>
      <w:proofErr w:type="spellStart"/>
      <w:r w:rsidR="00E15E06">
        <w:t>variabel</w:t>
      </w:r>
      <w:proofErr w:type="spellEnd"/>
      <w:r w:rsidR="00E15E06">
        <w:t xml:space="preserve"> </w:t>
      </w:r>
      <w:proofErr w:type="spellStart"/>
      <w:r w:rsidR="00E15E06">
        <w:t>sawEnemyGo</w:t>
      </w:r>
      <w:proofErr w:type="spellEnd"/>
      <w:r w:rsidR="00E15E06">
        <w:t xml:space="preserve"> (</w:t>
      </w:r>
      <w:proofErr w:type="spellStart"/>
      <w:r w:rsidR="00E15E06">
        <w:t>Gameobject</w:t>
      </w:r>
      <w:proofErr w:type="spellEnd"/>
      <w:r w:rsidR="00E15E06">
        <w:t xml:space="preserve"> </w:t>
      </w:r>
      <w:proofErr w:type="spellStart"/>
      <w:r w:rsidR="00E15E06">
        <w:t>lawan</w:t>
      </w:r>
      <w:proofErr w:type="spellEnd"/>
      <w:r w:rsidR="00E15E06">
        <w:t xml:space="preserve"> yang </w:t>
      </w:r>
      <w:proofErr w:type="spellStart"/>
      <w:r w:rsidR="00E15E06">
        <w:t>terlihat</w:t>
      </w:r>
      <w:proofErr w:type="spellEnd"/>
      <w:r w:rsidR="00E15E06">
        <w:t>)</w:t>
      </w:r>
    </w:p>
    <w:p w14:paraId="261F8D59" w14:textId="5490929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88 – 93</w:t>
      </w:r>
      <w:r>
        <w:tab/>
        <w:t xml:space="preserve">: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bola yang terbang,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taruh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sawProjectileGO</w:t>
      </w:r>
      <w:proofErr w:type="spellEnd"/>
      <w:r>
        <w:t xml:space="preserve">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bola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dilihat</w:t>
      </w:r>
      <w:proofErr w:type="spellEnd"/>
    </w:p>
    <w:p w14:paraId="5FB7BD64" w14:textId="546052FD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lastRenderedPageBreak/>
        <w:t>96 – 97</w:t>
      </w:r>
      <w:r>
        <w:tab/>
        <w:t xml:space="preserve">: Bila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“</w:t>
      </w:r>
      <w:proofErr w:type="spellStart"/>
      <w:r>
        <w:t>mencari</w:t>
      </w:r>
      <w:proofErr w:type="spellEnd"/>
      <w:r>
        <w:t xml:space="preserve">” bola atau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return </w:t>
      </w:r>
      <w:proofErr w:type="spellStart"/>
      <w:r>
        <w:t>duluan</w:t>
      </w:r>
      <w:proofErr w:type="spellEnd"/>
    </w:p>
    <w:p w14:paraId="0F8312C1" w14:textId="52C6C7EA" w:rsidR="00E15E06" w:rsidRDefault="00E15E06" w:rsidP="00787E67">
      <w:pPr>
        <w:pStyle w:val="ListParagraph"/>
        <w:numPr>
          <w:ilvl w:val="0"/>
          <w:numId w:val="42"/>
        </w:numPr>
        <w:ind w:left="426"/>
      </w:pPr>
      <w:r>
        <w:t>99 – 103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="000E145D">
        <w:t>tetapkan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  <w:r w:rsidR="000E145D">
        <w:t xml:space="preserve"> </w:t>
      </w:r>
      <w:proofErr w:type="spellStart"/>
      <w:r w:rsidR="000E145D">
        <w:t>berdasarkan</w:t>
      </w:r>
      <w:proofErr w:type="spellEnd"/>
      <w:r w:rsidR="000E145D">
        <w:t xml:space="preserve"> </w:t>
      </w:r>
      <w:proofErr w:type="spellStart"/>
      <w:r w:rsidR="000E145D">
        <w:t>dari</w:t>
      </w:r>
      <w:proofErr w:type="spellEnd"/>
      <w:r w:rsidR="000E145D">
        <w:t xml:space="preserve"> </w:t>
      </w:r>
      <w:proofErr w:type="spellStart"/>
      <w:r w:rsidR="000E145D">
        <w:t>posisi</w:t>
      </w:r>
      <w:proofErr w:type="spellEnd"/>
      <w:r w:rsidR="000E145D">
        <w:t xml:space="preserve"> bot dan </w:t>
      </w:r>
      <w:proofErr w:type="spellStart"/>
      <w:r w:rsidR="000E145D">
        <w:t>lokasi</w:t>
      </w:r>
      <w:proofErr w:type="spellEnd"/>
      <w:r w:rsidR="000E145D">
        <w:t xml:space="preserve"> </w:t>
      </w:r>
      <w:proofErr w:type="spellStart"/>
      <w:r w:rsidR="000E145D">
        <w:t>tujuan</w:t>
      </w:r>
      <w:proofErr w:type="spellEnd"/>
      <w:r>
        <w:t xml:space="preserve">, dan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viewDirection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gerakkan</w:t>
      </w:r>
      <w:proofErr w:type="spellEnd"/>
      <w:r>
        <w:t xml:space="preserve"> </w:t>
      </w:r>
      <w:r w:rsidR="000E145D">
        <w:t xml:space="preserve">bot </w:t>
      </w:r>
      <w:proofErr w:type="spellStart"/>
      <w:r w:rsidR="000E145D">
        <w:t>sesuai</w:t>
      </w:r>
      <w:proofErr w:type="spellEnd"/>
      <w:r w:rsidR="000E145D">
        <w:t xml:space="preserve"> </w:t>
      </w:r>
      <w:proofErr w:type="spellStart"/>
      <w:r w:rsidR="000E145D">
        <w:t>dengan</w:t>
      </w:r>
      <w:proofErr w:type="spellEnd"/>
      <w:r w:rsidR="000E145D">
        <w:t xml:space="preserve"> </w:t>
      </w:r>
      <w:proofErr w:type="spellStart"/>
      <w:r w:rsidR="000E145D">
        <w:t>arah</w:t>
      </w:r>
      <w:proofErr w:type="spellEnd"/>
      <w:r w:rsidR="000E145D">
        <w:t xml:space="preserve"> </w:t>
      </w:r>
      <w:proofErr w:type="spellStart"/>
      <w:r w:rsidR="000E145D">
        <w:t>bergerak</w:t>
      </w:r>
      <w:proofErr w:type="spellEnd"/>
    </w:p>
    <w:p w14:paraId="3D8A9E16" w14:textId="087A04A5" w:rsidR="000E145D" w:rsidRDefault="000E145D" w:rsidP="00787E67">
      <w:pPr>
        <w:pStyle w:val="ListParagraph"/>
        <w:numPr>
          <w:ilvl w:val="0"/>
          <w:numId w:val="42"/>
        </w:numPr>
        <w:ind w:left="426"/>
      </w:pPr>
      <w:r>
        <w:t>105 – 106</w:t>
      </w:r>
      <w:r>
        <w:tab/>
        <w:t xml:space="preserve">: Bila bot </w:t>
      </w:r>
      <w:proofErr w:type="spellStart"/>
      <w:r>
        <w:t>memiliki</w:t>
      </w:r>
      <w:proofErr w:type="spellEnd"/>
      <w:r>
        <w:t xml:space="preserve"> target </w:t>
      </w:r>
      <w:proofErr w:type="spellStart"/>
      <w:r>
        <w:t>lemparan</w:t>
      </w:r>
      <w:proofErr w:type="spellEnd"/>
      <w:r>
        <w:t xml:space="preserve"> bola,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target </w:t>
      </w:r>
      <w:proofErr w:type="spellStart"/>
      <w:r>
        <w:t>tersebut</w:t>
      </w:r>
      <w:proofErr w:type="spellEnd"/>
    </w:p>
    <w:p w14:paraId="3F7C2DD8" w14:textId="558B6066" w:rsidR="000E145D" w:rsidRDefault="004A22FA" w:rsidP="00787E67">
      <w:pPr>
        <w:pStyle w:val="ListParagraph"/>
        <w:numPr>
          <w:ilvl w:val="0"/>
          <w:numId w:val="42"/>
        </w:numPr>
        <w:ind w:left="426"/>
      </w:pPr>
      <w:r>
        <w:t>108 – 109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atau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bolak</w:t>
      </w:r>
      <w:proofErr w:type="spellEnd"/>
      <w:r>
        <w:t xml:space="preserve"> – </w:t>
      </w:r>
      <w:proofErr w:type="spellStart"/>
      <w:r>
        <w:t>balik</w:t>
      </w:r>
      <w:proofErr w:type="spellEnd"/>
      <w:r>
        <w:t xml:space="preserve"> sprite 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>.</w:t>
      </w:r>
    </w:p>
    <w:p w14:paraId="3B62AE10" w14:textId="67B0CC21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 xml:space="preserve">112 – </w:t>
      </w:r>
      <w:r w:rsidR="00FB4417">
        <w:t>116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menyamping</w:t>
      </w:r>
      <w:proofErr w:type="spellEnd"/>
      <w:r>
        <w:t xml:space="preserve">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target,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sekarang</w:t>
      </w:r>
      <w:proofErr w:type="spellEnd"/>
      <w:r>
        <w:t xml:space="preserve"> ini.</w:t>
      </w:r>
    </w:p>
    <w:p w14:paraId="6887D5AD" w14:textId="1C15C261" w:rsidR="00FB4417" w:rsidRDefault="00FB4417" w:rsidP="00787E67">
      <w:pPr>
        <w:pStyle w:val="ListParagraph"/>
        <w:numPr>
          <w:ilvl w:val="0"/>
          <w:numId w:val="42"/>
        </w:numPr>
        <w:ind w:left="426"/>
      </w:pPr>
      <w:r>
        <w:t>122 – 137</w:t>
      </w:r>
      <w:r>
        <w:tab/>
        <w:t>:</w:t>
      </w:r>
      <w:r w:rsidR="009C3071">
        <w:t xml:space="preserve"> Bila </w:t>
      </w:r>
      <w:proofErr w:type="spellStart"/>
      <w:r w:rsidR="009C3071">
        <w:t>mapSegmentid</w:t>
      </w:r>
      <w:proofErr w:type="spellEnd"/>
      <w:r w:rsidR="009C3071">
        <w:t xml:space="preserve"> </w:t>
      </w:r>
      <w:proofErr w:type="spellStart"/>
      <w:r w:rsidR="009C3071">
        <w:t>karakter</w:t>
      </w:r>
      <w:proofErr w:type="spellEnd"/>
      <w:r w:rsidR="009C3071">
        <w:t xml:space="preserve"> bot </w:t>
      </w:r>
      <w:proofErr w:type="spellStart"/>
      <w:r w:rsidR="009C3071">
        <w:t>diset</w:t>
      </w:r>
      <w:proofErr w:type="spellEnd"/>
      <w:r w:rsidR="009C3071">
        <w:t xml:space="preserve"> dan </w:t>
      </w:r>
      <w:proofErr w:type="spellStart"/>
      <w:r w:rsidR="009C3071">
        <w:t>bernilai</w:t>
      </w:r>
      <w:proofErr w:type="spellEnd"/>
      <w:r w:rsidR="009C3071">
        <w:t xml:space="preserve"> </w:t>
      </w:r>
      <w:proofErr w:type="spellStart"/>
      <w:r w:rsidR="009C3071">
        <w:t>diatas</w:t>
      </w:r>
      <w:proofErr w:type="spellEnd"/>
      <w:r w:rsidR="009C3071">
        <w:t xml:space="preserve"> 0, </w:t>
      </w:r>
      <w:proofErr w:type="spellStart"/>
      <w:r w:rsidR="009C3071">
        <w:t>maka</w:t>
      </w:r>
      <w:proofErr w:type="spellEnd"/>
      <w:r w:rsidR="009C3071">
        <w:t xml:space="preserve"> </w:t>
      </w:r>
      <w:proofErr w:type="spellStart"/>
      <w:r w:rsidR="009C3071">
        <w:t>dapatkan</w:t>
      </w:r>
      <w:proofErr w:type="spellEnd"/>
      <w:r w:rsidR="009C3071">
        <w:t xml:space="preserve"> </w:t>
      </w:r>
      <w:proofErr w:type="spellStart"/>
      <w:r w:rsidR="009C3071">
        <w:t>lokasi</w:t>
      </w:r>
      <w:proofErr w:type="spellEnd"/>
      <w:r w:rsidR="009C3071">
        <w:t xml:space="preserve"> random </w:t>
      </w:r>
      <w:proofErr w:type="spellStart"/>
      <w:r w:rsidR="009C3071">
        <w:t>dari</w:t>
      </w:r>
      <w:proofErr w:type="spellEnd"/>
      <w:r w:rsidR="009C3071">
        <w:t xml:space="preserve"> </w:t>
      </w:r>
      <w:proofErr w:type="spellStart"/>
      <w:r w:rsidR="009C3071">
        <w:t>getRandomSpot</w:t>
      </w:r>
      <w:proofErr w:type="spellEnd"/>
      <w:r w:rsidR="00AA433A">
        <w:t xml:space="preserve"> </w:t>
      </w:r>
      <w:r w:rsidR="009C3071">
        <w:t>(</w:t>
      </w:r>
      <w:proofErr w:type="spellStart"/>
      <w:r w:rsidR="009C3071">
        <w:t>segmen</w:t>
      </w:r>
      <w:proofErr w:type="spellEnd"/>
      <w:r w:rsidR="00AA433A">
        <w:t xml:space="preserve"> program</w:t>
      </w:r>
      <w:r w:rsidR="009C3071">
        <w:t xml:space="preserve"> 7.</w:t>
      </w:r>
      <w:r w:rsidR="00D03E76">
        <w:t>3</w:t>
      </w:r>
      <w:r w:rsidR="009C3071">
        <w:t xml:space="preserve"> 113 – 129)</w:t>
      </w:r>
      <w:r w:rsidR="00DF1A79">
        <w:t xml:space="preserve">, </w:t>
      </w:r>
      <w:proofErr w:type="spellStart"/>
      <w:r w:rsidR="00DF1A79">
        <w:t>lalu</w:t>
      </w:r>
      <w:proofErr w:type="spellEnd"/>
      <w:r w:rsidR="00DF1A79">
        <w:t xml:space="preserve"> return </w:t>
      </w:r>
      <w:proofErr w:type="spellStart"/>
      <w:r w:rsidR="00DF1A79">
        <w:t>hasil</w:t>
      </w:r>
      <w:proofErr w:type="spellEnd"/>
      <w:r w:rsidR="00DF1A79">
        <w:t xml:space="preserve"> </w:t>
      </w:r>
      <w:proofErr w:type="spellStart"/>
      <w:r w:rsidR="00DF1A79">
        <w:t>algoritma</w:t>
      </w:r>
      <w:proofErr w:type="spellEnd"/>
      <w:r w:rsidR="00DF1A79">
        <w:t xml:space="preserve"> A*</w:t>
      </w:r>
      <w:r w:rsidR="00C006AE">
        <w:t>(</w:t>
      </w:r>
      <w:proofErr w:type="spellStart"/>
      <w:r w:rsidR="00C006AE">
        <w:t>segmen</w:t>
      </w:r>
      <w:proofErr w:type="spellEnd"/>
      <w:r w:rsidR="00C006AE">
        <w:t xml:space="preserve"> 7.</w:t>
      </w:r>
      <w:r w:rsidR="00D03E76">
        <w:t>17</w:t>
      </w:r>
      <w:r w:rsidR="00C006AE">
        <w:t xml:space="preserve"> baris </w:t>
      </w:r>
      <w:r w:rsidR="00D03E76">
        <w:t>5</w:t>
      </w:r>
      <w:r w:rsidR="00C006AE">
        <w:t xml:space="preserve"> - </w:t>
      </w:r>
      <w:r w:rsidR="00D03E76">
        <w:t>33</w:t>
      </w:r>
      <w:r w:rsidR="00C006AE">
        <w:t>)</w:t>
      </w:r>
      <w:r w:rsidR="00DF1A79">
        <w:t xml:space="preserve"> </w:t>
      </w:r>
      <w:proofErr w:type="spellStart"/>
      <w:r w:rsidR="00DF1A79">
        <w:t>dari</w:t>
      </w:r>
      <w:proofErr w:type="spellEnd"/>
      <w:r w:rsidR="00DF1A79">
        <w:t xml:space="preserve"> </w:t>
      </w:r>
      <w:proofErr w:type="spellStart"/>
      <w:r w:rsidR="00DF1A79">
        <w:t>lokasi</w:t>
      </w:r>
      <w:proofErr w:type="spellEnd"/>
      <w:r w:rsidR="00C006AE">
        <w:t xml:space="preserve"> </w:t>
      </w:r>
      <w:proofErr w:type="spellStart"/>
      <w:r w:rsidR="00C006AE">
        <w:t>karakte</w:t>
      </w:r>
      <w:r w:rsidR="00BF305D">
        <w:t>r</w:t>
      </w:r>
      <w:proofErr w:type="spellEnd"/>
      <w:r w:rsidR="00C006AE">
        <w:t xml:space="preserve"> bot </w:t>
      </w:r>
      <w:proofErr w:type="spellStart"/>
      <w:r w:rsidR="00C006AE">
        <w:t>sampai</w:t>
      </w:r>
      <w:proofErr w:type="spellEnd"/>
      <w:r w:rsidR="00C006AE">
        <w:t xml:space="preserve"> </w:t>
      </w:r>
      <w:proofErr w:type="spellStart"/>
      <w:r w:rsidR="00C006AE">
        <w:t>lokasi</w:t>
      </w:r>
      <w:proofErr w:type="spellEnd"/>
      <w:r w:rsidR="00C006AE">
        <w:t xml:space="preserve"> yang </w:t>
      </w:r>
      <w:proofErr w:type="spellStart"/>
      <w:r w:rsidR="00C006AE">
        <w:t>didapat</w:t>
      </w:r>
      <w:proofErr w:type="spellEnd"/>
      <w:r w:rsidR="00C006AE">
        <w:t xml:space="preserve">, </w:t>
      </w:r>
      <w:proofErr w:type="spellStart"/>
      <w:r w:rsidR="00C006AE">
        <w:t>bila</w:t>
      </w:r>
      <w:proofErr w:type="spellEnd"/>
      <w:r w:rsidR="00C006AE">
        <w:t xml:space="preserve"> </w:t>
      </w:r>
      <w:proofErr w:type="spellStart"/>
      <w:r w:rsidR="00C006AE">
        <w:t>tidak</w:t>
      </w:r>
      <w:proofErr w:type="spellEnd"/>
      <w:r w:rsidR="00C006AE">
        <w:t xml:space="preserve"> </w:t>
      </w:r>
      <w:proofErr w:type="spellStart"/>
      <w:r w:rsidR="00C006AE">
        <w:t>ada</w:t>
      </w:r>
      <w:proofErr w:type="spellEnd"/>
      <w:r w:rsidR="00C006AE">
        <w:t xml:space="preserve"> </w:t>
      </w:r>
      <w:proofErr w:type="spellStart"/>
      <w:r w:rsidR="00C006AE">
        <w:t>mapSegmentId</w:t>
      </w:r>
      <w:proofErr w:type="spellEnd"/>
      <w:r w:rsidR="00C006AE">
        <w:t xml:space="preserve">, </w:t>
      </w:r>
      <w:proofErr w:type="spellStart"/>
      <w:r w:rsidR="00C006AE">
        <w:t>maka</w:t>
      </w:r>
      <w:proofErr w:type="spellEnd"/>
      <w:r w:rsidR="00C006AE">
        <w:t xml:space="preserve"> </w:t>
      </w:r>
      <w:proofErr w:type="spellStart"/>
      <w:r w:rsidR="00C006AE">
        <w:t>ambil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random </w:t>
      </w:r>
      <w:proofErr w:type="spellStart"/>
      <w:r w:rsidR="00C006AE">
        <w:t>hingga</w:t>
      </w:r>
      <w:proofErr w:type="spellEnd"/>
      <w:r w:rsidR="00C006AE">
        <w:t xml:space="preserve"> </w:t>
      </w:r>
      <w:proofErr w:type="spellStart"/>
      <w:r w:rsidR="00C006AE">
        <w:t>koordinat</w:t>
      </w:r>
      <w:proofErr w:type="spellEnd"/>
      <w:r w:rsidR="00C006AE">
        <w:t xml:space="preserve"> </w:t>
      </w:r>
      <w:proofErr w:type="spellStart"/>
      <w:r w:rsidR="00C006AE">
        <w:t>bisa</w:t>
      </w:r>
      <w:proofErr w:type="spellEnd"/>
      <w:r w:rsidR="00C006AE">
        <w:t xml:space="preserve"> </w:t>
      </w:r>
      <w:proofErr w:type="spellStart"/>
      <w:r w:rsidR="00C006AE">
        <w:t>diakses</w:t>
      </w:r>
      <w:proofErr w:type="spellEnd"/>
      <w:r w:rsidR="00DF1A79">
        <w:t>.</w:t>
      </w:r>
    </w:p>
    <w:p w14:paraId="27228D0D" w14:textId="2D82057F" w:rsidR="00E119E0" w:rsidRDefault="00E119E0" w:rsidP="00787E67">
      <w:pPr>
        <w:pStyle w:val="ListParagraph"/>
        <w:numPr>
          <w:ilvl w:val="0"/>
          <w:numId w:val="42"/>
        </w:numPr>
        <w:ind w:left="426"/>
      </w:pPr>
      <w:r>
        <w:t>118 – 120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dicut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0EC0AC20" w14:textId="0967D225" w:rsidR="00911F41" w:rsidRDefault="00911F41" w:rsidP="00787E67">
      <w:pPr>
        <w:pStyle w:val="ListParagraph"/>
        <w:numPr>
          <w:ilvl w:val="0"/>
          <w:numId w:val="42"/>
        </w:numPr>
        <w:ind w:left="426"/>
      </w:pPr>
      <w:r>
        <w:t>139</w:t>
      </w:r>
      <w:r w:rsidR="00224B1D">
        <w:t xml:space="preserve"> – 143</w:t>
      </w:r>
      <w:r w:rsidR="00224B1D">
        <w:tab/>
        <w:t xml:space="preserve">: </w:t>
      </w:r>
      <w:proofErr w:type="spellStart"/>
      <w:r w:rsidR="00224B1D">
        <w:t>Dibuat</w:t>
      </w:r>
      <w:proofErr w:type="spellEnd"/>
      <w:r w:rsidR="00224B1D">
        <w:t xml:space="preserve"> </w:t>
      </w:r>
      <w:proofErr w:type="spellStart"/>
      <w:r w:rsidR="00224B1D">
        <w:t>sebuah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dari</w:t>
      </w:r>
      <w:proofErr w:type="spellEnd"/>
      <w:r w:rsidR="00224B1D">
        <w:t xml:space="preserve"> </w:t>
      </w:r>
      <w:proofErr w:type="spellStart"/>
      <w:r w:rsidR="00224B1D">
        <w:t>arah</w:t>
      </w:r>
      <w:proofErr w:type="spellEnd"/>
      <w:r w:rsidR="00224B1D">
        <w:t xml:space="preserve"> bot </w:t>
      </w:r>
      <w:proofErr w:type="spellStart"/>
      <w:r w:rsidR="00224B1D">
        <w:t>ke</w:t>
      </w:r>
      <w:proofErr w:type="spellEnd"/>
      <w:r w:rsidR="00224B1D">
        <w:t xml:space="preserve"> target, dan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Linecast</w:t>
      </w:r>
      <w:proofErr w:type="spellEnd"/>
      <w:r w:rsidR="00224B1D">
        <w:t xml:space="preserve"> </w:t>
      </w:r>
      <w:proofErr w:type="spellStart"/>
      <w:r w:rsidR="00224B1D">
        <w:t>menabrak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return false, </w:t>
      </w:r>
      <w:proofErr w:type="spellStart"/>
      <w:r w:rsidR="00224B1D">
        <w:t>sementara</w:t>
      </w:r>
      <w:proofErr w:type="spellEnd"/>
      <w:r w:rsidR="00224B1D">
        <w:t xml:space="preserve"> </w:t>
      </w:r>
      <w:proofErr w:type="spellStart"/>
      <w:r w:rsidR="00224B1D">
        <w:t>bila</w:t>
      </w:r>
      <w:proofErr w:type="spellEnd"/>
      <w:r w:rsidR="00224B1D">
        <w:t xml:space="preserve"> </w:t>
      </w:r>
      <w:proofErr w:type="spellStart"/>
      <w:r w:rsidR="00224B1D">
        <w:t>tidak</w:t>
      </w:r>
      <w:proofErr w:type="spellEnd"/>
      <w:r w:rsidR="00224B1D">
        <w:t xml:space="preserve"> </w:t>
      </w:r>
      <w:proofErr w:type="spellStart"/>
      <w:r w:rsidR="00224B1D">
        <w:t>ada</w:t>
      </w:r>
      <w:proofErr w:type="spellEnd"/>
      <w:r w:rsidR="00224B1D">
        <w:t xml:space="preserve"> </w:t>
      </w:r>
      <w:proofErr w:type="spellStart"/>
      <w:r w:rsidR="00224B1D">
        <w:t>tembok</w:t>
      </w:r>
      <w:proofErr w:type="spellEnd"/>
      <w:r w:rsidR="00224B1D">
        <w:t xml:space="preserve"> </w:t>
      </w:r>
      <w:proofErr w:type="spellStart"/>
      <w:r w:rsidR="00224B1D">
        <w:t>maka</w:t>
      </w:r>
      <w:proofErr w:type="spellEnd"/>
      <w:r w:rsidR="00224B1D">
        <w:t xml:space="preserve"> return true</w:t>
      </w:r>
    </w:p>
    <w:p w14:paraId="5EF9955E" w14:textId="0E7E8E88" w:rsidR="00224B1D" w:rsidRDefault="00224B1D" w:rsidP="00787E67">
      <w:pPr>
        <w:pStyle w:val="ListParagraph"/>
        <w:numPr>
          <w:ilvl w:val="0"/>
          <w:numId w:val="42"/>
        </w:numPr>
        <w:ind w:left="426"/>
      </w:pPr>
      <w:r>
        <w:t>145 – 153</w:t>
      </w:r>
      <w:r>
        <w:tab/>
        <w:t xml:space="preserve">: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garis.</w:t>
      </w:r>
    </w:p>
    <w:p w14:paraId="1FA9856F" w14:textId="161134B3" w:rsidR="00224B1D" w:rsidRDefault="00501E31" w:rsidP="00787E67">
      <w:pPr>
        <w:pStyle w:val="ListParagraph"/>
        <w:numPr>
          <w:ilvl w:val="0"/>
          <w:numId w:val="42"/>
        </w:numPr>
        <w:ind w:left="426"/>
      </w:pPr>
      <w:r>
        <w:t>156 – 163</w:t>
      </w:r>
      <w:r>
        <w:tab/>
        <w:t xml:space="preserve">: Coba buat Random </w:t>
      </w:r>
      <w:proofErr w:type="spellStart"/>
      <w:r>
        <w:t>dianntara</w:t>
      </w:r>
      <w:proofErr w:type="spellEnd"/>
      <w:r>
        <w:t xml:space="preserve"> 0 – 100,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catchChance</w:t>
      </w:r>
      <w:proofErr w:type="spellEnd"/>
      <w:r>
        <w:t xml:space="preserve"> dan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cooldown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direset</w:t>
      </w:r>
      <w:proofErr w:type="spellEnd"/>
      <w:r>
        <w:t>.</w:t>
      </w:r>
    </w:p>
    <w:p w14:paraId="287F5176" w14:textId="1928945F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173 – 184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lastRenderedPageBreak/>
        <w:t>karakter</w:t>
      </w:r>
      <w:proofErr w:type="spellEnd"/>
      <w:r>
        <w:t xml:space="preserve"> bot,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false,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return true.</w:t>
      </w:r>
    </w:p>
    <w:p w14:paraId="15CF4000" w14:textId="21F6EBDB" w:rsidR="00501E31" w:rsidRDefault="00501E31" w:rsidP="00787E67">
      <w:pPr>
        <w:pStyle w:val="ListParagraph"/>
        <w:numPr>
          <w:ilvl w:val="0"/>
          <w:numId w:val="42"/>
        </w:numPr>
        <w:ind w:left="426"/>
      </w:pPr>
      <w:r>
        <w:t>187 – 194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singkatnya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bot dan </w:t>
      </w:r>
      <w:proofErr w:type="spellStart"/>
      <w:r>
        <w:t>mememainkan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</w:t>
      </w:r>
      <w:r w:rsidR="00E1049C">
        <w:t xml:space="preserve">, </w:t>
      </w:r>
      <w:proofErr w:type="spellStart"/>
      <w:r w:rsidR="00E1049C">
        <w:t>berguna</w:t>
      </w:r>
      <w:proofErr w:type="spellEnd"/>
      <w:r w:rsidR="00E1049C">
        <w:t xml:space="preserve"> </w:t>
      </w:r>
      <w:proofErr w:type="spellStart"/>
      <w:r w:rsidR="00E1049C">
        <w:t>untuk</w:t>
      </w:r>
      <w:proofErr w:type="spellEnd"/>
      <w:r w:rsidR="00E1049C">
        <w:t xml:space="preserve"> </w:t>
      </w:r>
      <w:proofErr w:type="spellStart"/>
      <w:r w:rsidR="00E1049C">
        <w:t>menotif</w:t>
      </w:r>
      <w:proofErr w:type="spellEnd"/>
      <w:r w:rsidR="00E1049C">
        <w:t xml:space="preserve"> player </w:t>
      </w:r>
      <w:proofErr w:type="spellStart"/>
      <w:r w:rsidR="00E1049C">
        <w:t>atas</w:t>
      </w:r>
      <w:proofErr w:type="spellEnd"/>
      <w:r w:rsidR="00E1049C">
        <w:t xml:space="preserve"> </w:t>
      </w:r>
      <w:proofErr w:type="spellStart"/>
      <w:r w:rsidR="00E1049C">
        <w:t>dari</w:t>
      </w:r>
      <w:proofErr w:type="spellEnd"/>
      <w:r w:rsidR="00E1049C">
        <w:t xml:space="preserve"> mana bola </w:t>
      </w:r>
      <w:proofErr w:type="spellStart"/>
      <w:r w:rsidR="00E1049C">
        <w:t>akan</w:t>
      </w:r>
      <w:proofErr w:type="spellEnd"/>
      <w:r w:rsidR="00E1049C">
        <w:t xml:space="preserve"> </w:t>
      </w:r>
      <w:proofErr w:type="spellStart"/>
      <w:r w:rsidR="00E1049C">
        <w:t>dilempar</w:t>
      </w:r>
      <w:proofErr w:type="spellEnd"/>
      <w:r>
        <w:t>.</w:t>
      </w:r>
    </w:p>
    <w:p w14:paraId="1081D550" w14:textId="29F1C583" w:rsidR="008427C5" w:rsidRDefault="008427C5" w:rsidP="009D13BC">
      <w:pPr>
        <w:pStyle w:val="STTSJudulSubBab"/>
      </w:pPr>
    </w:p>
    <w:p w14:paraId="0F43E816" w14:textId="2DE1471F" w:rsidR="008427C5" w:rsidRDefault="008427C5" w:rsidP="008427C5">
      <w:pPr>
        <w:pStyle w:val="STTSGambar"/>
      </w:pPr>
      <w:r w:rsidRPr="008427C5">
        <w:rPr>
          <w:noProof/>
        </w:rPr>
        <w:drawing>
          <wp:inline distT="0" distB="0" distL="0" distR="0" wp14:anchorId="3672362C" wp14:editId="55C02871">
            <wp:extent cx="4071068" cy="1811280"/>
            <wp:effectExtent l="0" t="0" r="5715" b="0"/>
            <wp:docPr id="204326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5667" cy="181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B2B5C13" w14:textId="2A671669" w:rsidR="008427C5" w:rsidRDefault="008427C5" w:rsidP="008427C5">
      <w:pPr>
        <w:pStyle w:val="STTSGambar"/>
      </w:pPr>
      <w:r>
        <w:t>Gambar 7.</w:t>
      </w:r>
      <w:r w:rsidR="00E90BD7">
        <w:t>16</w:t>
      </w:r>
    </w:p>
    <w:p w14:paraId="097814B4" w14:textId="60608AE0" w:rsidR="008427C5" w:rsidRDefault="00086755" w:rsidP="008427C5">
      <w:pPr>
        <w:pStyle w:val="STTSGambar"/>
      </w:pP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Bot Actions</w:t>
      </w:r>
    </w:p>
    <w:p w14:paraId="75CDD968" w14:textId="77777777" w:rsidR="0081045B" w:rsidRDefault="0081045B" w:rsidP="008427C5">
      <w:pPr>
        <w:pStyle w:val="STTSGambar"/>
      </w:pPr>
    </w:p>
    <w:p w14:paraId="6A2B0BD4" w14:textId="73436FE4" w:rsidR="0081045B" w:rsidRDefault="0081045B" w:rsidP="0081045B">
      <w:pPr>
        <w:ind w:firstLine="0"/>
      </w:pPr>
      <w:r>
        <w:t xml:space="preserve">Karena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proofErr w:type="gramStart"/>
      <w:r>
        <w:t>variabel</w:t>
      </w:r>
      <w:proofErr w:type="spellEnd"/>
      <w:r>
        <w:t>,  :</w:t>
      </w:r>
      <w:proofErr w:type="gramEnd"/>
    </w:p>
    <w:p w14:paraId="1071ABDF" w14:textId="2212AB8C" w:rsidR="0081045B" w:rsidRDefault="0081045B" w:rsidP="0081045B">
      <w:pPr>
        <w:pStyle w:val="ListParagraph"/>
        <w:numPr>
          <w:ilvl w:val="0"/>
          <w:numId w:val="42"/>
        </w:numPr>
        <w:ind w:left="426"/>
      </w:pPr>
      <w:r>
        <w:t xml:space="preserve">Aim Speed </w:t>
      </w:r>
      <w:proofErr w:type="gramStart"/>
      <w:r>
        <w:t>Percentage :</w:t>
      </w:r>
      <w:proofErr w:type="gramEnd"/>
      <w:r>
        <w:t xml:space="preserve"> Bila Bot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75%, </w:t>
      </w:r>
      <w:proofErr w:type="spellStart"/>
      <w:r>
        <w:t>tapi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bot </w:t>
      </w:r>
      <w:r w:rsidR="00B542D2">
        <w:t xml:space="preserve">diam di </w:t>
      </w:r>
      <w:proofErr w:type="spellStart"/>
      <w:r w:rsidR="00B542D2">
        <w:t>tempat</w:t>
      </w:r>
      <w:proofErr w:type="spellEnd"/>
      <w:r w:rsidR="00B542D2">
        <w:t xml:space="preserve"> </w:t>
      </w:r>
      <w:proofErr w:type="spellStart"/>
      <w:r w:rsidR="00B542D2">
        <w:t>saat</w:t>
      </w:r>
      <w:proofErr w:type="spellEnd"/>
      <w:r w:rsidR="00B542D2">
        <w:t xml:space="preserve"> </w:t>
      </w:r>
      <w:proofErr w:type="spellStart"/>
      <w:r w:rsidR="004D3D3E">
        <w:t>membidik</w:t>
      </w:r>
      <w:proofErr w:type="spellEnd"/>
      <w:r w:rsidR="004D3D3E">
        <w:t xml:space="preserve"> </w:t>
      </w:r>
      <w:proofErr w:type="spellStart"/>
      <w:r w:rsidR="004D3D3E">
        <w:t>lawan</w:t>
      </w:r>
      <w:proofErr w:type="spellEnd"/>
    </w:p>
    <w:p w14:paraId="73DB340B" w14:textId="74041620" w:rsidR="0081045B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Amount</w:t>
      </w:r>
      <w:r>
        <w:tab/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ditetapkan</w:t>
      </w:r>
      <w:proofErr w:type="spellEnd"/>
      <w:r>
        <w:t xml:space="preserve"> 10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42E4F861" w14:textId="4B2980C6" w:rsidR="004D3D3E" w:rsidRDefault="004D3D3E" w:rsidP="0081045B">
      <w:pPr>
        <w:pStyle w:val="ListParagraph"/>
        <w:numPr>
          <w:ilvl w:val="0"/>
          <w:numId w:val="42"/>
        </w:numPr>
        <w:ind w:left="426"/>
      </w:pPr>
      <w:proofErr w:type="spellStart"/>
      <w:r>
        <w:t>Linecast</w:t>
      </w:r>
      <w:proofErr w:type="spellEnd"/>
      <w:r>
        <w:t xml:space="preserve"> </w:t>
      </w:r>
      <w:proofErr w:type="gramStart"/>
      <w:r>
        <w:t>Angle :</w:t>
      </w:r>
      <w:proofErr w:type="gramEnd"/>
      <w:r>
        <w:t xml:space="preserve"> </w:t>
      </w:r>
      <w:r w:rsidR="00ED0017">
        <w:t xml:space="preserve">Besar </w:t>
      </w:r>
      <w:proofErr w:type="spellStart"/>
      <w:r w:rsidR="00ED0017">
        <w:t>sudut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 oleh </w:t>
      </w:r>
      <w:proofErr w:type="spellStart"/>
      <w:r w:rsidR="00ED0017">
        <w:t>Linecast</w:t>
      </w:r>
      <w:proofErr w:type="spellEnd"/>
      <w:r w:rsidR="00ED0017">
        <w:t xml:space="preserve"> – </w:t>
      </w:r>
      <w:proofErr w:type="spellStart"/>
      <w:r w:rsidR="00ED0017">
        <w:t>Linecast</w:t>
      </w:r>
      <w:proofErr w:type="spellEnd"/>
      <w:r w:rsidR="00ED0017">
        <w:t xml:space="preserve"> yang </w:t>
      </w:r>
      <w:proofErr w:type="spellStart"/>
      <w:r w:rsidR="00ED0017">
        <w:t>dibuat</w:t>
      </w:r>
      <w:proofErr w:type="spellEnd"/>
      <w:r w:rsidR="00ED0017">
        <w:t xml:space="preserve">,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besar</w:t>
      </w:r>
      <w:proofErr w:type="spellEnd"/>
      <w:r w:rsidR="00ED0017">
        <w:t xml:space="preserve"> </w:t>
      </w:r>
      <w:proofErr w:type="spellStart"/>
      <w:r w:rsidR="00ED0017">
        <w:t>sudutnya</w:t>
      </w:r>
      <w:proofErr w:type="spellEnd"/>
      <w:r w:rsidR="00ED0017">
        <w:t xml:space="preserve"> </w:t>
      </w:r>
      <w:proofErr w:type="spellStart"/>
      <w:r w:rsidR="00ED0017">
        <w:t>semakin</w:t>
      </w:r>
      <w:proofErr w:type="spellEnd"/>
      <w:r w:rsidR="00ED0017">
        <w:t xml:space="preserve"> </w:t>
      </w:r>
      <w:proofErr w:type="spellStart"/>
      <w:r w:rsidR="00ED0017">
        <w:t>banyak</w:t>
      </w:r>
      <w:proofErr w:type="spellEnd"/>
      <w:r w:rsidR="00ED0017">
        <w:t xml:space="preserve"> yang </w:t>
      </w:r>
      <w:proofErr w:type="spellStart"/>
      <w:r w:rsidR="00ED0017">
        <w:t>bisa</w:t>
      </w:r>
      <w:proofErr w:type="spellEnd"/>
      <w:r w:rsidR="00ED0017">
        <w:t xml:space="preserve"> </w:t>
      </w:r>
      <w:proofErr w:type="spellStart"/>
      <w:r w:rsidR="00ED0017">
        <w:t>dilihat</w:t>
      </w:r>
      <w:proofErr w:type="spellEnd"/>
      <w:r w:rsidR="00ED0017">
        <w:t xml:space="preserve"> oleh </w:t>
      </w:r>
      <w:proofErr w:type="spellStart"/>
      <w:r w:rsidR="00ED0017">
        <w:t>karakter</w:t>
      </w:r>
      <w:proofErr w:type="spellEnd"/>
      <w:r w:rsidR="00ED0017">
        <w:t xml:space="preserve"> bot</w:t>
      </w:r>
      <w:r w:rsidR="002356D7">
        <w:t>.</w:t>
      </w:r>
    </w:p>
    <w:p w14:paraId="596DCBEE" w14:textId="2B7C63F1" w:rsidR="00ED0017" w:rsidRDefault="00ED0017" w:rsidP="0081045B">
      <w:pPr>
        <w:pStyle w:val="ListParagraph"/>
        <w:numPr>
          <w:ilvl w:val="0"/>
          <w:numId w:val="42"/>
        </w:numPr>
        <w:ind w:left="426"/>
      </w:pPr>
      <w:r>
        <w:t xml:space="preserve">Casting </w:t>
      </w:r>
      <w:proofErr w:type="gramStart"/>
      <w:r>
        <w:t>Length :</w:t>
      </w:r>
      <w:proofErr w:type="gramEnd"/>
      <w:r>
        <w:t xml:space="preserve"> Panjang </w:t>
      </w:r>
      <w:proofErr w:type="spellStart"/>
      <w:r>
        <w:t>Linecast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 w:rsidR="002356D7">
        <w:t>.</w:t>
      </w:r>
    </w:p>
    <w:p w14:paraId="12F7D60D" w14:textId="74285CAB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Sphere Cast </w:t>
      </w:r>
      <w:proofErr w:type="gramStart"/>
      <w:r>
        <w:t>Radius :</w:t>
      </w:r>
      <w:proofErr w:type="gram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isThrowBlocked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radiusnya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1.5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menubruk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53A96A13" w14:textId="7D197F76" w:rsidR="002356D7" w:rsidRDefault="002356D7" w:rsidP="0081045B">
      <w:pPr>
        <w:pStyle w:val="ListParagraph"/>
        <w:numPr>
          <w:ilvl w:val="0"/>
          <w:numId w:val="42"/>
        </w:numPr>
        <w:ind w:left="426"/>
      </w:pPr>
      <w:r>
        <w:t xml:space="preserve">Catch Timer </w:t>
      </w:r>
      <w:proofErr w:type="gramStart"/>
      <w:r>
        <w:t>Delay :</w:t>
      </w:r>
      <w:proofErr w:type="gramEnd"/>
      <w:r>
        <w:t xml:space="preserve"> Lama cooldown bot </w:t>
      </w:r>
      <w:proofErr w:type="spellStart"/>
      <w:r>
        <w:t>menangkap</w:t>
      </w:r>
      <w:proofErr w:type="spellEnd"/>
      <w:r>
        <w:t xml:space="preserve"> bola.</w:t>
      </w:r>
    </w:p>
    <w:p w14:paraId="6ABFB915" w14:textId="5E016793" w:rsidR="007B62C8" w:rsidRDefault="002356D7" w:rsidP="007B62C8">
      <w:pPr>
        <w:pStyle w:val="ListParagraph"/>
        <w:numPr>
          <w:ilvl w:val="0"/>
          <w:numId w:val="42"/>
        </w:numPr>
        <w:ind w:left="426"/>
      </w:pPr>
      <w:r>
        <w:t xml:space="preserve">Catch </w:t>
      </w:r>
      <w:proofErr w:type="gramStart"/>
      <w:r>
        <w:t>Chance :</w:t>
      </w:r>
      <w:proofErr w:type="gramEnd"/>
      <w:r>
        <w:t xml:space="preserve"> </w:t>
      </w:r>
      <w:proofErr w:type="spellStart"/>
      <w:r>
        <w:t>Kemungkinan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bola </w:t>
      </w:r>
      <w:proofErr w:type="spellStart"/>
      <w:r>
        <w:t>adalah</w:t>
      </w:r>
      <w:proofErr w:type="spellEnd"/>
      <w:r>
        <w:t xml:space="preserve"> 20%</w:t>
      </w:r>
    </w:p>
    <w:p w14:paraId="6E7DD0CA" w14:textId="77777777" w:rsidR="007B62C8" w:rsidRDefault="007B62C8" w:rsidP="007B62C8">
      <w:pPr>
        <w:pStyle w:val="STTSGambar"/>
      </w:pPr>
      <w:r w:rsidRPr="00FD4014">
        <w:rPr>
          <w:noProof/>
        </w:rPr>
        <w:lastRenderedPageBreak/>
        <w:drawing>
          <wp:inline distT="0" distB="0" distL="0" distR="0" wp14:anchorId="2072AA76" wp14:editId="6A022BC2">
            <wp:extent cx="3275937" cy="1644159"/>
            <wp:effectExtent l="0" t="0" r="1270" b="0"/>
            <wp:docPr id="6312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3368" cy="164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6BBFC1CD" w14:textId="6D8C4E7F" w:rsidR="007B62C8" w:rsidRDefault="007B62C8" w:rsidP="007B62C8">
      <w:pPr>
        <w:pStyle w:val="STTSGambar"/>
      </w:pPr>
      <w:r>
        <w:t>Gambar 7.</w:t>
      </w:r>
      <w:r w:rsidR="00E90BD7">
        <w:t>17</w:t>
      </w:r>
    </w:p>
    <w:p w14:paraId="4A1914AF" w14:textId="56552C4C" w:rsidR="007B62C8" w:rsidRDefault="007B62C8" w:rsidP="007B62C8">
      <w:pPr>
        <w:pStyle w:val="STTSGambar"/>
      </w:pPr>
      <w:r>
        <w:t xml:space="preserve">Bot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Linecast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melihat</w:t>
      </w:r>
      <w:proofErr w:type="spellEnd"/>
      <w:r>
        <w:t>”</w:t>
      </w:r>
    </w:p>
    <w:p w14:paraId="0AF6BB36" w14:textId="77777777" w:rsidR="007B62C8" w:rsidRDefault="007B62C8" w:rsidP="007B62C8">
      <w:pPr>
        <w:pStyle w:val="STTSGambar"/>
      </w:pPr>
    </w:p>
    <w:p w14:paraId="0230A42A" w14:textId="1441B3F0" w:rsidR="006619C4" w:rsidRDefault="00612ABC" w:rsidP="00FD4014">
      <w:pPr>
        <w:pStyle w:val="STTSJudulSubBab"/>
        <w:numPr>
          <w:ilvl w:val="0"/>
          <w:numId w:val="48"/>
        </w:numPr>
        <w:ind w:left="709" w:hanging="709"/>
      </w:pPr>
      <w:r>
        <w:t xml:space="preserve">Metode </w:t>
      </w:r>
      <w:proofErr w:type="spellStart"/>
      <w:r>
        <w:t>Melempar</w:t>
      </w:r>
      <w:proofErr w:type="spellEnd"/>
      <w:r>
        <w:t xml:space="preserve"> Bot</w:t>
      </w:r>
    </w:p>
    <w:p w14:paraId="156A6CF1" w14:textId="3941455B" w:rsidR="00F71282" w:rsidRDefault="00F71282" w:rsidP="00F71282">
      <w:pPr>
        <w:ind w:firstLine="709"/>
      </w:pPr>
      <w:r>
        <w:t xml:space="preserve">Dalam game ini,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musuh</w:t>
      </w:r>
      <w:proofErr w:type="spellEnd"/>
      <w:r>
        <w:t>, bo</w:t>
      </w:r>
      <w:r w:rsidR="00C71FEE">
        <w:t xml:space="preserve">t </w:t>
      </w:r>
      <w:proofErr w:type="spellStart"/>
      <w:r w:rsidR="00C71FEE">
        <w:t>memprediksi</w:t>
      </w:r>
      <w:proofErr w:type="spellEnd"/>
      <w:r w:rsidR="00C71FEE">
        <w:t xml:space="preserve"> </w:t>
      </w:r>
      <w:proofErr w:type="spellStart"/>
      <w:r w:rsidR="00C71FEE">
        <w:t>lawan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ke</w:t>
      </w:r>
      <w:proofErr w:type="spellEnd"/>
      <w:r w:rsidR="00C71FEE">
        <w:t xml:space="preserve"> mana dan </w:t>
      </w:r>
      <w:proofErr w:type="spellStart"/>
      <w:r w:rsidR="00C71FEE">
        <w:t>menembak</w:t>
      </w:r>
      <w:proofErr w:type="spellEnd"/>
      <w:r w:rsidR="00C71FEE">
        <w:t xml:space="preserve"> </w:t>
      </w:r>
      <w:proofErr w:type="spellStart"/>
      <w:r w:rsidR="00C71FEE">
        <w:t>ke</w:t>
      </w:r>
      <w:proofErr w:type="spellEnd"/>
      <w:r w:rsidR="00C71FEE">
        <w:t xml:space="preserve"> mana. </w:t>
      </w:r>
      <w:proofErr w:type="spellStart"/>
      <w:r w:rsidR="00C71FEE">
        <w:t>Caranya</w:t>
      </w:r>
      <w:proofErr w:type="spellEnd"/>
      <w:r w:rsidR="00C71FEE">
        <w:t xml:space="preserve"> </w:t>
      </w:r>
      <w:proofErr w:type="spellStart"/>
      <w:r w:rsidR="00C71FEE">
        <w:t>adalah</w:t>
      </w:r>
      <w:proofErr w:type="spellEnd"/>
      <w:r w:rsidR="00C71FEE">
        <w:t xml:space="preserve"> </w:t>
      </w:r>
      <w:proofErr w:type="spellStart"/>
      <w:r w:rsidR="00C71FEE">
        <w:t>dengan</w:t>
      </w:r>
      <w:proofErr w:type="spellEnd"/>
      <w:r w:rsidR="00C71FEE">
        <w:t xml:space="preserve"> </w:t>
      </w:r>
      <w:proofErr w:type="spellStart"/>
      <w:r w:rsidR="00C71FEE">
        <w:t>melihat</w:t>
      </w:r>
      <w:proofErr w:type="spellEnd"/>
      <w:r w:rsidR="00C71FEE">
        <w:t xml:space="preserve"> </w:t>
      </w:r>
      <w:proofErr w:type="spellStart"/>
      <w:r w:rsidR="00C71FEE">
        <w:t>arah</w:t>
      </w:r>
      <w:proofErr w:type="spellEnd"/>
      <w:r w:rsidR="00C71FEE">
        <w:t xml:space="preserve"> </w:t>
      </w:r>
      <w:proofErr w:type="spellStart"/>
      <w:r w:rsidR="00C71FEE">
        <w:t>lari</w:t>
      </w:r>
      <w:proofErr w:type="spellEnd"/>
      <w:r w:rsidR="00C71FEE">
        <w:t xml:space="preserve"> </w:t>
      </w:r>
      <w:proofErr w:type="spellStart"/>
      <w:r w:rsidR="00C71FEE">
        <w:t>dari</w:t>
      </w:r>
      <w:proofErr w:type="spellEnd"/>
      <w:r w:rsidR="00C71FEE">
        <w:t xml:space="preserve"> target, dan </w:t>
      </w:r>
      <w:proofErr w:type="spellStart"/>
      <w:r w:rsidR="00C71FEE">
        <w:t>dari</w:t>
      </w:r>
      <w:proofErr w:type="spellEnd"/>
      <w:r w:rsidR="00C71FEE">
        <w:t xml:space="preserve"> situ </w:t>
      </w:r>
      <w:proofErr w:type="spellStart"/>
      <w:r w:rsidR="00C71FEE">
        <w:t>menggunakan</w:t>
      </w:r>
      <w:proofErr w:type="spellEnd"/>
      <w:r w:rsidR="00C71FEE">
        <w:t xml:space="preserve"> </w:t>
      </w:r>
      <w:proofErr w:type="spellStart"/>
      <w:r w:rsidR="00C71FEE">
        <w:t>matematika</w:t>
      </w:r>
      <w:proofErr w:type="spellEnd"/>
      <w:r w:rsidR="00C71FEE">
        <w:t xml:space="preserve">, </w:t>
      </w:r>
      <w:proofErr w:type="spellStart"/>
      <w:r w:rsidR="00C71FEE">
        <w:t>tentukan</w:t>
      </w:r>
      <w:proofErr w:type="spellEnd"/>
      <w:r w:rsidR="00C71FEE">
        <w:t xml:space="preserve"> </w:t>
      </w:r>
      <w:proofErr w:type="spellStart"/>
      <w:r w:rsidR="00C71FEE">
        <w:t>lokasi</w:t>
      </w:r>
      <w:proofErr w:type="spellEnd"/>
      <w:r w:rsidR="00C71FEE">
        <w:t xml:space="preserve"> </w:t>
      </w:r>
      <w:proofErr w:type="spellStart"/>
      <w:r w:rsidR="00A139ED">
        <w:t>dimana</w:t>
      </w:r>
      <w:proofErr w:type="spellEnd"/>
      <w:r w:rsidR="00A139ED">
        <w:t xml:space="preserve"> bola dan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bertemu</w:t>
      </w:r>
      <w:proofErr w:type="spellEnd"/>
      <w:r w:rsidR="00A139ED">
        <w:t xml:space="preserve"> dan </w:t>
      </w:r>
      <w:proofErr w:type="spellStart"/>
      <w:r w:rsidR="00A139ED">
        <w:t>tembak</w:t>
      </w:r>
      <w:proofErr w:type="spellEnd"/>
      <w:r w:rsidR="00A139ED">
        <w:t xml:space="preserve"> </w:t>
      </w:r>
      <w:proofErr w:type="spellStart"/>
      <w:r w:rsidR="00A139ED">
        <w:t>ke</w:t>
      </w:r>
      <w:proofErr w:type="spellEnd"/>
      <w:r w:rsidR="00A139ED">
        <w:t xml:space="preserve"> </w:t>
      </w:r>
      <w:proofErr w:type="spellStart"/>
      <w:r w:rsidR="00A139ED">
        <w:t>arah</w:t>
      </w:r>
      <w:proofErr w:type="spellEnd"/>
      <w:r w:rsidR="00A139ED">
        <w:t xml:space="preserve"> situ. </w:t>
      </w:r>
      <w:proofErr w:type="spellStart"/>
      <w:r w:rsidR="00A139ED">
        <w:t>Prediksi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bisa</w:t>
      </w:r>
      <w:proofErr w:type="spellEnd"/>
      <w:r w:rsidR="00A139ED">
        <w:t xml:space="preserve"> </w:t>
      </w:r>
      <w:proofErr w:type="spellStart"/>
      <w:r w:rsidR="00A139ED">
        <w:t>bekerja</w:t>
      </w:r>
      <w:proofErr w:type="spellEnd"/>
      <w:r w:rsidR="00A139ED">
        <w:t xml:space="preserve"> </w:t>
      </w:r>
      <w:proofErr w:type="spellStart"/>
      <w:r w:rsidR="00A139ED">
        <w:t>bila</w:t>
      </w:r>
      <w:proofErr w:type="spellEnd"/>
      <w:r w:rsidR="00A139ED">
        <w:t xml:space="preserve"> </w:t>
      </w:r>
      <w:proofErr w:type="spellStart"/>
      <w:r w:rsidR="00A139ED">
        <w:t>lawan</w:t>
      </w:r>
      <w:proofErr w:type="spellEnd"/>
      <w:r w:rsidR="00A139ED">
        <w:t xml:space="preserve"> </w:t>
      </w:r>
      <w:proofErr w:type="spellStart"/>
      <w:r w:rsidR="00A139ED">
        <w:t>hanya</w:t>
      </w:r>
      <w:proofErr w:type="spellEnd"/>
      <w:r w:rsidR="00A139ED">
        <w:t xml:space="preserve"> </w:t>
      </w:r>
      <w:proofErr w:type="spellStart"/>
      <w:r w:rsidR="00A139ED">
        <w:t>bergerak</w:t>
      </w:r>
      <w:proofErr w:type="spellEnd"/>
      <w:r w:rsidR="00A139ED">
        <w:t xml:space="preserve"> 1 </w:t>
      </w:r>
      <w:proofErr w:type="spellStart"/>
      <w:r w:rsidR="00A139ED">
        <w:t>arah</w:t>
      </w:r>
      <w:proofErr w:type="spellEnd"/>
      <w:r w:rsidR="00A139ED">
        <w:t xml:space="preserve"> </w:t>
      </w:r>
      <w:proofErr w:type="spellStart"/>
      <w:r w:rsidR="00A139ED">
        <w:t>saat</w:t>
      </w:r>
      <w:proofErr w:type="spellEnd"/>
      <w:r w:rsidR="00A139ED">
        <w:t xml:space="preserve"> </w:t>
      </w:r>
      <w:proofErr w:type="spellStart"/>
      <w:r w:rsidR="00A139ED">
        <w:t>karakter</w:t>
      </w:r>
      <w:proofErr w:type="spellEnd"/>
      <w:r w:rsidR="00A139ED">
        <w:t xml:space="preserve"> bot </w:t>
      </w:r>
      <w:proofErr w:type="spellStart"/>
      <w:r w:rsidR="00A139ED">
        <w:t>melempar</w:t>
      </w:r>
      <w:proofErr w:type="spellEnd"/>
      <w:r w:rsidR="00A139ED">
        <w:t>.</w:t>
      </w:r>
    </w:p>
    <w:p w14:paraId="7FCB74B7" w14:textId="20602EDF" w:rsidR="00A139ED" w:rsidRDefault="00A139ED" w:rsidP="00A139ED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kodenya</w:t>
      </w:r>
      <w:proofErr w:type="spellEnd"/>
      <w:r>
        <w:t xml:space="preserve"> :</w:t>
      </w:r>
      <w:proofErr w:type="gramEnd"/>
    </w:p>
    <w:p w14:paraId="156C52F4" w14:textId="77777777" w:rsidR="00A139ED" w:rsidRDefault="00A139ED" w:rsidP="006619C4">
      <w:pPr>
        <w:pStyle w:val="STTSAlgoritma"/>
      </w:pPr>
    </w:p>
    <w:p w14:paraId="17AF945E" w14:textId="0A7C8C33" w:rsidR="00557AE5" w:rsidRDefault="006619C4" w:rsidP="006619C4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3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GetAngle</w:t>
      </w:r>
      <w:proofErr w:type="spellEnd"/>
    </w:p>
    <w:p w14:paraId="5B7CA8BE" w14:textId="77777777" w:rsidR="00557AE5" w:rsidRPr="004967A3" w:rsidRDefault="00557AE5" w:rsidP="00557AE5">
      <w:pPr>
        <w:pStyle w:val="STTSAlgoritmaContent"/>
        <w:numPr>
          <w:ilvl w:val="0"/>
          <w:numId w:val="58"/>
        </w:numPr>
        <w:ind w:left="851" w:hanging="851"/>
      </w:pPr>
      <w:r w:rsidRPr="004967A3">
        <w:t xml:space="preserve">public Vector2 </w:t>
      </w:r>
      <w:proofErr w:type="spellStart"/>
      <w:proofErr w:type="gramStart"/>
      <w:r w:rsidRPr="004967A3">
        <w:t>GetAngle</w:t>
      </w:r>
      <w:proofErr w:type="spellEnd"/>
      <w:r w:rsidRPr="004967A3">
        <w:t>(</w:t>
      </w:r>
      <w:proofErr w:type="spellStart"/>
      <w:proofErr w:type="gramEnd"/>
      <w:r w:rsidRPr="004967A3">
        <w:t>GameObject</w:t>
      </w:r>
      <w:proofErr w:type="spellEnd"/>
      <w:r w:rsidRPr="004967A3">
        <w:t xml:space="preserve"> them, float </w:t>
      </w:r>
      <w:proofErr w:type="spellStart"/>
      <w:r w:rsidRPr="004967A3">
        <w:t>ballspeed</w:t>
      </w:r>
      <w:proofErr w:type="spellEnd"/>
      <w:r w:rsidRPr="004967A3">
        <w:t>){</w:t>
      </w:r>
    </w:p>
    <w:p w14:paraId="5862650D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//HUKUM COSINEE!!!!!!!!!</w:t>
      </w:r>
    </w:p>
    <w:p w14:paraId="51CB905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Vector2 pos1 = </w:t>
      </w:r>
      <w:proofErr w:type="spellStart"/>
      <w:r w:rsidRPr="004967A3">
        <w:t>lastpos</w:t>
      </w:r>
      <w:proofErr w:type="spellEnd"/>
      <w:r w:rsidRPr="004967A3">
        <w:t>;</w:t>
      </w:r>
    </w:p>
    <w:p w14:paraId="096E4E87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Vector2 pos2 = </w:t>
      </w:r>
      <w:proofErr w:type="spellStart"/>
      <w:proofErr w:type="gramStart"/>
      <w:r w:rsidRPr="004967A3">
        <w:t>them.transform</w:t>
      </w:r>
      <w:proofErr w:type="gramEnd"/>
      <w:r w:rsidRPr="004967A3">
        <w:t>.position</w:t>
      </w:r>
      <w:proofErr w:type="spellEnd"/>
      <w:r w:rsidRPr="004967A3">
        <w:t>;</w:t>
      </w:r>
    </w:p>
    <w:p w14:paraId="67C7457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targetSpeed</w:t>
      </w:r>
      <w:proofErr w:type="spellEnd"/>
      <w:r w:rsidRPr="004967A3">
        <w:t xml:space="preserve"> = Vector2.Distance(pos1, pos2) / (</w:t>
      </w:r>
      <w:proofErr w:type="spellStart"/>
      <w:r w:rsidRPr="004967A3">
        <w:t>timeDelay</w:t>
      </w:r>
      <w:proofErr w:type="spellEnd"/>
      <w:r w:rsidRPr="004967A3">
        <w:t xml:space="preserve"> - </w:t>
      </w:r>
      <w:proofErr w:type="spellStart"/>
      <w:r w:rsidRPr="004967A3">
        <w:t>currentTimeDelay</w:t>
      </w:r>
      <w:proofErr w:type="spellEnd"/>
      <w:r w:rsidRPr="004967A3">
        <w:t>);</w:t>
      </w:r>
    </w:p>
    <w:p w14:paraId="62C1D24E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angleBallandTarget</w:t>
      </w:r>
      <w:proofErr w:type="spellEnd"/>
      <w:r w:rsidRPr="004967A3">
        <w:t xml:space="preserve"> = Vector2.SignedAngle(Vector3.Normalize((Vector</w:t>
      </w:r>
      <w:proofErr w:type="gramStart"/>
      <w:r w:rsidRPr="004967A3">
        <w:t>2)transform</w:t>
      </w:r>
      <w:proofErr w:type="gramEnd"/>
      <w:r w:rsidRPr="004967A3">
        <w:t>.position - pos1), Vector3.Normalize(pos2 - pos1));</w:t>
      </w:r>
    </w:p>
    <w:p w14:paraId="40ADEAE1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</w:t>
      </w:r>
      <w:proofErr w:type="spellStart"/>
      <w:r w:rsidRPr="004967A3">
        <w:t>initTargetandBallDistance</w:t>
      </w:r>
      <w:proofErr w:type="spellEnd"/>
      <w:r w:rsidRPr="004967A3">
        <w:t xml:space="preserve"> = Vector2.Distance(pos2, </w:t>
      </w:r>
      <w:proofErr w:type="spellStart"/>
      <w:proofErr w:type="gramStart"/>
      <w:r w:rsidRPr="004967A3">
        <w:t>transform.position</w:t>
      </w:r>
      <w:proofErr w:type="spellEnd"/>
      <w:proofErr w:type="gramEnd"/>
      <w:r w:rsidRPr="004967A3">
        <w:t>);</w:t>
      </w:r>
    </w:p>
    <w:p w14:paraId="6B188CD5" w14:textId="77777777" w:rsidR="00557AE5" w:rsidRPr="004967A3" w:rsidRDefault="00557AE5" w:rsidP="00557AE5">
      <w:pPr>
        <w:pStyle w:val="STTSAlgoritmaContent"/>
      </w:pPr>
    </w:p>
    <w:p w14:paraId="27DFB214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r = </w:t>
      </w:r>
      <w:proofErr w:type="spellStart"/>
      <w:r w:rsidRPr="004967A3">
        <w:t>targetSpeed</w:t>
      </w:r>
      <w:proofErr w:type="spellEnd"/>
      <w:r w:rsidRPr="004967A3">
        <w:t xml:space="preserve"> / </w:t>
      </w:r>
      <w:proofErr w:type="spellStart"/>
      <w:r w:rsidRPr="004967A3">
        <w:t>ballspeed</w:t>
      </w:r>
      <w:proofErr w:type="spellEnd"/>
      <w:r w:rsidRPr="004967A3">
        <w:t>;</w:t>
      </w:r>
    </w:p>
    <w:p w14:paraId="4BBF75EB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//Ini </w:t>
      </w:r>
      <w:proofErr w:type="spellStart"/>
      <w:r w:rsidRPr="004967A3">
        <w:t>dapat</w:t>
      </w:r>
      <w:proofErr w:type="spellEnd"/>
      <w:r w:rsidRPr="004967A3">
        <w:t xml:space="preserve"> 2 </w:t>
      </w:r>
      <w:proofErr w:type="spellStart"/>
      <w:r w:rsidRPr="004967A3">
        <w:t>posibilitas</w:t>
      </w:r>
      <w:proofErr w:type="spellEnd"/>
      <w:r w:rsidRPr="004967A3">
        <w:t xml:space="preserve"> </w:t>
      </w:r>
      <w:proofErr w:type="spellStart"/>
      <w:r w:rsidRPr="004967A3">
        <w:t>jarak</w:t>
      </w:r>
      <w:proofErr w:type="spellEnd"/>
      <w:r w:rsidRPr="004967A3">
        <w:t xml:space="preserve"> </w:t>
      </w:r>
      <w:proofErr w:type="spellStart"/>
      <w:r w:rsidRPr="004967A3">
        <w:t>antara</w:t>
      </w:r>
      <w:proofErr w:type="spellEnd"/>
      <w:r w:rsidRPr="004967A3">
        <w:t xml:space="preserve"> </w:t>
      </w:r>
      <w:proofErr w:type="spellStart"/>
      <w:r w:rsidRPr="004967A3">
        <w:t>asal</w:t>
      </w:r>
      <w:proofErr w:type="spellEnd"/>
      <w:r w:rsidRPr="004967A3">
        <w:t xml:space="preserve"> bola </w:t>
      </w:r>
      <w:proofErr w:type="spellStart"/>
      <w:r w:rsidRPr="004967A3">
        <w:t>menuju</w:t>
      </w:r>
      <w:proofErr w:type="spellEnd"/>
      <w:r w:rsidRPr="004967A3">
        <w:t xml:space="preserve"> </w:t>
      </w:r>
      <w:proofErr w:type="spellStart"/>
      <w:r w:rsidRPr="004967A3">
        <w:t>muka</w:t>
      </w:r>
      <w:proofErr w:type="spellEnd"/>
      <w:r w:rsidRPr="004967A3">
        <w:t xml:space="preserve"> target</w:t>
      </w:r>
    </w:p>
    <w:p w14:paraId="0B1B8B3F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a = 1 - </w:t>
      </w:r>
      <w:proofErr w:type="spellStart"/>
      <w:r w:rsidRPr="004967A3">
        <w:t>Mathf.Pow</w:t>
      </w:r>
      <w:proofErr w:type="spellEnd"/>
      <w:r w:rsidRPr="004967A3">
        <w:t>(r, 2);</w:t>
      </w:r>
    </w:p>
    <w:p w14:paraId="3AB99F51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float b = 2 * </w:t>
      </w:r>
      <w:proofErr w:type="spellStart"/>
      <w:r w:rsidRPr="004967A3">
        <w:t>Mathf.Cos</w:t>
      </w:r>
      <w:proofErr w:type="spellEnd"/>
      <w:r w:rsidRPr="004967A3">
        <w:t>(</w:t>
      </w:r>
      <w:proofErr w:type="spellStart"/>
      <w:r w:rsidRPr="004967A3">
        <w:t>angleBallandTarget</w:t>
      </w:r>
      <w:proofErr w:type="spellEnd"/>
      <w:r w:rsidRPr="004967A3">
        <w:t xml:space="preserve"> * Mathf.Deg2Rad) * r;</w:t>
      </w:r>
    </w:p>
    <w:p w14:paraId="7E21BF7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float c = -</w:t>
      </w:r>
      <w:proofErr w:type="spellStart"/>
      <w:r w:rsidRPr="004967A3">
        <w:t>Mathf.Pow</w:t>
      </w:r>
      <w:proofErr w:type="spellEnd"/>
      <w:r w:rsidRPr="004967A3">
        <w:t>(</w:t>
      </w:r>
      <w:proofErr w:type="spellStart"/>
      <w:r w:rsidRPr="004967A3">
        <w:t>initTargetandBallDistance</w:t>
      </w:r>
      <w:proofErr w:type="spellEnd"/>
      <w:r w:rsidRPr="004967A3">
        <w:t>, 2);</w:t>
      </w:r>
    </w:p>
    <w:p w14:paraId="6FBA23CC" w14:textId="77777777" w:rsidR="00557AE5" w:rsidRPr="004967A3" w:rsidRDefault="00557AE5" w:rsidP="00557AE5">
      <w:pPr>
        <w:pStyle w:val="STTSAlgoritmaContent"/>
      </w:pPr>
    </w:p>
    <w:p w14:paraId="52FC298B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</w:t>
      </w:r>
      <w:proofErr w:type="spellStart"/>
      <w:r w:rsidRPr="004967A3">
        <w:t>isiAkar</w:t>
      </w:r>
      <w:proofErr w:type="spellEnd"/>
      <w:r w:rsidRPr="004967A3">
        <w:t xml:space="preserve"> = </w:t>
      </w:r>
      <w:proofErr w:type="spellStart"/>
      <w:r w:rsidRPr="004967A3">
        <w:t>Mathf.Pow</w:t>
      </w:r>
      <w:proofErr w:type="spellEnd"/>
      <w:r w:rsidRPr="004967A3">
        <w:t>(b, 2) - 4 * a * c;</w:t>
      </w:r>
    </w:p>
    <w:p w14:paraId="2ED28AA5" w14:textId="77777777" w:rsidR="00557AE5" w:rsidRPr="004967A3" w:rsidRDefault="00557AE5" w:rsidP="00557AE5">
      <w:pPr>
        <w:pStyle w:val="STTSAlgoritmaContent"/>
      </w:pPr>
      <w:r>
        <w:t xml:space="preserve">  </w:t>
      </w:r>
      <w:proofErr w:type="spellStart"/>
      <w:r w:rsidRPr="004967A3">
        <w:t>isiAkar</w:t>
      </w:r>
      <w:proofErr w:type="spellEnd"/>
      <w:r w:rsidRPr="004967A3">
        <w:t xml:space="preserve"> = </w:t>
      </w:r>
      <w:proofErr w:type="spellStart"/>
      <w:r w:rsidRPr="004967A3">
        <w:t>Mathf.Sqrt</w:t>
      </w:r>
      <w:proofErr w:type="spellEnd"/>
      <w:r w:rsidRPr="004967A3">
        <w:t>((float)</w:t>
      </w:r>
      <w:proofErr w:type="spellStart"/>
      <w:r w:rsidRPr="004967A3">
        <w:t>isiAkar</w:t>
      </w:r>
      <w:proofErr w:type="spellEnd"/>
      <w:r w:rsidRPr="004967A3">
        <w:t>);</w:t>
      </w:r>
    </w:p>
    <w:p w14:paraId="5E1DAAEA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prediksi1 = (-b + </w:t>
      </w:r>
      <w:proofErr w:type="spellStart"/>
      <w:r w:rsidRPr="004967A3">
        <w:t>isiAkar</w:t>
      </w:r>
      <w:proofErr w:type="spellEnd"/>
      <w:r w:rsidRPr="004967A3">
        <w:t>) / (2 * a);</w:t>
      </w:r>
    </w:p>
    <w:p w14:paraId="3332BE15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prediksi2 = (-b - </w:t>
      </w:r>
      <w:proofErr w:type="spellStart"/>
      <w:r w:rsidRPr="004967A3">
        <w:t>isiAkar</w:t>
      </w:r>
      <w:proofErr w:type="spellEnd"/>
      <w:r w:rsidRPr="004967A3">
        <w:t>) / (2 * a);</w:t>
      </w:r>
    </w:p>
    <w:p w14:paraId="3CB2F4C2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if (debug</w:t>
      </w:r>
      <w:proofErr w:type="gramStart"/>
      <w:r w:rsidRPr="004967A3">
        <w:t>){</w:t>
      </w:r>
      <w:proofErr w:type="gramEnd"/>
    </w:p>
    <w:p w14:paraId="348A6435" w14:textId="77777777" w:rsidR="008970D0" w:rsidRDefault="008970D0" w:rsidP="008970D0">
      <w:pPr>
        <w:pStyle w:val="STTSAlgoritmaContent"/>
        <w:numPr>
          <w:ilvl w:val="0"/>
          <w:numId w:val="0"/>
        </w:numPr>
        <w:ind w:left="624" w:hanging="624"/>
      </w:pPr>
    </w:p>
    <w:p w14:paraId="6D3409C9" w14:textId="1839CC76" w:rsidR="008970D0" w:rsidRDefault="008970D0" w:rsidP="008970D0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3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8649B1B" w14:textId="7ADF8D13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proofErr w:type="gramStart"/>
      <w:r w:rsidRPr="004967A3">
        <w:t>Speed,Angle</w:t>
      </w:r>
      <w:proofErr w:type="spellEnd"/>
      <w:proofErr w:type="gramEnd"/>
      <w:r w:rsidRPr="004967A3">
        <w:t xml:space="preserve"> dan Jarak Awal : " + </w:t>
      </w:r>
      <w:proofErr w:type="spellStart"/>
      <w:r w:rsidRPr="004967A3">
        <w:t>targetSpeed</w:t>
      </w:r>
      <w:proofErr w:type="spellEnd"/>
      <w:r w:rsidRPr="004967A3">
        <w:t xml:space="preserve"> + "," + </w:t>
      </w:r>
      <w:proofErr w:type="spellStart"/>
      <w:r w:rsidRPr="004967A3">
        <w:t>angleBallandTarget</w:t>
      </w:r>
      <w:proofErr w:type="spellEnd"/>
      <w:r w:rsidRPr="004967A3">
        <w:t xml:space="preserve"> + "," + </w:t>
      </w:r>
      <w:proofErr w:type="spellStart"/>
      <w:r w:rsidRPr="004967A3">
        <w:t>initTargetandBallDistance</w:t>
      </w:r>
      <w:proofErr w:type="spellEnd"/>
      <w:r w:rsidRPr="004967A3">
        <w:t>);</w:t>
      </w:r>
    </w:p>
    <w:p w14:paraId="069F327B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Debug.DrawLine</w:t>
      </w:r>
      <w:proofErr w:type="spellEnd"/>
      <w:r w:rsidRPr="004967A3">
        <w:t>((Vector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 xml:space="preserve">, pos1, </w:t>
      </w:r>
      <w:proofErr w:type="spellStart"/>
      <w:r w:rsidRPr="004967A3">
        <w:t>Color.red</w:t>
      </w:r>
      <w:proofErr w:type="spellEnd"/>
      <w:r w:rsidRPr="004967A3">
        <w:t>, 5);</w:t>
      </w:r>
    </w:p>
    <w:p w14:paraId="246039BB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Debug.DrawLine</w:t>
      </w:r>
      <w:proofErr w:type="spellEnd"/>
      <w:r w:rsidRPr="004967A3">
        <w:t xml:space="preserve">(pos2, pos1, </w:t>
      </w:r>
      <w:proofErr w:type="spellStart"/>
      <w:r w:rsidRPr="004967A3">
        <w:t>Color.red</w:t>
      </w:r>
      <w:proofErr w:type="spellEnd"/>
      <w:r w:rsidRPr="004967A3">
        <w:t>, 5);</w:t>
      </w:r>
    </w:p>
    <w:p w14:paraId="1A937262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proofErr w:type="gramStart"/>
      <w:r w:rsidRPr="004967A3">
        <w:t>abc</w:t>
      </w:r>
      <w:proofErr w:type="spellEnd"/>
      <w:r w:rsidRPr="004967A3">
        <w:t xml:space="preserve"> :</w:t>
      </w:r>
      <w:proofErr w:type="gramEnd"/>
      <w:r w:rsidRPr="004967A3">
        <w:t xml:space="preserve"> " + a + "," + b + "," + c);</w:t>
      </w:r>
    </w:p>
    <w:p w14:paraId="2597DCF7" w14:textId="77777777" w:rsidR="00557AE5" w:rsidRPr="004967A3" w:rsidRDefault="00557AE5" w:rsidP="00557AE5">
      <w:pPr>
        <w:pStyle w:val="STTSAlgoritmaContent"/>
      </w:pPr>
      <w:r>
        <w:t xml:space="preserve">    </w:t>
      </w:r>
      <w:proofErr w:type="spellStart"/>
      <w:r w:rsidRPr="004967A3">
        <w:t>Debug.Log</w:t>
      </w:r>
      <w:proofErr w:type="spellEnd"/>
      <w:r w:rsidRPr="004967A3">
        <w:t>("</w:t>
      </w:r>
      <w:proofErr w:type="spellStart"/>
      <w:r w:rsidRPr="004967A3">
        <w:t>Prediksi</w:t>
      </w:r>
      <w:proofErr w:type="spellEnd"/>
      <w:r w:rsidRPr="004967A3">
        <w:t xml:space="preserve"> Jarak 1 &amp; </w:t>
      </w:r>
      <w:proofErr w:type="gramStart"/>
      <w:r w:rsidRPr="004967A3">
        <w:t>2 :</w:t>
      </w:r>
      <w:proofErr w:type="gramEnd"/>
      <w:r w:rsidRPr="004967A3">
        <w:t xml:space="preserve"> " + prediksi1 + "," + prediksi2);</w:t>
      </w:r>
    </w:p>
    <w:p w14:paraId="4E04AE85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24A80666" w14:textId="77777777" w:rsidR="00557AE5" w:rsidRPr="004967A3" w:rsidRDefault="00557AE5" w:rsidP="00557AE5">
      <w:pPr>
        <w:pStyle w:val="STTSAlgoritmaContent"/>
      </w:pPr>
    </w:p>
    <w:p w14:paraId="5D0A47FA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//Dari </w:t>
      </w:r>
      <w:proofErr w:type="spellStart"/>
      <w:r w:rsidRPr="004967A3">
        <w:t>jarak</w:t>
      </w:r>
      <w:proofErr w:type="spellEnd"/>
      <w:r w:rsidRPr="004967A3">
        <w:t xml:space="preserve"> </w:t>
      </w:r>
      <w:proofErr w:type="spellStart"/>
      <w:r w:rsidRPr="004967A3">
        <w:t>diatas</w:t>
      </w:r>
      <w:proofErr w:type="spellEnd"/>
      <w:r w:rsidRPr="004967A3">
        <w:t xml:space="preserve"> </w:t>
      </w:r>
      <w:proofErr w:type="spellStart"/>
      <w:r w:rsidRPr="004967A3">
        <w:t>ambil</w:t>
      </w:r>
      <w:proofErr w:type="spellEnd"/>
      <w:r w:rsidRPr="004967A3">
        <w:t xml:space="preserve"> yang </w:t>
      </w:r>
      <w:proofErr w:type="spellStart"/>
      <w:r w:rsidRPr="004967A3">
        <w:t>jarake</w:t>
      </w:r>
      <w:proofErr w:type="spellEnd"/>
      <w:r w:rsidRPr="004967A3">
        <w:t xml:space="preserve"> </w:t>
      </w:r>
      <w:proofErr w:type="spellStart"/>
      <w:r w:rsidRPr="004967A3">
        <w:t>lebih</w:t>
      </w:r>
      <w:proofErr w:type="spellEnd"/>
      <w:r w:rsidRPr="004967A3">
        <w:t xml:space="preserve"> </w:t>
      </w:r>
      <w:proofErr w:type="spellStart"/>
      <w:r w:rsidRPr="004967A3">
        <w:t>pendek</w:t>
      </w:r>
      <w:proofErr w:type="spellEnd"/>
    </w:p>
    <w:p w14:paraId="6E78224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</w:t>
      </w:r>
      <w:proofErr w:type="spellStart"/>
      <w:r w:rsidRPr="004967A3">
        <w:t>prediksiFinal</w:t>
      </w:r>
      <w:proofErr w:type="spellEnd"/>
      <w:r w:rsidRPr="004967A3">
        <w:t>;</w:t>
      </w:r>
    </w:p>
    <w:p w14:paraId="11C6E8B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if (</w:t>
      </w:r>
      <w:proofErr w:type="spellStart"/>
      <w:proofErr w:type="gramStart"/>
      <w:r w:rsidRPr="004967A3">
        <w:t>double.IsNaN</w:t>
      </w:r>
      <w:proofErr w:type="spellEnd"/>
      <w:proofErr w:type="gramEnd"/>
      <w:r w:rsidRPr="004967A3">
        <w:t xml:space="preserve">(prediksi1) &amp;&amp; </w:t>
      </w:r>
      <w:proofErr w:type="spellStart"/>
      <w:r w:rsidRPr="004967A3">
        <w:t>double.IsNaN</w:t>
      </w:r>
      <w:proofErr w:type="spellEnd"/>
      <w:r w:rsidRPr="004967A3">
        <w:t>(prediksi2))</w:t>
      </w:r>
    </w:p>
    <w:p w14:paraId="16D97019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return Vector3.Normalize(pos2 - 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>);</w:t>
      </w:r>
    </w:p>
    <w:p w14:paraId="2EAE1F7D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else if </w:t>
      </w:r>
      <w:proofErr w:type="gramStart"/>
      <w:r w:rsidRPr="004967A3">
        <w:t>(!</w:t>
      </w:r>
      <w:proofErr w:type="spellStart"/>
      <w:r w:rsidRPr="004967A3">
        <w:t>double</w:t>
      </w:r>
      <w:proofErr w:type="gramEnd"/>
      <w:r w:rsidRPr="004967A3">
        <w:t>.IsNaN</w:t>
      </w:r>
      <w:proofErr w:type="spellEnd"/>
      <w:r w:rsidRPr="004967A3">
        <w:t>(prediksi1) &amp;&amp; !</w:t>
      </w:r>
      <w:proofErr w:type="spellStart"/>
      <w:r w:rsidRPr="004967A3">
        <w:t>double.IsNaN</w:t>
      </w:r>
      <w:proofErr w:type="spellEnd"/>
      <w:r w:rsidRPr="004967A3">
        <w:t>(prediksi2)){</w:t>
      </w:r>
    </w:p>
    <w:p w14:paraId="68FABEEC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(prediksi1 &gt; 0 &amp;&amp; (prediksi2 &lt; 0 || prediksi1 &lt; prediksi2))</w:t>
      </w:r>
    </w:p>
    <w:p w14:paraId="767B4CA2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prediksi1;</w:t>
      </w:r>
    </w:p>
    <w:p w14:paraId="7337C814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 if (prediksi2 &gt; 0 &amp;&amp; (prediksi1 &lt; 0 || prediksi2 &lt; prediksi1))</w:t>
      </w:r>
    </w:p>
    <w:p w14:paraId="3E039064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prediksi2;</w:t>
      </w:r>
    </w:p>
    <w:p w14:paraId="29C7202D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</w:t>
      </w:r>
    </w:p>
    <w:p w14:paraId="572A1BA3" w14:textId="77777777" w:rsidR="00557AE5" w:rsidRPr="004967A3" w:rsidRDefault="00557AE5" w:rsidP="00557AE5">
      <w:pPr>
        <w:pStyle w:val="STTSAlgoritmaContent"/>
      </w:pPr>
      <w:r>
        <w:t xml:space="preserve">      </w:t>
      </w:r>
      <w:r w:rsidRPr="004967A3">
        <w:t>return Vector3.Normalize(pos2 - 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>);</w:t>
      </w:r>
    </w:p>
    <w:p w14:paraId="05732C63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2E7A8238" w14:textId="77777777" w:rsidR="00557AE5" w:rsidRPr="004967A3" w:rsidRDefault="00557AE5" w:rsidP="00557AE5">
      <w:pPr>
        <w:pStyle w:val="STTSAlgoritmaContent"/>
      </w:pPr>
      <w:r>
        <w:t xml:space="preserve">  </w:t>
      </w:r>
      <w:proofErr w:type="gramStart"/>
      <w:r w:rsidRPr="004967A3">
        <w:t>else{</w:t>
      </w:r>
      <w:proofErr w:type="gramEnd"/>
    </w:p>
    <w:p w14:paraId="2CE27749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</w:t>
      </w:r>
      <w:proofErr w:type="spellStart"/>
      <w:proofErr w:type="gramStart"/>
      <w:r w:rsidRPr="004967A3">
        <w:t>double.IsNaN</w:t>
      </w:r>
      <w:proofErr w:type="spellEnd"/>
      <w:proofErr w:type="gramEnd"/>
      <w:r w:rsidRPr="004967A3">
        <w:t>(prediksi1))</w:t>
      </w:r>
    </w:p>
    <w:p w14:paraId="0706F64D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prediksi1;</w:t>
      </w:r>
    </w:p>
    <w:p w14:paraId="3123A617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else</w:t>
      </w:r>
    </w:p>
    <w:p w14:paraId="3FA78A16" w14:textId="77777777" w:rsidR="00557AE5" w:rsidRPr="004967A3" w:rsidRDefault="00557AE5" w:rsidP="00557AE5">
      <w:pPr>
        <w:pStyle w:val="STTSAlgoritmaContent"/>
      </w:pPr>
      <w:r>
        <w:t xml:space="preserve">      </w:t>
      </w:r>
      <w:proofErr w:type="spellStart"/>
      <w:r w:rsidRPr="004967A3">
        <w:t>prediksiFinal</w:t>
      </w:r>
      <w:proofErr w:type="spellEnd"/>
      <w:r w:rsidRPr="004967A3">
        <w:t xml:space="preserve"> = prediksi2;</w:t>
      </w:r>
    </w:p>
    <w:p w14:paraId="19693DA5" w14:textId="77777777" w:rsidR="00557AE5" w:rsidRPr="004967A3" w:rsidRDefault="00557AE5" w:rsidP="00557AE5">
      <w:pPr>
        <w:pStyle w:val="STTSAlgoritmaContent"/>
      </w:pPr>
      <w:r>
        <w:t xml:space="preserve">    </w:t>
      </w:r>
      <w:r w:rsidRPr="004967A3">
        <w:t>if (</w:t>
      </w:r>
      <w:proofErr w:type="spellStart"/>
      <w:r w:rsidRPr="004967A3">
        <w:t>prediksiFinal</w:t>
      </w:r>
      <w:proofErr w:type="spellEnd"/>
      <w:r w:rsidRPr="004967A3">
        <w:t xml:space="preserve"> &lt; 0)</w:t>
      </w:r>
    </w:p>
    <w:p w14:paraId="756E99A3" w14:textId="77777777" w:rsidR="00557AE5" w:rsidRPr="004967A3" w:rsidRDefault="00557AE5" w:rsidP="00557AE5">
      <w:pPr>
        <w:pStyle w:val="STTSAlgoritmaContent"/>
      </w:pPr>
      <w:r>
        <w:t xml:space="preserve">      </w:t>
      </w:r>
      <w:r w:rsidRPr="004967A3">
        <w:t>return Vector3.Normalize(pos2 - (Vector</w:t>
      </w:r>
      <w:proofErr w:type="gramStart"/>
      <w:r w:rsidRPr="004967A3">
        <w:t>2)</w:t>
      </w:r>
      <w:proofErr w:type="spellStart"/>
      <w:r w:rsidRPr="004967A3">
        <w:t>transform</w:t>
      </w:r>
      <w:proofErr w:type="gramEnd"/>
      <w:r w:rsidRPr="004967A3">
        <w:t>.position</w:t>
      </w:r>
      <w:proofErr w:type="spellEnd"/>
      <w:r w:rsidRPr="004967A3">
        <w:t>);</w:t>
      </w:r>
    </w:p>
    <w:p w14:paraId="2F08F2FC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>}</w:t>
      </w:r>
    </w:p>
    <w:p w14:paraId="055E6F43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// Dari </w:t>
      </w:r>
      <w:proofErr w:type="spellStart"/>
      <w:r w:rsidRPr="004967A3">
        <w:t>jarak</w:t>
      </w:r>
      <w:proofErr w:type="spellEnd"/>
      <w:r w:rsidRPr="004967A3">
        <w:t xml:space="preserve"> yang </w:t>
      </w:r>
      <w:proofErr w:type="spellStart"/>
      <w:r w:rsidRPr="004967A3">
        <w:t>didapat</w:t>
      </w:r>
      <w:proofErr w:type="spellEnd"/>
      <w:r w:rsidRPr="004967A3">
        <w:t xml:space="preserve"> </w:t>
      </w:r>
      <w:proofErr w:type="spellStart"/>
      <w:r w:rsidRPr="004967A3">
        <w:t>diambil</w:t>
      </w:r>
      <w:proofErr w:type="spellEnd"/>
      <w:r w:rsidRPr="004967A3">
        <w:t xml:space="preserve"> </w:t>
      </w:r>
      <w:proofErr w:type="spellStart"/>
      <w:r w:rsidRPr="004967A3">
        <w:t>waktu</w:t>
      </w:r>
      <w:proofErr w:type="spellEnd"/>
    </w:p>
    <w:p w14:paraId="12DF1C48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double time = </w:t>
      </w:r>
      <w:proofErr w:type="spellStart"/>
      <w:r w:rsidRPr="004967A3">
        <w:t>prediksiFinal</w:t>
      </w:r>
      <w:proofErr w:type="spellEnd"/>
      <w:r w:rsidRPr="004967A3">
        <w:t xml:space="preserve"> / </w:t>
      </w:r>
      <w:proofErr w:type="spellStart"/>
      <w:r w:rsidRPr="004967A3">
        <w:t>ballspeed</w:t>
      </w:r>
      <w:proofErr w:type="spellEnd"/>
      <w:r w:rsidRPr="004967A3">
        <w:t>;</w:t>
      </w:r>
    </w:p>
    <w:p w14:paraId="144CBFD0" w14:textId="77777777" w:rsidR="00557AE5" w:rsidRPr="004967A3" w:rsidRDefault="00557AE5" w:rsidP="00557AE5">
      <w:pPr>
        <w:pStyle w:val="STTSAlgoritmaContent"/>
      </w:pPr>
      <w:r>
        <w:t xml:space="preserve">  </w:t>
      </w:r>
      <w:r w:rsidRPr="004967A3">
        <w:t xml:space="preserve">return Vector3.Normalize((float)time * </w:t>
      </w:r>
      <w:proofErr w:type="spellStart"/>
      <w:r w:rsidRPr="004967A3">
        <w:t>targetSpeed</w:t>
      </w:r>
      <w:proofErr w:type="spellEnd"/>
      <w:r w:rsidRPr="004967A3">
        <w:t xml:space="preserve"> * (Vector</w:t>
      </w:r>
      <w:proofErr w:type="gramStart"/>
      <w:r w:rsidRPr="004967A3">
        <w:t>2)Vector3.Normalize</w:t>
      </w:r>
      <w:proofErr w:type="gramEnd"/>
      <w:r w:rsidRPr="004967A3">
        <w:t>(pos2 - pos1) + pos2 - (Vector2)</w:t>
      </w:r>
      <w:proofErr w:type="spellStart"/>
      <w:r w:rsidRPr="004967A3">
        <w:t>transform.position</w:t>
      </w:r>
      <w:proofErr w:type="spellEnd"/>
      <w:r w:rsidRPr="004967A3">
        <w:t>);</w:t>
      </w:r>
    </w:p>
    <w:p w14:paraId="15C902C9" w14:textId="213B31EA" w:rsidR="00557AE5" w:rsidRDefault="00557AE5" w:rsidP="00557AE5">
      <w:pPr>
        <w:pStyle w:val="STTSAlgoritmaContent"/>
      </w:pPr>
      <w:r w:rsidRPr="004967A3">
        <w:t>}</w:t>
      </w:r>
    </w:p>
    <w:p w14:paraId="7042E529" w14:textId="77777777" w:rsidR="00BF1397" w:rsidRDefault="00BF1397" w:rsidP="00BF1397">
      <w:pPr>
        <w:pStyle w:val="STTSAlgoritmaContent"/>
        <w:numPr>
          <w:ilvl w:val="0"/>
          <w:numId w:val="0"/>
        </w:numPr>
        <w:ind w:left="624" w:hanging="624"/>
      </w:pPr>
    </w:p>
    <w:p w14:paraId="453D181B" w14:textId="3C5EB18C" w:rsidR="00EB2242" w:rsidRDefault="00BF1397" w:rsidP="00751A9E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rumus </w:t>
      </w:r>
      <w:proofErr w:type="spellStart"/>
      <w:r>
        <w:t>hukum</w:t>
      </w:r>
      <w:proofErr w:type="spellEnd"/>
      <w:r>
        <w:t xml:space="preserve"> Cosine.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rPr>
          <w:rStyle w:val="FootnoteReference"/>
        </w:rPr>
        <w:footnoteReference w:id="1"/>
      </w:r>
      <w:r>
        <w:t>.</w:t>
      </w:r>
      <w:r w:rsidR="00EB2242">
        <w:t xml:space="preserve"> Hukum Cosine </w:t>
      </w:r>
      <w:proofErr w:type="spellStart"/>
      <w:r w:rsidR="00EB2242">
        <w:t>membandingkan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yang </w:t>
      </w:r>
      <w:proofErr w:type="spellStart"/>
      <w:r w:rsidR="00EB2242">
        <w:t>ada</w:t>
      </w:r>
      <w:proofErr w:type="spellEnd"/>
      <w:r w:rsidR="00EB2242">
        <w:t xml:space="preserve"> </w:t>
      </w:r>
      <w:proofErr w:type="spellStart"/>
      <w:r w:rsidR="00EB2242">
        <w:t>dalam</w:t>
      </w:r>
      <w:proofErr w:type="spellEnd"/>
      <w:r w:rsidR="00EB2242">
        <w:t xml:space="preserve"> </w:t>
      </w:r>
      <w:proofErr w:type="spellStart"/>
      <w:r w:rsidR="00EB2242">
        <w:t>sebuah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</w:t>
      </w:r>
      <w:proofErr w:type="spellStart"/>
      <w:r w:rsidR="00EB2242">
        <w:t>panjang</w:t>
      </w:r>
      <w:proofErr w:type="spellEnd"/>
      <w:r w:rsidR="00EB2242">
        <w:t xml:space="preserve"> </w:t>
      </w:r>
      <w:proofErr w:type="spellStart"/>
      <w:r w:rsidR="00EB2242">
        <w:t>sisi</w:t>
      </w:r>
      <w:proofErr w:type="spellEnd"/>
      <w:r w:rsidR="00EB2242">
        <w:t xml:space="preserve"> </w:t>
      </w:r>
      <w:proofErr w:type="spellStart"/>
      <w:r w:rsidR="00EB2242">
        <w:t>segitiga</w:t>
      </w:r>
      <w:proofErr w:type="spellEnd"/>
      <w:r w:rsidR="00EB2242">
        <w:t xml:space="preserve"> yang </w:t>
      </w:r>
      <w:proofErr w:type="spellStart"/>
      <w:r w:rsidR="00EB2242">
        <w:t>dihadap</w:t>
      </w:r>
      <w:proofErr w:type="spellEnd"/>
      <w:r w:rsidR="00EB2242">
        <w:t xml:space="preserve"> </w:t>
      </w:r>
      <w:proofErr w:type="spellStart"/>
      <w:r w:rsidR="00EB2242">
        <w:t>sudut</w:t>
      </w:r>
      <w:proofErr w:type="spellEnd"/>
      <w:r w:rsidR="00EB2242">
        <w:t xml:space="preserve"> – </w:t>
      </w:r>
      <w:proofErr w:type="spellStart"/>
      <w:r w:rsidR="00EB2242">
        <w:t>sudut</w:t>
      </w:r>
      <w:proofErr w:type="spellEnd"/>
      <w:r w:rsidR="00EB2242">
        <w:t xml:space="preserve"> </w:t>
      </w:r>
      <w:proofErr w:type="spellStart"/>
      <w:r w:rsidR="00EB2242">
        <w:t>tersebut</w:t>
      </w:r>
      <w:proofErr w:type="spellEnd"/>
      <w:r w:rsidR="00EB2242">
        <w:t xml:space="preserve">, </w:t>
      </w:r>
      <w:proofErr w:type="spellStart"/>
      <w:r w:rsidR="00EB2242">
        <w:t>sehingga</w:t>
      </w:r>
      <w:proofErr w:type="spellEnd"/>
      <w:r w:rsidR="00EB2242">
        <w:t xml:space="preserve"> </w:t>
      </w:r>
      <w:proofErr w:type="spellStart"/>
      <w:r w:rsidR="00EB2242">
        <w:t>dengan</w:t>
      </w:r>
      <w:proofErr w:type="spellEnd"/>
      <w:r w:rsidR="00EB2242">
        <w:t xml:space="preserve"> game </w:t>
      </w:r>
      <w:proofErr w:type="spellStart"/>
      <w:r w:rsidR="00EB2242">
        <w:t>kita</w:t>
      </w:r>
      <w:proofErr w:type="spellEnd"/>
      <w:r w:rsidR="00EB2242">
        <w:t xml:space="preserve">, </w:t>
      </w:r>
      <w:proofErr w:type="spellStart"/>
      <w:r w:rsidR="00EB2242">
        <w:t>kita</w:t>
      </w:r>
      <w:proofErr w:type="spellEnd"/>
      <w:r w:rsidR="00EB2242">
        <w:t xml:space="preserve"> </w:t>
      </w:r>
      <w:proofErr w:type="spellStart"/>
      <w:r w:rsidR="00EB2242">
        <w:t>bisa</w:t>
      </w:r>
      <w:proofErr w:type="spellEnd"/>
      <w:r w:rsidR="00EB2242">
        <w:t xml:space="preserve"> </w:t>
      </w:r>
      <w:proofErr w:type="spellStart"/>
      <w:r w:rsidR="00EB2242">
        <w:t>menggunakan</w:t>
      </w:r>
      <w:proofErr w:type="spellEnd"/>
      <w:r w:rsidR="00EB2242">
        <w:t xml:space="preserve"> </w:t>
      </w:r>
      <w:proofErr w:type="spellStart"/>
      <w:r w:rsidR="00EB2242">
        <w:t>hukum</w:t>
      </w:r>
      <w:proofErr w:type="spellEnd"/>
      <w:r w:rsidR="00EB2242">
        <w:t xml:space="preserve"> ini </w:t>
      </w:r>
      <w:proofErr w:type="spellStart"/>
      <w:r w:rsidR="00EB2242">
        <w:t>untuk</w:t>
      </w:r>
      <w:proofErr w:type="spellEnd"/>
      <w:r w:rsidR="00EB2242">
        <w:t xml:space="preserve"> </w:t>
      </w:r>
      <w:proofErr w:type="spellStart"/>
      <w:r w:rsidR="00EB2242">
        <w:t>memprediksi</w:t>
      </w:r>
      <w:proofErr w:type="spellEnd"/>
      <w:r w:rsidR="00EB2242">
        <w:t xml:space="preserve"> </w:t>
      </w:r>
      <w:proofErr w:type="spellStart"/>
      <w:r w:rsidR="00EB2242">
        <w:t>lokasi</w:t>
      </w:r>
      <w:proofErr w:type="spellEnd"/>
      <w:r w:rsidR="00EB2242">
        <w:t xml:space="preserve"> </w:t>
      </w:r>
      <w:proofErr w:type="spellStart"/>
      <w:r w:rsidR="00EB2242">
        <w:t>terbaik</w:t>
      </w:r>
      <w:proofErr w:type="spellEnd"/>
      <w:r w:rsidR="00EB2242">
        <w:t xml:space="preserve"> </w:t>
      </w:r>
      <w:proofErr w:type="spellStart"/>
      <w:proofErr w:type="gramStart"/>
      <w:r w:rsidR="00EB2242">
        <w:t>untuk</w:t>
      </w:r>
      <w:proofErr w:type="spellEnd"/>
      <w:r w:rsidR="00EB2242">
        <w:t xml:space="preserve">  </w:t>
      </w:r>
      <w:proofErr w:type="spellStart"/>
      <w:r w:rsidR="00EB2242">
        <w:t>melempar</w:t>
      </w:r>
      <w:proofErr w:type="spellEnd"/>
      <w:proofErr w:type="gramEnd"/>
      <w:r w:rsidR="00EB2242">
        <w:t xml:space="preserve"> bola dan </w:t>
      </w:r>
      <w:proofErr w:type="spellStart"/>
      <w:r w:rsidR="00EB2242">
        <w:t>mengenai</w:t>
      </w:r>
      <w:proofErr w:type="spellEnd"/>
      <w:r w:rsidR="00EB2242">
        <w:t xml:space="preserve"> </w:t>
      </w:r>
      <w:proofErr w:type="spellStart"/>
      <w:r w:rsidR="00EB2242">
        <w:t>lawan</w:t>
      </w:r>
      <w:proofErr w:type="spellEnd"/>
      <w:r w:rsidR="00EB2242">
        <w:t>.</w:t>
      </w:r>
    </w:p>
    <w:p w14:paraId="5D76D0D2" w14:textId="04D61D19" w:rsidR="00751A9E" w:rsidRDefault="00751A9E" w:rsidP="00751A9E">
      <w:pPr>
        <w:pStyle w:val="STTSGambar"/>
      </w:pPr>
      <w:r>
        <w:rPr>
          <w:noProof/>
        </w:rPr>
        <w:lastRenderedPageBreak/>
        <w:drawing>
          <wp:inline distT="0" distB="0" distL="0" distR="0" wp14:anchorId="25270454" wp14:editId="29D572D3">
            <wp:extent cx="3267986" cy="1586649"/>
            <wp:effectExtent l="0" t="0" r="8890" b="0"/>
            <wp:docPr id="2074233916" name="Picture 1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10" cy="159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235E01B" w14:textId="0251BECB" w:rsidR="00751A9E" w:rsidRDefault="00751A9E" w:rsidP="00751A9E">
      <w:pPr>
        <w:pStyle w:val="STTSGambar"/>
      </w:pPr>
      <w:r>
        <w:t>Gambar 7.</w:t>
      </w:r>
      <w:r w:rsidR="00E90BD7">
        <w:t>18</w:t>
      </w:r>
    </w:p>
    <w:p w14:paraId="57E34127" w14:textId="10FF0053" w:rsidR="00751A9E" w:rsidRDefault="00751A9E" w:rsidP="00751A9E">
      <w:pPr>
        <w:pStyle w:val="STTSGambar"/>
      </w:pPr>
      <w:r>
        <w:t>Hukum Cosine</w:t>
      </w:r>
    </w:p>
    <w:p w14:paraId="4C532AC5" w14:textId="77777777" w:rsidR="00751A9E" w:rsidRDefault="00751A9E" w:rsidP="00751A9E">
      <w:pPr>
        <w:pStyle w:val="STTSGambar"/>
      </w:pPr>
    </w:p>
    <w:p w14:paraId="40AA39C3" w14:textId="3D80C140" w:rsidR="00751A9E" w:rsidRDefault="00751A9E" w:rsidP="00BF1397">
      <w:pPr>
        <w:ind w:firstLine="709"/>
      </w:pPr>
      <w:r>
        <w:t xml:space="preserve">Jadi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 &amp;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bola dan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lawan</w:t>
      </w:r>
      <w:proofErr w:type="spellEnd"/>
      <w:r w:rsidR="0069203E">
        <w:t xml:space="preserve">, </w:t>
      </w:r>
      <w:proofErr w:type="spellStart"/>
      <w:r w:rsidR="0069203E">
        <w:t>sudut</w:t>
      </w:r>
      <w:proofErr w:type="spellEnd"/>
      <w:r w:rsidR="0069203E">
        <w:t xml:space="preserve"> </w:t>
      </w:r>
      <w:proofErr w:type="spellStart"/>
      <w:r w:rsidR="0069203E">
        <w:t>lari</w:t>
      </w:r>
      <w:proofErr w:type="spellEnd"/>
      <w:r w:rsidR="0069203E">
        <w:t xml:space="preserve"> </w:t>
      </w:r>
      <w:proofErr w:type="spellStart"/>
      <w:r w:rsidR="0069203E">
        <w:t>lawan</w:t>
      </w:r>
      <w:proofErr w:type="spellEnd"/>
      <w:r w:rsidR="0069203E">
        <w:t xml:space="preserve"> </w:t>
      </w:r>
      <w:proofErr w:type="spellStart"/>
      <w:r w:rsidR="0069203E">
        <w:t>dari</w:t>
      </w:r>
      <w:proofErr w:type="spellEnd"/>
      <w:r w:rsidR="0069203E">
        <w:t xml:space="preserve"> </w:t>
      </w:r>
      <w:proofErr w:type="spellStart"/>
      <w:r w:rsidR="0069203E">
        <w:t>pandangan</w:t>
      </w:r>
      <w:proofErr w:type="spellEnd"/>
      <w:r w:rsidR="0069203E">
        <w:t xml:space="preserve"> bot dan </w:t>
      </w:r>
      <w:proofErr w:type="spellStart"/>
      <w:r w:rsidR="0069203E">
        <w:t>variabel</w:t>
      </w:r>
      <w:proofErr w:type="spellEnd"/>
      <w:r w:rsidR="0069203E">
        <w:t xml:space="preserve"> yang </w:t>
      </w:r>
      <w:proofErr w:type="spellStart"/>
      <w:r w:rsidR="0069203E">
        <w:t>kita</w:t>
      </w:r>
      <w:proofErr w:type="spellEnd"/>
      <w:r w:rsidR="0069203E">
        <w:t xml:space="preserve"> </w:t>
      </w:r>
      <w:proofErr w:type="spellStart"/>
      <w:r w:rsidR="0069203E">
        <w:t>cari</w:t>
      </w:r>
      <w:proofErr w:type="spellEnd"/>
      <w:r w:rsidR="0069203E">
        <w:t xml:space="preserve"> </w:t>
      </w:r>
      <w:proofErr w:type="spellStart"/>
      <w:r w:rsidR="0069203E">
        <w:t>adalah</w:t>
      </w:r>
      <w:proofErr w:type="spellEnd"/>
      <w:r w:rsidR="0069203E">
        <w:t xml:space="preserve"> </w:t>
      </w:r>
      <w:proofErr w:type="spellStart"/>
      <w:r w:rsidR="0069203E">
        <w:t>jarak</w:t>
      </w:r>
      <w:proofErr w:type="spellEnd"/>
      <w:r w:rsidR="0069203E">
        <w:t xml:space="preserve"> </w:t>
      </w:r>
      <w:proofErr w:type="spellStart"/>
      <w:r w:rsidR="0069203E">
        <w:t>antara</w:t>
      </w:r>
      <w:proofErr w:type="spellEnd"/>
      <w:r w:rsidR="0069203E">
        <w:t xml:space="preserve"> </w:t>
      </w:r>
      <w:proofErr w:type="spellStart"/>
      <w:r w:rsidR="0069203E">
        <w:t>pelempar</w:t>
      </w:r>
      <w:proofErr w:type="spellEnd"/>
      <w:r w:rsidR="0069203E">
        <w:t xml:space="preserve"> bola dan </w:t>
      </w:r>
      <w:proofErr w:type="spellStart"/>
      <w:r w:rsidR="0069203E">
        <w:t>kemudian</w:t>
      </w:r>
      <w:proofErr w:type="spellEnd"/>
      <w:r w:rsidR="0069203E">
        <w:t xml:space="preserve"> </w:t>
      </w:r>
      <w:proofErr w:type="spellStart"/>
      <w:r w:rsidR="0069203E">
        <w:t>waktu</w:t>
      </w:r>
      <w:proofErr w:type="spellEnd"/>
      <w:r w:rsidR="0069203E">
        <w:t xml:space="preserve"> bola dan </w:t>
      </w:r>
      <w:proofErr w:type="spellStart"/>
      <w:r w:rsidR="0069203E">
        <w:t>musuh</w:t>
      </w:r>
      <w:proofErr w:type="spellEnd"/>
      <w:r w:rsidR="0069203E">
        <w:t xml:space="preserve"> </w:t>
      </w:r>
      <w:proofErr w:type="spellStart"/>
      <w:r w:rsidR="0069203E">
        <w:t>bertemu</w:t>
      </w:r>
      <w:proofErr w:type="spellEnd"/>
      <w:r w:rsidR="0069203E">
        <w:t>.</w:t>
      </w:r>
    </w:p>
    <w:p w14:paraId="191EC6F9" w14:textId="0748D906" w:rsidR="0069203E" w:rsidRDefault="0069203E" w:rsidP="0069203E">
      <w:pPr>
        <w:ind w:firstLine="0"/>
      </w:pPr>
    </w:p>
    <w:p w14:paraId="5F7F0A25" w14:textId="5C592783" w:rsidR="0069203E" w:rsidRDefault="0069203E" w:rsidP="0069203E">
      <w:pPr>
        <w:pStyle w:val="STTSGambar"/>
      </w:pPr>
      <w:r w:rsidRPr="0069203E">
        <w:rPr>
          <w:noProof/>
        </w:rPr>
        <w:drawing>
          <wp:inline distT="0" distB="0" distL="0" distR="0" wp14:anchorId="634DA7A0" wp14:editId="486C4AEA">
            <wp:extent cx="2846567" cy="1489983"/>
            <wp:effectExtent l="0" t="0" r="0" b="0"/>
            <wp:docPr id="200413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168" cy="14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7B51D76" w14:textId="574F2123" w:rsidR="0069203E" w:rsidRDefault="0069203E" w:rsidP="0069203E">
      <w:pPr>
        <w:pStyle w:val="STTSGambar"/>
      </w:pPr>
      <w:r>
        <w:t>Gambar 7.</w:t>
      </w:r>
      <w:r w:rsidR="00E90BD7">
        <w:t>19</w:t>
      </w:r>
    </w:p>
    <w:p w14:paraId="6A38008C" w14:textId="10E5CD5C" w:rsidR="0069203E" w:rsidRDefault="0069203E" w:rsidP="0069203E">
      <w:pPr>
        <w:pStyle w:val="STTSGambar"/>
      </w:pPr>
      <w:r>
        <w:t xml:space="preserve">Hukum Cosine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</w:t>
      </w:r>
    </w:p>
    <w:p w14:paraId="338C3378" w14:textId="77777777" w:rsidR="0069203E" w:rsidRDefault="0069203E" w:rsidP="0069203E">
      <w:pPr>
        <w:pStyle w:val="STTSGambar"/>
      </w:pPr>
    </w:p>
    <w:p w14:paraId="5FE3F5EB" w14:textId="6FBD460D" w:rsidR="0069203E" w:rsidRDefault="0069203E" w:rsidP="0069203E">
      <w:pPr>
        <w:ind w:firstLine="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19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memvisualisasi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Cos,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14:paraId="10BA1E3F" w14:textId="71B24B56" w:rsidR="003A66BC" w:rsidRDefault="00E22EC3" w:rsidP="003A66BC">
      <w:pPr>
        <w:pStyle w:val="ListParagraph"/>
        <w:numPr>
          <w:ilvl w:val="0"/>
          <w:numId w:val="42"/>
        </w:numPr>
        <w:ind w:left="426"/>
      </w:pPr>
      <w:r>
        <w:t>Θ</w:t>
      </w:r>
      <w:r>
        <w:tab/>
        <w:t xml:space="preserve">: </w:t>
      </w:r>
      <w:r w:rsidRPr="00E22EC3">
        <w:t xml:space="preserve">float </w:t>
      </w:r>
      <w:proofErr w:type="spellStart"/>
      <w:r w:rsidRPr="00E22EC3">
        <w:t>angleBallandTarget</w:t>
      </w:r>
      <w:proofErr w:type="spellEnd"/>
      <w:r w:rsidRPr="00E22EC3">
        <w:t xml:space="preserve"> = Vector2.</w:t>
      </w:r>
      <w:r>
        <w:t xml:space="preserve"> </w:t>
      </w:r>
      <w:proofErr w:type="spellStart"/>
      <w:proofErr w:type="gramStart"/>
      <w:r w:rsidRPr="00E22EC3">
        <w:t>SignedAngle</w:t>
      </w:r>
      <w:proofErr w:type="spellEnd"/>
      <w:r w:rsidRPr="00E22EC3">
        <w:t>(</w:t>
      </w:r>
      <w:proofErr w:type="gramEnd"/>
      <w:r w:rsidRPr="00E22EC3">
        <w:t>Vector3.Normalize((Vector2)</w:t>
      </w:r>
      <w:proofErr w:type="spellStart"/>
      <w:r w:rsidRPr="00E22EC3">
        <w:t>transform.position</w:t>
      </w:r>
      <w:proofErr w:type="spellEnd"/>
      <w:r w:rsidRPr="00E22EC3">
        <w:t xml:space="preserve"> - pos1), Vector3.Normalize(pos2 - pos1))</w:t>
      </w:r>
      <w:r>
        <w:t>;</w:t>
      </w:r>
    </w:p>
    <w:p w14:paraId="3D771474" w14:textId="798A16F1" w:rsidR="00E22EC3" w:rsidRDefault="003A66BC" w:rsidP="00E948DA">
      <w:proofErr w:type="spellStart"/>
      <w:r w:rsidRPr="003A66BC">
        <w:t>Fungsi</w:t>
      </w:r>
      <w:proofErr w:type="spellEnd"/>
      <w:r w:rsidRPr="003A66BC">
        <w:t xml:space="preserve"> ini </w:t>
      </w:r>
      <w:proofErr w:type="spellStart"/>
      <w:r w:rsidRPr="003A66BC">
        <w:t>mengambil</w:t>
      </w:r>
      <w:proofErr w:type="spellEnd"/>
      <w:r w:rsidRPr="003A66BC">
        <w:t xml:space="preserve"> 2 vector2, </w:t>
      </w:r>
      <w:proofErr w:type="spellStart"/>
      <w:r w:rsidRPr="003A66BC">
        <w:t>dimana</w:t>
      </w:r>
      <w:proofErr w:type="spellEnd"/>
      <w:r w:rsidRPr="003A66BC">
        <w:t xml:space="preserve"> yang </w:t>
      </w:r>
      <w:proofErr w:type="spellStart"/>
      <w:r w:rsidRPr="003A66BC">
        <w:t>pertama</w:t>
      </w:r>
      <w:proofErr w:type="spellEnd"/>
      <w:r w:rsidRPr="003A66BC">
        <w:t xml:space="preserve"> </w:t>
      </w:r>
      <w:proofErr w:type="spellStart"/>
      <w:r w:rsidRPr="003A66BC">
        <w:t>adalah</w:t>
      </w:r>
      <w:proofErr w:type="spellEnd"/>
      <w:r w:rsidRPr="003A66BC">
        <w:t xml:space="preserve"> </w:t>
      </w:r>
      <w:proofErr w:type="spellStart"/>
      <w:r w:rsidRPr="003A66BC">
        <w:t>posisi</w:t>
      </w:r>
      <w:proofErr w:type="spellEnd"/>
      <w:r w:rsidRPr="003A66BC">
        <w:t xml:space="preserve"> </w:t>
      </w:r>
      <w:proofErr w:type="spellStart"/>
      <w:r w:rsidRPr="003A66BC">
        <w:t>pelempar</w:t>
      </w:r>
      <w:proofErr w:type="spellEnd"/>
      <w:r w:rsidRPr="003A66BC">
        <w:t xml:space="preserve"> bola – </w:t>
      </w:r>
      <w:proofErr w:type="spellStart"/>
      <w:r w:rsidRPr="003A66BC">
        <w:t>posisi</w:t>
      </w:r>
      <w:proofErr w:type="spellEnd"/>
      <w:r w:rsidRPr="003A66BC">
        <w:t xml:space="preserve"> target yang </w:t>
      </w:r>
      <w:proofErr w:type="spellStart"/>
      <w:r w:rsidRPr="003A66BC">
        <w:t>direkam</w:t>
      </w:r>
      <w:proofErr w:type="spellEnd"/>
      <w:r w:rsidRPr="003A66BC">
        <w:t xml:space="preserve"> </w:t>
      </w:r>
      <w:proofErr w:type="spellStart"/>
      <w:r w:rsidRPr="003A66BC">
        <w:t>setengah</w:t>
      </w:r>
      <w:proofErr w:type="spellEnd"/>
      <w:r w:rsidRPr="003A66BC">
        <w:t xml:space="preserve"> </w:t>
      </w:r>
      <w:proofErr w:type="spellStart"/>
      <w:r w:rsidRPr="003A66BC">
        <w:t>detik</w:t>
      </w:r>
      <w:proofErr w:type="spellEnd"/>
      <w:r w:rsidRPr="003A66BC">
        <w:t xml:space="preserve"> yang </w:t>
      </w:r>
      <w:proofErr w:type="spellStart"/>
      <w:r w:rsidRPr="003A66BC">
        <w:t>lalu</w:t>
      </w:r>
      <w:proofErr w:type="spellEnd"/>
      <w:r w:rsidRPr="003A66BC">
        <w:t xml:space="preserve"> </w:t>
      </w:r>
      <w:proofErr w:type="spellStart"/>
      <w:r w:rsidRPr="003A66BC">
        <w:t>menggunakan</w:t>
      </w:r>
      <w:proofErr w:type="spellEnd"/>
      <w:r w:rsidRPr="003A66BC">
        <w:t xml:space="preserve"> </w:t>
      </w:r>
      <w:proofErr w:type="spellStart"/>
      <w:r w:rsidRPr="003A66BC">
        <w:t>lastpos</w:t>
      </w:r>
      <w:proofErr w:type="spellEnd"/>
      <w:r w:rsidRPr="003A66BC">
        <w:t xml:space="preserve"> (</w:t>
      </w:r>
      <w:r w:rsidR="00E948DA">
        <w:t xml:space="preserve">pos1 / </w:t>
      </w:r>
      <w:r w:rsidRPr="003A66BC">
        <w:t xml:space="preserve">baris 3) yang </w:t>
      </w:r>
      <w:proofErr w:type="spellStart"/>
      <w:r w:rsidRPr="003A66BC">
        <w:t>didapat</w:t>
      </w:r>
      <w:proofErr w:type="spellEnd"/>
      <w:r w:rsidRPr="003A66BC">
        <w:t xml:space="preserve"> </w:t>
      </w:r>
      <w:proofErr w:type="spellStart"/>
      <w:r w:rsidRPr="003A66BC">
        <w:t>dari</w:t>
      </w:r>
      <w:proofErr w:type="spellEnd"/>
      <w:r w:rsidRPr="003A66BC">
        <w:t xml:space="preserve"> </w:t>
      </w:r>
      <w:proofErr w:type="spellStart"/>
      <w:r w:rsidRPr="003A66BC">
        <w:t>perhitungan</w:t>
      </w:r>
      <w:proofErr w:type="spellEnd"/>
      <w:r w:rsidRPr="003A66BC">
        <w:t xml:space="preserve"> di </w:t>
      </w:r>
      <w:proofErr w:type="spellStart"/>
      <w:r w:rsidRPr="003A66BC">
        <w:t>segmen</w:t>
      </w:r>
      <w:proofErr w:type="spellEnd"/>
      <w:r w:rsidRPr="003A66BC">
        <w:t xml:space="preserve"> 7.</w:t>
      </w:r>
      <w:r w:rsidR="00ED6226">
        <w:t>13</w:t>
      </w:r>
      <w:r w:rsidRPr="003A66BC">
        <w:t xml:space="preserve"> baris 53 – 56</w:t>
      </w:r>
      <w:r w:rsidR="00E948DA">
        <w:t xml:space="preserve">. Lalu vector </w:t>
      </w:r>
      <w:proofErr w:type="spellStart"/>
      <w:r w:rsidR="00E948DA">
        <w:t>kedua</w:t>
      </w:r>
      <w:proofErr w:type="spellEnd"/>
      <w:r w:rsidR="00E948DA">
        <w:t xml:space="preserve"> </w:t>
      </w:r>
      <w:proofErr w:type="spellStart"/>
      <w:r w:rsidR="00E948DA">
        <w:t>adalah</w:t>
      </w:r>
      <w:proofErr w:type="spellEnd"/>
      <w:r w:rsidR="00E948DA">
        <w:t xml:space="preserve"> pos 2 (</w:t>
      </w:r>
      <w:proofErr w:type="spellStart"/>
      <w:r w:rsidR="00E948DA">
        <w:t>posisi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 </w:t>
      </w:r>
      <w:proofErr w:type="spellStart"/>
      <w:r w:rsidR="00E948DA">
        <w:t>sekrang</w:t>
      </w:r>
      <w:proofErr w:type="spellEnd"/>
      <w:r w:rsidR="00E948DA">
        <w:t xml:space="preserve"> ini) – pos1 yang </w:t>
      </w:r>
      <w:proofErr w:type="spellStart"/>
      <w:r w:rsidR="00E948DA">
        <w:t>memberi</w:t>
      </w:r>
      <w:proofErr w:type="spellEnd"/>
      <w:r w:rsidR="00E948DA">
        <w:t xml:space="preserve"> </w:t>
      </w:r>
      <w:proofErr w:type="spellStart"/>
      <w:r w:rsidR="00E948DA">
        <w:lastRenderedPageBreak/>
        <w:t>arah</w:t>
      </w:r>
      <w:proofErr w:type="spellEnd"/>
      <w:r w:rsidR="00E948DA">
        <w:t xml:space="preserve"> </w:t>
      </w:r>
      <w:proofErr w:type="spellStart"/>
      <w:r w:rsidR="00E948DA">
        <w:t>lari</w:t>
      </w:r>
      <w:proofErr w:type="spellEnd"/>
      <w:r w:rsidR="00E948DA">
        <w:t xml:space="preserve"> </w:t>
      </w:r>
      <w:proofErr w:type="spellStart"/>
      <w:r w:rsidR="00E948DA">
        <w:t>dari</w:t>
      </w:r>
      <w:proofErr w:type="spellEnd"/>
      <w:r w:rsidR="00E948DA">
        <w:t xml:space="preserve"> </w:t>
      </w:r>
      <w:proofErr w:type="spellStart"/>
      <w:r w:rsidR="00E948DA">
        <w:t>lawan</w:t>
      </w:r>
      <w:proofErr w:type="spellEnd"/>
      <w:r w:rsidR="00E948DA">
        <w:t xml:space="preserve">. Dari </w:t>
      </w:r>
      <w:proofErr w:type="spellStart"/>
      <w:r w:rsidR="00E948DA">
        <w:t>kedua</w:t>
      </w:r>
      <w:proofErr w:type="spellEnd"/>
      <w:r w:rsidR="00E948DA">
        <w:t xml:space="preserve"> vector </w:t>
      </w:r>
      <w:proofErr w:type="spellStart"/>
      <w:r w:rsidR="00E948DA">
        <w:t>arah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diambil</w:t>
      </w:r>
      <w:proofErr w:type="spellEnd"/>
      <w:r w:rsidR="00E948DA">
        <w:t xml:space="preserve"> </w:t>
      </w:r>
      <w:proofErr w:type="spellStart"/>
      <w:r w:rsidR="00E948DA">
        <w:t>sebuah</w:t>
      </w:r>
      <w:proofErr w:type="spellEnd"/>
      <w:r w:rsidR="00E948DA">
        <w:t xml:space="preserve"> </w:t>
      </w:r>
      <w:proofErr w:type="spellStart"/>
      <w:r w:rsidR="00E948DA">
        <w:t>sudut</w:t>
      </w:r>
      <w:proofErr w:type="spellEnd"/>
      <w:r w:rsidR="00E948DA">
        <w:t xml:space="preserve"> dan </w:t>
      </w:r>
      <w:proofErr w:type="spellStart"/>
      <w:r w:rsidR="00E948DA">
        <w:t>sudut</w:t>
      </w:r>
      <w:proofErr w:type="spellEnd"/>
      <w:r w:rsidR="00E948DA">
        <w:t xml:space="preserve"> </w:t>
      </w:r>
      <w:proofErr w:type="spellStart"/>
      <w:r w:rsidR="00E948DA">
        <w:t>tersebut</w:t>
      </w:r>
      <w:proofErr w:type="spellEnd"/>
      <w:r w:rsidR="00E948DA">
        <w:t xml:space="preserve"> </w:t>
      </w:r>
      <w:proofErr w:type="spellStart"/>
      <w:r w:rsidR="00E948DA">
        <w:t>dimasukkan</w:t>
      </w:r>
      <w:proofErr w:type="spellEnd"/>
      <w:r w:rsidR="00E948DA">
        <w:t xml:space="preserve"> </w:t>
      </w:r>
      <w:proofErr w:type="spellStart"/>
      <w:r w:rsidR="00E948DA">
        <w:t>ke</w:t>
      </w:r>
      <w:proofErr w:type="spellEnd"/>
      <w:r w:rsidR="00E948DA">
        <w:t xml:space="preserve"> </w:t>
      </w:r>
      <w:proofErr w:type="spellStart"/>
      <w:r w:rsidR="00E948DA">
        <w:t>dalam</w:t>
      </w:r>
      <w:proofErr w:type="spellEnd"/>
      <w:r w:rsidR="00E948DA">
        <w:t xml:space="preserve"> </w:t>
      </w:r>
      <w:proofErr w:type="spellStart"/>
      <w:r w:rsidR="00E948DA">
        <w:t>variabel</w:t>
      </w:r>
      <w:proofErr w:type="spellEnd"/>
      <w:r w:rsidR="00E948DA">
        <w:t xml:space="preserve"> </w:t>
      </w:r>
      <w:proofErr w:type="spellStart"/>
      <w:r w:rsidR="00E948DA">
        <w:t>AngleBallandTarget</w:t>
      </w:r>
      <w:proofErr w:type="spellEnd"/>
      <w:r w:rsidR="00E948DA">
        <w:t xml:space="preserve"> </w:t>
      </w:r>
      <w:proofErr w:type="spellStart"/>
      <w:r w:rsidR="00E948DA">
        <w:t>sebagai</w:t>
      </w:r>
      <w:proofErr w:type="spellEnd"/>
      <w:r w:rsidR="00E948DA">
        <w:t xml:space="preserve"> theta.</w:t>
      </w:r>
    </w:p>
    <w:p w14:paraId="1E3A887C" w14:textId="3592B417" w:rsidR="0069203E" w:rsidRDefault="0069203E" w:rsidP="0069203E">
      <w:pPr>
        <w:pStyle w:val="ListParagraph"/>
        <w:numPr>
          <w:ilvl w:val="0"/>
          <w:numId w:val="42"/>
        </w:numPr>
        <w:ind w:left="426"/>
      </w:pPr>
      <w:r>
        <w:t>A</w:t>
      </w:r>
      <w:r>
        <w:tab/>
        <w:t xml:space="preserve">: </w:t>
      </w:r>
      <w:proofErr w:type="spellStart"/>
      <w:r w:rsidRPr="0069203E">
        <w:t>initTargetandBallDistance</w:t>
      </w:r>
      <w:proofErr w:type="spellEnd"/>
      <w:r w:rsidRPr="0069203E">
        <w:t xml:space="preserve"> = Vector2.Distance(pos2, </w:t>
      </w:r>
      <w:proofErr w:type="spellStart"/>
      <w:proofErr w:type="gramStart"/>
      <w:r w:rsidRPr="0069203E">
        <w:t>transform.position</w:t>
      </w:r>
      <w:proofErr w:type="spellEnd"/>
      <w:proofErr w:type="gramEnd"/>
      <w:r w:rsidRPr="0069203E">
        <w:t>);</w:t>
      </w:r>
      <w:r>
        <w:t xml:space="preserve"> (baris 7)</w:t>
      </w:r>
      <w:r w:rsidR="00E948DA">
        <w:t>.</w:t>
      </w:r>
    </w:p>
    <w:p w14:paraId="038F800B" w14:textId="06057CE7" w:rsidR="00E948DA" w:rsidRDefault="00E948DA" w:rsidP="00E948DA">
      <w:r>
        <w:t xml:space="preserve">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 bola dan </w:t>
      </w:r>
      <w:proofErr w:type="spellStart"/>
      <w:r>
        <w:t>melakukan</w:t>
      </w:r>
      <w:proofErr w:type="spellEnd"/>
      <w:r>
        <w:t xml:space="preserve"> Vector2.Distance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C48E443" w14:textId="71F0BDE0" w:rsidR="0069203E" w:rsidRDefault="00E948DA" w:rsidP="0069203E">
      <w:pPr>
        <w:pStyle w:val="ListParagraph"/>
        <w:numPr>
          <w:ilvl w:val="0"/>
          <w:numId w:val="42"/>
        </w:numPr>
        <w:ind w:left="426"/>
      </w:pPr>
      <w:r>
        <w:t>V</w:t>
      </w:r>
      <w:r>
        <w:rPr>
          <w:vertAlign w:val="subscript"/>
        </w:rPr>
        <w:t>B</w:t>
      </w:r>
      <w:r w:rsidR="00E22EC3">
        <w:tab/>
      </w:r>
      <w:r>
        <w:t xml:space="preserve">: </w:t>
      </w:r>
      <w:r w:rsidR="00D82D42" w:rsidRPr="004967A3">
        <w:t xml:space="preserve">float </w:t>
      </w:r>
      <w:proofErr w:type="spellStart"/>
      <w:r w:rsidR="00D82D42" w:rsidRPr="004967A3">
        <w:t>targetSpeed</w:t>
      </w:r>
      <w:proofErr w:type="spellEnd"/>
      <w:r w:rsidR="00D82D42" w:rsidRPr="004967A3">
        <w:t xml:space="preserve"> = Vector2.Distance(pos1, pos2) / (</w:t>
      </w:r>
      <w:proofErr w:type="spellStart"/>
      <w:r w:rsidR="00D82D42" w:rsidRPr="004967A3">
        <w:t>timeDelay</w:t>
      </w:r>
      <w:proofErr w:type="spellEnd"/>
      <w:r w:rsidR="00D82D42" w:rsidRPr="004967A3">
        <w:t xml:space="preserve"> - </w:t>
      </w:r>
      <w:proofErr w:type="spellStart"/>
      <w:r w:rsidR="00D82D42" w:rsidRPr="004967A3">
        <w:t>currentTimeDelay</w:t>
      </w:r>
      <w:proofErr w:type="spellEnd"/>
      <w:r w:rsidR="00D82D42" w:rsidRPr="004967A3">
        <w:t>);</w:t>
      </w:r>
      <w:r w:rsidR="00D82D42">
        <w:t xml:space="preserve"> (baris 5)</w:t>
      </w:r>
    </w:p>
    <w:p w14:paraId="11B14845" w14:textId="4473DBAC" w:rsidR="00D82D42" w:rsidRDefault="00D82D42" w:rsidP="00D82D42">
      <w:r>
        <w:t xml:space="preserve">Kita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B, </w:t>
      </w:r>
      <w:proofErr w:type="spellStart"/>
      <w:r>
        <w:t>dikaranakan</w:t>
      </w:r>
      <w:proofErr w:type="spellEnd"/>
      <w:r>
        <w:t xml:space="preserve"> B = </w:t>
      </w:r>
      <w:proofErr w:type="spellStart"/>
      <w:r>
        <w:t>kecepatan</w:t>
      </w:r>
      <w:proofErr w:type="spellEnd"/>
      <w:r>
        <w:t xml:space="preserve"> target *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target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lari</w:t>
      </w:r>
      <w:proofErr w:type="spellEnd"/>
      <w:r>
        <w:t xml:space="preserve"> target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pos 1 </w:t>
      </w:r>
      <w:proofErr w:type="spellStart"/>
      <w:r>
        <w:t>terakhir</w:t>
      </w:r>
      <w:proofErr w:type="spellEnd"/>
      <w:r>
        <w:t>.</w:t>
      </w:r>
    </w:p>
    <w:p w14:paraId="0E5F8BD5" w14:textId="5463C030" w:rsidR="00D82D42" w:rsidRDefault="00D82D42" w:rsidP="00FC1D32">
      <w:pPr>
        <w:pStyle w:val="ListParagraph"/>
        <w:numPr>
          <w:ilvl w:val="0"/>
          <w:numId w:val="42"/>
        </w:numPr>
        <w:ind w:left="426"/>
      </w:pPr>
      <w:proofErr w:type="gramStart"/>
      <w:r>
        <w:t>V</w:t>
      </w:r>
      <w:r>
        <w:rPr>
          <w:vertAlign w:val="subscript"/>
        </w:rPr>
        <w:t xml:space="preserve">C </w:t>
      </w:r>
      <w:r>
        <w:t>:</w:t>
      </w:r>
      <w:proofErr w:type="gram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kita</w:t>
      </w:r>
      <w:proofErr w:type="spellEnd"/>
      <w:r>
        <w:t xml:space="preserve">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pakai</w:t>
      </w:r>
      <w:proofErr w:type="spellEnd"/>
      <w:r>
        <w:t>)</w:t>
      </w:r>
    </w:p>
    <w:p w14:paraId="1301C9BC" w14:textId="77777777" w:rsidR="00FC1D32" w:rsidRDefault="00FC1D32" w:rsidP="00FC1D32">
      <w:pPr>
        <w:ind w:left="66" w:firstLine="0"/>
      </w:pPr>
    </w:p>
    <w:p w14:paraId="02E401E7" w14:textId="371A7FC1" w:rsidR="00D82D42" w:rsidRDefault="00D82D42" w:rsidP="00CC4A82">
      <w:pPr>
        <w:ind w:firstLine="0"/>
      </w:pPr>
      <w:r>
        <w:t xml:space="preserve">Dan </w:t>
      </w:r>
      <w:proofErr w:type="spellStart"/>
      <w:r>
        <w:t>sekarang</w:t>
      </w:r>
      <w:proofErr w:type="spellEnd"/>
      <w:r w:rsidR="00D716B9">
        <w:t xml:space="preserve"> </w:t>
      </w:r>
      <w:proofErr w:type="spellStart"/>
      <w:r w:rsidR="00D716B9">
        <w:t>tujuan</w:t>
      </w:r>
      <w:proofErr w:type="spellEnd"/>
      <w:r w:rsidR="00D716B9">
        <w:t xml:space="preserve"> </w:t>
      </w:r>
      <w:proofErr w:type="spellStart"/>
      <w:r w:rsidR="00D716B9">
        <w:t>kita</w:t>
      </w:r>
      <w:proofErr w:type="spellEnd"/>
      <w:r w:rsidR="00D716B9">
        <w:t xml:space="preserve"> </w:t>
      </w:r>
      <w:proofErr w:type="spellStart"/>
      <w:r w:rsidR="00D716B9">
        <w:t>adalah</w:t>
      </w:r>
      <w:proofErr w:type="spellEnd"/>
      <w:r w:rsidR="00D716B9">
        <w:t xml:space="preserve"> </w:t>
      </w:r>
      <w:proofErr w:type="spellStart"/>
      <w:r w:rsidR="00D716B9">
        <w:t>untuk</w:t>
      </w:r>
      <w:proofErr w:type="spellEnd"/>
      <w:r w:rsidR="00D716B9">
        <w:t xml:space="preserve"> </w:t>
      </w:r>
      <w:proofErr w:type="spellStart"/>
      <w:r w:rsidR="00D716B9">
        <w:t>mencari</w:t>
      </w:r>
      <w:proofErr w:type="spellEnd"/>
      <w:r w:rsidR="00D716B9">
        <w:t xml:space="preserve"> </w:t>
      </w:r>
      <w:r w:rsidR="00FC1D32">
        <w:t>d</w:t>
      </w:r>
      <w:r w:rsidR="00FC1D32">
        <w:rPr>
          <w:vertAlign w:val="subscript"/>
        </w:rPr>
        <w:t xml:space="preserve">c </w:t>
      </w:r>
      <w:r w:rsidR="00FC1D32">
        <w:t>dan</w:t>
      </w:r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video ini</w:t>
      </w:r>
      <w:r>
        <w:rPr>
          <w:rStyle w:val="FootnoteReference"/>
        </w:rPr>
        <w:footnoteReference w:id="2"/>
      </w:r>
      <w:r w:rsidR="00CC4A82">
        <w:t xml:space="preserve">, </w:t>
      </w:r>
      <w:proofErr w:type="spellStart"/>
      <w:r w:rsidR="00CC4A82">
        <w:t>kita</w:t>
      </w:r>
      <w:proofErr w:type="spellEnd"/>
      <w:r w:rsidR="00CC4A82">
        <w:t xml:space="preserve"> </w:t>
      </w:r>
      <w:proofErr w:type="spellStart"/>
      <w:r w:rsidR="00CC4A82">
        <w:t>dapat</w:t>
      </w:r>
      <w:proofErr w:type="spellEnd"/>
      <w:r w:rsidR="00CC4A82">
        <w:t xml:space="preserve"> </w:t>
      </w:r>
      <w:proofErr w:type="spellStart"/>
      <w:r w:rsidR="00CC4A82">
        <w:t>memecah</w:t>
      </w:r>
      <w:proofErr w:type="spellEnd"/>
      <w:r w:rsidR="00CC4A82">
        <w:t xml:space="preserve"> rumus </w:t>
      </w:r>
      <w:proofErr w:type="spellStart"/>
      <w:r w:rsidR="00CC4A82">
        <w:t>sebagai</w:t>
      </w:r>
      <w:proofErr w:type="spellEnd"/>
      <w:r w:rsidR="00CC4A82">
        <w:t xml:space="preserve"> </w:t>
      </w:r>
      <w:proofErr w:type="spellStart"/>
      <w:r w:rsidR="00CC4A82">
        <w:t>berikut</w:t>
      </w:r>
      <w:proofErr w:type="spellEnd"/>
      <w:r w:rsidR="00CC4A82">
        <w:t>:</w:t>
      </w:r>
    </w:p>
    <w:p w14:paraId="4342FE85" w14:textId="44AB9F8C" w:rsidR="00CC4A82" w:rsidRDefault="00000000" w:rsidP="00E72FBE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.1)</w:t>
      </w:r>
    </w:p>
    <w:p w14:paraId="7C2AFCFB" w14:textId="3BE5B168" w:rsidR="00CC4A82" w:rsidRDefault="00000000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*t</m:t>
        </m:r>
      </m:oMath>
      <w:r w:rsidR="00CC4A82">
        <w:tab/>
      </w:r>
      <w:r w:rsidR="00CC4A82">
        <w:tab/>
        <w:t>(</w:t>
      </w:r>
      <w:r w:rsidR="009C17AA">
        <w:t>7</w:t>
      </w:r>
      <w:r w:rsidR="00CC4A82">
        <w:t>.2)</w:t>
      </w:r>
    </w:p>
    <w:p w14:paraId="457D8DCA" w14:textId="217A4BBA" w:rsidR="00E72FBE" w:rsidRDefault="00E72FBE" w:rsidP="00CC4A82">
      <w:pPr>
        <w:jc w:val="center"/>
      </w:pPr>
      <w:r>
        <w:t>d</w:t>
      </w:r>
      <w:r>
        <w:rPr>
          <w:vertAlign w:val="subscript"/>
        </w:rPr>
        <w:t xml:space="preserve">c </w:t>
      </w:r>
      <w:r>
        <w:t xml:space="preserve">&amp; </w:t>
      </w:r>
      <w:proofErr w:type="spellStart"/>
      <w:r>
        <w:t>d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C dan B di </w:t>
      </w:r>
      <w:proofErr w:type="spellStart"/>
      <w:r>
        <w:t>gambar</w:t>
      </w:r>
      <w:proofErr w:type="spellEnd"/>
    </w:p>
    <w:p w14:paraId="2D5C3BD8" w14:textId="14F3F569" w:rsidR="00E72FBE" w:rsidRDefault="00E72FBE" w:rsidP="004F2997">
      <w:pPr>
        <w:jc w:val="center"/>
      </w:pP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r>
        <w:t xml:space="preserve">&amp; </w:t>
      </w:r>
      <w:proofErr w:type="spellStart"/>
      <w:r>
        <w:t>V</w:t>
      </w:r>
      <w:r>
        <w:rPr>
          <w:vertAlign w:val="subscript"/>
        </w:rPr>
        <w:t>b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Kecepatan</w:t>
      </w:r>
      <w:proofErr w:type="spellEnd"/>
      <w:r>
        <w:t xml:space="preserve"> </w:t>
      </w:r>
      <w:proofErr w:type="spellStart"/>
      <w:r w:rsidR="004F2997">
        <w:t>dari</w:t>
      </w:r>
      <w:proofErr w:type="spellEnd"/>
      <w:r w:rsidR="004F2997">
        <w:t xml:space="preserve"> bola dan target</w:t>
      </w:r>
    </w:p>
    <w:p w14:paraId="760AE3A9" w14:textId="52605AE9" w:rsidR="00E72FBE" w:rsidRDefault="00E72FBE" w:rsidP="00E72FBE">
      <w:pPr>
        <w:jc w:val="center"/>
      </w:pPr>
      <w:r>
        <w:t>t = Waktu</w:t>
      </w:r>
    </w:p>
    <w:p w14:paraId="6F76855A" w14:textId="77777777" w:rsidR="00A21F61" w:rsidRDefault="00A21F61" w:rsidP="00E72FBE">
      <w:pPr>
        <w:jc w:val="center"/>
      </w:pPr>
    </w:p>
    <w:p w14:paraId="52704017" w14:textId="6AE4027E" w:rsidR="009C17AA" w:rsidRDefault="009C17AA" w:rsidP="0030700D">
      <w:pPr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7.1 </w:t>
      </w:r>
      <w:proofErr w:type="spellStart"/>
      <w:r>
        <w:t>diambil</w:t>
      </w:r>
      <w:proofErr w:type="spellEnd"/>
      <w:r>
        <w:t xml:space="preserve"> rumus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A936B09" w14:textId="526EA3A7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>
        <w:tab/>
      </w:r>
      <w:r>
        <w:tab/>
        <w:t>(7.3)</w:t>
      </w:r>
    </w:p>
    <w:p w14:paraId="2030FC62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1D34E970" w14:textId="131D7360" w:rsidR="0030700D" w:rsidRP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rumus 7.2 (Karena kalau rumus 7.1 </w:t>
      </w:r>
      <w:proofErr w:type="spellStart"/>
      <w:r>
        <w:t>lak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)</w:t>
      </w:r>
    </w:p>
    <w:p w14:paraId="47A89A93" w14:textId="77777777" w:rsidR="0030700D" w:rsidRPr="0030700D" w:rsidRDefault="00000000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568833C" w14:textId="5D31398E" w:rsidR="00CC4A82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w:lastRenderedPageBreak/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9C17AA">
        <w:tab/>
      </w:r>
      <w:r w:rsidR="009C17AA">
        <w:tab/>
        <w:t>(7.</w:t>
      </w:r>
      <w:r>
        <w:t>4</w:t>
      </w:r>
      <w:r w:rsidR="009C17AA">
        <w:t>)</w:t>
      </w:r>
    </w:p>
    <w:p w14:paraId="79C93D57" w14:textId="77777777" w:rsidR="00A21F61" w:rsidRDefault="00A21F61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76810FB0" w14:textId="1760D3DA" w:rsidR="0030700D" w:rsidRDefault="0030700D" w:rsidP="009C17A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Dan </w:t>
      </w:r>
      <w:proofErr w:type="spellStart"/>
      <w:r>
        <w:t>dari</w:t>
      </w:r>
      <w:proofErr w:type="spellEnd"/>
      <w:r>
        <w:t xml:space="preserve"> rumus 7.4 </w:t>
      </w:r>
      <w:proofErr w:type="spellStart"/>
      <w:proofErr w:type="gramStart"/>
      <w:r>
        <w:t>ubah</w:t>
      </w:r>
      <w:proofErr w:type="spellEnd"/>
      <w:r>
        <w:t xml:space="preserve">  </w:t>
      </w:r>
      <w:proofErr w:type="spellStart"/>
      <w:r>
        <w:t>V</w:t>
      </w:r>
      <w:r>
        <w:rPr>
          <w:vertAlign w:val="subscript"/>
        </w:rPr>
        <w:t>b</w:t>
      </w:r>
      <w:proofErr w:type="spellEnd"/>
      <w:proofErr w:type="gramEnd"/>
      <w:r>
        <w:rPr>
          <w:vertAlign w:val="subscript"/>
        </w:rPr>
        <w:t xml:space="preserve">  </w:t>
      </w:r>
      <w:r>
        <w:t xml:space="preserve">/ </w:t>
      </w:r>
      <w:proofErr w:type="spellStart"/>
      <w:r>
        <w:t>V</w:t>
      </w:r>
      <w:r>
        <w:rPr>
          <w:vertAlign w:val="subscript"/>
        </w:rPr>
        <w:t>c</w:t>
      </w:r>
      <w:proofErr w:type="spellEnd"/>
      <w:r>
        <w:rPr>
          <w:vertAlign w:val="subscript"/>
        </w:rPr>
        <w:t xml:space="preserve"> </w:t>
      </w:r>
      <w:proofErr w:type="spellStart"/>
      <w:r>
        <w:t>menjadi</w:t>
      </w:r>
      <w:proofErr w:type="spellEnd"/>
      <w:r>
        <w:t xml:space="preserve"> r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(baris 9)</w:t>
      </w:r>
    </w:p>
    <w:p w14:paraId="457F8890" w14:textId="0C67FC86" w:rsidR="00CC4A82" w:rsidRDefault="000B543B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r=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</m:oMath>
      <w:r w:rsidR="00CC4A82">
        <w:tab/>
      </w:r>
      <w:r w:rsidR="00CC4A82">
        <w:tab/>
        <w:t>(</w:t>
      </w:r>
      <w:r w:rsidR="0030700D">
        <w:t>7.5</w:t>
      </w:r>
      <w:r w:rsidR="00CC4A82">
        <w:t>)</w:t>
      </w:r>
    </w:p>
    <w:p w14:paraId="022F8156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6D738EFE" w14:textId="296A3A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proofErr w:type="gramStart"/>
      <w:r>
        <w:t>Mengubah</w:t>
      </w:r>
      <w:proofErr w:type="spellEnd"/>
      <w:r>
        <w:t xml:space="preserve">  rumu</w:t>
      </w:r>
      <w:r w:rsidR="00A21F61">
        <w:t>s</w:t>
      </w:r>
      <w:proofErr w:type="gramEnd"/>
      <w:r>
        <w:t xml:space="preserve"> 7.4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4E6AC4B6" w14:textId="5ABFF13D" w:rsidR="00D716B9" w:rsidRDefault="00D716B9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*r</m:t>
        </m:r>
      </m:oMath>
      <w:r>
        <w:tab/>
      </w:r>
      <w:r>
        <w:tab/>
        <w:t>(7.6)</w:t>
      </w:r>
    </w:p>
    <w:p w14:paraId="47F94EC0" w14:textId="77777777" w:rsidR="00A21F61" w:rsidRDefault="00A21F61" w:rsidP="00CC4A82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BC8BDAD" w14:textId="38FE08CD" w:rsidR="00D82D42" w:rsidRDefault="0030700D" w:rsidP="0030700D">
      <w:pPr>
        <w:ind w:firstLine="0"/>
      </w:pPr>
      <w:proofErr w:type="spellStart"/>
      <w:r>
        <w:t>Dengan</w:t>
      </w:r>
      <w:proofErr w:type="spellEnd"/>
      <w:r>
        <w:t xml:space="preserve"> r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–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Hukum </w:t>
      </w:r>
      <w:proofErr w:type="gramStart"/>
      <w:r>
        <w:t>Cos :</w:t>
      </w:r>
      <w:proofErr w:type="gramEnd"/>
    </w:p>
    <w:p w14:paraId="1E4822EE" w14:textId="78457C24" w:rsidR="0030700D" w:rsidRDefault="00000000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(θ)</m:t>
        </m:r>
      </m:oMath>
      <w:r w:rsidR="0030700D">
        <w:tab/>
      </w:r>
      <w:r w:rsidR="0030700D">
        <w:tab/>
        <w:t>(7.</w:t>
      </w:r>
      <w:r w:rsidR="00D716B9">
        <w:t>7</w:t>
      </w:r>
      <w:r w:rsidR="0030700D">
        <w:t>)</w:t>
      </w:r>
    </w:p>
    <w:p w14:paraId="6BC2E16B" w14:textId="77777777" w:rsidR="00A21F61" w:rsidRDefault="00A21F61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4969DD73" w14:textId="7A3D5206" w:rsidR="00D716B9" w:rsidRDefault="00D716B9" w:rsidP="0030700D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Lalu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rumus 7.6 </w:t>
      </w:r>
      <w:proofErr w:type="spellStart"/>
      <w:r>
        <w:t>kedalam</w:t>
      </w:r>
      <w:proofErr w:type="spellEnd"/>
      <w:r>
        <w:t xml:space="preserve"> rumus </w:t>
      </w:r>
      <w:proofErr w:type="gramStart"/>
      <w:r>
        <w:t>7.7 :</w:t>
      </w:r>
      <w:proofErr w:type="gramEnd"/>
    </w:p>
    <w:p w14:paraId="7E80B652" w14:textId="100748BE" w:rsidR="00D716B9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*r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*r</m:t>
              </m:r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19D55B5C" w14:textId="2771B605" w:rsidR="00BB68CA" w:rsidRP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→ 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6706C992" w14:textId="3AC83E4E" w:rsidR="00BB68CA" w:rsidRDefault="00000000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= 0 </m:t>
        </m:r>
      </m:oMath>
      <w:r w:rsidR="00BB68CA">
        <w:tab/>
      </w:r>
      <w:r w:rsidR="00BB68CA">
        <w:tab/>
        <w:t>(7.8)</w:t>
      </w:r>
    </w:p>
    <w:p w14:paraId="1EC6DC04" w14:textId="77777777" w:rsidR="00A21F61" w:rsidRPr="00BB68CA" w:rsidRDefault="00A21F61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23E0B9DA" w14:textId="7601BEF3" w:rsidR="00BB68CA" w:rsidRDefault="00534DC6" w:rsidP="00BB68CA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r>
        <w:t xml:space="preserve">Bila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rumus 7.8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rumus </w:t>
      </w:r>
      <w:proofErr w:type="spellStart"/>
      <w:r>
        <w:t>kuadrat</w:t>
      </w:r>
      <w:proofErr w:type="spellEnd"/>
    </w:p>
    <w:p w14:paraId="6CC88C3B" w14:textId="1A6019B1" w:rsidR="00534DC6" w:rsidRDefault="0000000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+bx+c= 0 </m:t>
        </m:r>
      </m:oMath>
      <w:r w:rsidR="00534DC6">
        <w:tab/>
      </w:r>
      <w:r w:rsidR="00534DC6">
        <w:tab/>
        <w:t>(7.</w:t>
      </w:r>
      <w:r w:rsidR="007224B0">
        <w:t>9</w:t>
      </w:r>
      <w:r w:rsidR="00534DC6">
        <w:t>)</w:t>
      </w:r>
    </w:p>
    <w:p w14:paraId="06A53698" w14:textId="77777777" w:rsidR="00A21F61" w:rsidRDefault="00A21F61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</w:p>
    <w:p w14:paraId="34224BC8" w14:textId="5E1809B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AB0A698" w14:textId="4CC539A4" w:rsidR="007224B0" w:rsidRDefault="007224B0" w:rsidP="00534DC6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a = 1 – r</w:t>
      </w:r>
      <w:r>
        <w:rPr>
          <w:vertAlign w:val="superscript"/>
        </w:rPr>
        <w:t>2</w:t>
      </w:r>
    </w:p>
    <w:p w14:paraId="48C6C568" w14:textId="1A5E1101" w:rsidR="007224B0" w:rsidRP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b = 2*d</w:t>
      </w:r>
      <w:r>
        <w:rPr>
          <w:vertAlign w:val="subscript"/>
        </w:rPr>
        <w:t xml:space="preserve">a </w:t>
      </w:r>
      <w:r>
        <w:t>*r*cos(Θ)</w:t>
      </w:r>
    </w:p>
    <w:p w14:paraId="1C2FE268" w14:textId="051D7A08" w:rsidR="007224B0" w:rsidRDefault="007224B0" w:rsidP="007224B0">
      <w:pPr>
        <w:pStyle w:val="STTSRumus"/>
        <w:tabs>
          <w:tab w:val="clear" w:pos="2552"/>
          <w:tab w:val="clear" w:pos="7655"/>
          <w:tab w:val="right" w:leader="dot" w:pos="6946"/>
        </w:tabs>
        <w:ind w:firstLine="0"/>
        <w:rPr>
          <w:vertAlign w:val="superscript"/>
        </w:rPr>
      </w:pPr>
      <w:r>
        <w:t>c = -d</w:t>
      </w:r>
      <w:r>
        <w:rPr>
          <w:vertAlign w:val="subscript"/>
        </w:rPr>
        <w:t xml:space="preserve">a </w:t>
      </w:r>
      <w:r>
        <w:rPr>
          <w:vertAlign w:val="superscript"/>
        </w:rPr>
        <w:t>2</w:t>
      </w:r>
    </w:p>
    <w:p w14:paraId="51A9AF3A" w14:textId="7DD7BED0" w:rsidR="007224B0" w:rsidRDefault="007224B0" w:rsidP="007224B0">
      <w:pPr>
        <w:ind w:firstLine="709"/>
      </w:pPr>
      <w:proofErr w:type="spellStart"/>
      <w:r w:rsidRPr="007224B0">
        <w:t>Dengan</w:t>
      </w:r>
      <w:proofErr w:type="spellEnd"/>
      <w:r w:rsidRPr="007224B0">
        <w:t xml:space="preserve"> x </w:t>
      </w:r>
      <w:proofErr w:type="spellStart"/>
      <w:r w:rsidRPr="007224B0">
        <w:t>merupakan</w:t>
      </w:r>
      <w:proofErr w:type="spellEnd"/>
      <w:r w:rsidRPr="007224B0">
        <w:t xml:space="preserve"> d, a b dan c </w:t>
      </w:r>
      <w:proofErr w:type="spellStart"/>
      <w:r w:rsidRPr="007224B0">
        <w:t>didapatkan</w:t>
      </w:r>
      <w:proofErr w:type="spellEnd"/>
      <w:r w:rsidRPr="007224B0">
        <w:t xml:space="preserve"> dan </w:t>
      </w:r>
      <w:proofErr w:type="spellStart"/>
      <w:r w:rsidRPr="007224B0">
        <w:t>dihitung</w:t>
      </w:r>
      <w:proofErr w:type="spellEnd"/>
      <w:r w:rsidRPr="007224B0">
        <w:t xml:space="preserve"> pada baris 11 – 13 (</w:t>
      </w:r>
      <w:proofErr w:type="spellStart"/>
      <w:r w:rsidRPr="007224B0">
        <w:t>baru</w:t>
      </w:r>
      <w:proofErr w:type="spellEnd"/>
      <w:r w:rsidRPr="007224B0">
        <w:t xml:space="preserve"> </w:t>
      </w:r>
      <w:proofErr w:type="spellStart"/>
      <w:r w:rsidRPr="007224B0">
        <w:t>disadari</w:t>
      </w:r>
      <w:proofErr w:type="spellEnd"/>
      <w:r w:rsidRPr="007224B0">
        <w:t xml:space="preserve"> </w:t>
      </w:r>
      <w:proofErr w:type="spellStart"/>
      <w:r w:rsidRPr="007224B0">
        <w:t>bila</w:t>
      </w:r>
      <w:proofErr w:type="spellEnd"/>
      <w:r w:rsidRPr="007224B0">
        <w:t xml:space="preserve"> b di </w:t>
      </w:r>
      <w:proofErr w:type="spellStart"/>
      <w:r w:rsidRPr="007224B0">
        <w:t>fungsi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dikali</w:t>
      </w:r>
      <w:proofErr w:type="spellEnd"/>
      <w:r w:rsidRPr="007224B0">
        <w:t xml:space="preserve"> </w:t>
      </w:r>
      <w:proofErr w:type="spellStart"/>
      <w:r w:rsidRPr="007224B0">
        <w:t>dengan</w:t>
      </w:r>
      <w:proofErr w:type="spellEnd"/>
      <w:r w:rsidRPr="007224B0">
        <w:t xml:space="preserve"> d</w:t>
      </w:r>
      <w:r>
        <w:rPr>
          <w:vertAlign w:val="subscript"/>
        </w:rPr>
        <w:t>a</w:t>
      </w:r>
      <w:r w:rsidRPr="007224B0">
        <w:t xml:space="preserve">, </w:t>
      </w:r>
      <w:proofErr w:type="spellStart"/>
      <w:r w:rsidRPr="007224B0">
        <w:t>tapi</w:t>
      </w:r>
      <w:proofErr w:type="spellEnd"/>
      <w:r w:rsidRPr="007224B0">
        <w:t xml:space="preserve"> </w:t>
      </w:r>
      <w:proofErr w:type="spellStart"/>
      <w:r w:rsidRPr="007224B0">
        <w:t>untungnya</w:t>
      </w:r>
      <w:proofErr w:type="spellEnd"/>
      <w:r w:rsidRPr="007224B0">
        <w:t xml:space="preserve"> </w:t>
      </w:r>
      <w:proofErr w:type="spellStart"/>
      <w:r w:rsidRPr="007224B0"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 w:rsidRPr="007224B0">
        <w:t xml:space="preserve"> </w:t>
      </w:r>
      <w:proofErr w:type="spellStart"/>
      <w:r w:rsidRPr="007224B0">
        <w:t>bisa</w:t>
      </w:r>
      <w:proofErr w:type="spellEnd"/>
      <w:r w:rsidRPr="007224B0">
        <w:t xml:space="preserve"> </w:t>
      </w:r>
      <w:proofErr w:type="spellStart"/>
      <w:r w:rsidRPr="007224B0">
        <w:t>memprediksi</w:t>
      </w:r>
      <w:proofErr w:type="spellEnd"/>
      <w:r w:rsidRPr="007224B0">
        <w:t xml:space="preserve"> </w:t>
      </w:r>
      <w:proofErr w:type="spellStart"/>
      <w:r w:rsidRPr="007224B0">
        <w:t>meskipun</w:t>
      </w:r>
      <w:proofErr w:type="spellEnd"/>
      <w:r w:rsidRPr="007224B0">
        <w:t xml:space="preserve"> </w:t>
      </w:r>
      <w:proofErr w:type="spellStart"/>
      <w:r w:rsidRPr="007224B0">
        <w:t>sedikit</w:t>
      </w:r>
      <w:proofErr w:type="spellEnd"/>
      <w:r w:rsidRPr="007224B0">
        <w:t xml:space="preserve"> </w:t>
      </w:r>
      <w:proofErr w:type="spellStart"/>
      <w:r w:rsidRPr="007224B0">
        <w:t>tidak</w:t>
      </w:r>
      <w:proofErr w:type="spellEnd"/>
      <w:r w:rsidRPr="007224B0">
        <w:t xml:space="preserve"> </w:t>
      </w:r>
      <w:proofErr w:type="spellStart"/>
      <w:r w:rsidRPr="007224B0">
        <w:t>akurat</w:t>
      </w:r>
      <w:proofErr w:type="spellEnd"/>
      <w:r w:rsidRPr="007224B0">
        <w:t>).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7.8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A21F61">
        <w:t xml:space="preserve">rumus </w:t>
      </w:r>
      <w:proofErr w:type="spellStart"/>
      <w:r w:rsidR="00A21F61">
        <w:t>abc</w:t>
      </w:r>
      <w:proofErr w:type="spellEnd"/>
      <w:r w:rsidR="00A21F61">
        <w:t xml:space="preserve"> </w:t>
      </w:r>
      <w:proofErr w:type="spellStart"/>
      <w:r w:rsidR="00A21F61">
        <w:t>kuadrat</w:t>
      </w:r>
      <w:proofErr w:type="spellEnd"/>
      <w:r w:rsidR="00A21F61">
        <w:t xml:space="preserve"> </w:t>
      </w:r>
      <w:proofErr w:type="spellStart"/>
      <w:r w:rsidR="00A21F61">
        <w:t>untuk</w:t>
      </w:r>
      <w:proofErr w:type="spellEnd"/>
      <w:r w:rsidR="00A21F61">
        <w:t xml:space="preserve"> </w:t>
      </w:r>
      <w:proofErr w:type="spellStart"/>
      <w:r w:rsidR="00A21F61">
        <w:t>menemukan</w:t>
      </w:r>
      <w:proofErr w:type="spellEnd"/>
      <w:r w:rsidR="00A21F61">
        <w:t xml:space="preserve"> </w:t>
      </w:r>
      <w:r w:rsidR="00A21F61" w:rsidRPr="007224B0">
        <w:t>d</w:t>
      </w:r>
      <w:r w:rsidR="00A21F61">
        <w:rPr>
          <w:vertAlign w:val="subscript"/>
        </w:rPr>
        <w:t xml:space="preserve">a </w:t>
      </w:r>
      <w:proofErr w:type="spellStart"/>
      <w:r w:rsidR="00A21F61">
        <w:t>seperti</w:t>
      </w:r>
      <w:proofErr w:type="spellEnd"/>
      <w:r w:rsidR="00A21F61">
        <w:t xml:space="preserve"> </w:t>
      </w:r>
      <w:proofErr w:type="spellStart"/>
      <w:proofErr w:type="gramStart"/>
      <w:r w:rsidR="00A21F61">
        <w:t>berikut</w:t>
      </w:r>
      <w:proofErr w:type="spellEnd"/>
      <w:r w:rsidR="00A21F61">
        <w:t xml:space="preserve"> :</w:t>
      </w:r>
      <w:proofErr w:type="gramEnd"/>
    </w:p>
    <w:p w14:paraId="4F103618" w14:textId="46C32EA9" w:rsidR="002E0A27" w:rsidRDefault="002E0A27" w:rsidP="002E0A27">
      <w:pPr>
        <w:ind w:firstLine="0"/>
      </w:pPr>
    </w:p>
    <w:p w14:paraId="5D1221D3" w14:textId="1F0D8CFE" w:rsidR="002E0A27" w:rsidRDefault="002E0A27" w:rsidP="002E0A27">
      <w:pPr>
        <w:pStyle w:val="STTSGambar"/>
      </w:pPr>
      <w:r>
        <w:rPr>
          <w:noProof/>
        </w:rPr>
        <w:lastRenderedPageBreak/>
        <w:drawing>
          <wp:inline distT="0" distB="0" distL="0" distR="0" wp14:anchorId="65E6BF71" wp14:editId="1773E583">
            <wp:extent cx="4876236" cy="2409245"/>
            <wp:effectExtent l="0" t="0" r="0" b="0"/>
            <wp:docPr id="1073478398" name="Picture 2" descr="Expert Maths Tutoring in the UK - Boost Your Scores with Cue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t Maths Tutoring in the UK - Boost Your Scores with Cuemath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075" cy="24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1BA87CC4" w14:textId="50FE5458" w:rsidR="002E0A27" w:rsidRDefault="002E0A27" w:rsidP="002E0A27">
      <w:pPr>
        <w:pStyle w:val="STTSGambar"/>
      </w:pPr>
      <w:r>
        <w:t>Gambar 7.</w:t>
      </w:r>
      <w:r w:rsidR="00E90BD7">
        <w:t>20</w:t>
      </w:r>
    </w:p>
    <w:p w14:paraId="4F8BCD8E" w14:textId="0EEDCD3C" w:rsidR="00A21F61" w:rsidRDefault="002E0A27" w:rsidP="002E0A27">
      <w:pPr>
        <w:pStyle w:val="STTSGambar"/>
      </w:pPr>
      <w:r>
        <w:t xml:space="preserve">Rumus </w:t>
      </w:r>
      <w:proofErr w:type="spellStart"/>
      <w:r>
        <w:t>kuadrat</w:t>
      </w:r>
      <w:proofErr w:type="spellEnd"/>
      <w:r>
        <w:t xml:space="preserve"> ABC</w:t>
      </w:r>
    </w:p>
    <w:p w14:paraId="588CAC43" w14:textId="77777777" w:rsidR="002E0A27" w:rsidRDefault="002E0A27" w:rsidP="002E0A27">
      <w:pPr>
        <w:pStyle w:val="STTSGambar"/>
      </w:pPr>
    </w:p>
    <w:p w14:paraId="6B96FBAD" w14:textId="1A41F970" w:rsidR="002B5F79" w:rsidRDefault="002B5F79" w:rsidP="002B5F79">
      <w:r>
        <w:t xml:space="preserve">Dan </w:t>
      </w:r>
      <w:proofErr w:type="spellStart"/>
      <w:r>
        <w:t>dari</w:t>
      </w:r>
      <w:proofErr w:type="spellEnd"/>
      <w:r>
        <w:t xml:space="preserve"> rumus </w:t>
      </w:r>
      <w:proofErr w:type="spellStart"/>
      <w:r>
        <w:t>kuadrat</w:t>
      </w:r>
      <w:proofErr w:type="spellEnd"/>
      <w:r>
        <w:t xml:space="preserve"> ABC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baris 15 – 18,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-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di baris 28 – 46.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proofErr w:type="gramStart"/>
      <w:r>
        <w:t>bagian</w:t>
      </w:r>
      <w:proofErr w:type="spellEnd"/>
      <w:r>
        <w:t xml:space="preserve"> :</w:t>
      </w:r>
      <w:proofErr w:type="gramEnd"/>
    </w:p>
    <w:p w14:paraId="65C54FA2" w14:textId="26454E55" w:rsidR="002B5F79" w:rsidRDefault="00A14367" w:rsidP="002B5F79">
      <w:pPr>
        <w:pStyle w:val="ListParagraph"/>
        <w:numPr>
          <w:ilvl w:val="0"/>
          <w:numId w:val="42"/>
        </w:numPr>
        <w:ind w:left="426"/>
      </w:pPr>
      <w:r>
        <w:t>29 – 30</w:t>
      </w:r>
      <w:proofErr w:type="gramStart"/>
      <w:r>
        <w:tab/>
      </w:r>
      <w:r w:rsidR="002B5F79">
        <w:t xml:space="preserve"> :</w:t>
      </w:r>
      <w:proofErr w:type="gramEnd"/>
      <w:r w:rsidR="002B5F79">
        <w:t xml:space="preserve"> </w:t>
      </w:r>
      <w:r>
        <w:t xml:space="preserve">Bila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67D1E2F5" w14:textId="4FA9E72C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31 – 38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dua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 ini.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minus,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-t alias </w:t>
      </w:r>
      <w:proofErr w:type="spellStart"/>
      <w:r>
        <w:t>memundurkan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Tapi </w:t>
      </w:r>
      <w:proofErr w:type="spellStart"/>
      <w:r>
        <w:t>apabila</w:t>
      </w:r>
      <w:proofErr w:type="spellEnd"/>
      <w:r>
        <w:t xml:space="preserve"> dua </w:t>
      </w:r>
      <w:proofErr w:type="spellStart"/>
      <w:r>
        <w:t>duanya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yang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bolanya</w:t>
      </w:r>
      <w:proofErr w:type="spellEnd"/>
      <w:r>
        <w:t>.</w:t>
      </w:r>
    </w:p>
    <w:p w14:paraId="2C85F333" w14:textId="67B66EFA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>39 – 46</w:t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yang lain,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>.</w:t>
      </w:r>
    </w:p>
    <w:p w14:paraId="29629226" w14:textId="030AA5E4" w:rsidR="00A14367" w:rsidRDefault="00A14367" w:rsidP="00A14367">
      <w:pPr>
        <w:pStyle w:val="ListParagraph"/>
        <w:numPr>
          <w:ilvl w:val="0"/>
          <w:numId w:val="42"/>
        </w:numPr>
        <w:ind w:left="426"/>
      </w:pPr>
      <w:r>
        <w:t xml:space="preserve">48 </w:t>
      </w:r>
      <w:r>
        <w:tab/>
        <w:t xml:space="preserve">: Dari </w:t>
      </w:r>
      <w:proofErr w:type="spellStart"/>
      <w:r>
        <w:t>prediksi</w:t>
      </w:r>
      <w:proofErr w:type="spellEnd"/>
      <w:r>
        <w:t xml:space="preserve"> d</w:t>
      </w:r>
      <w:r>
        <w:rPr>
          <w:vertAlign w:val="subscript"/>
        </w:rPr>
        <w:t xml:space="preserve">a </w:t>
      </w:r>
      <w:r>
        <w:t xml:space="preserve">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prediksiFinal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</w:t>
      </w:r>
      <w:r>
        <w:rPr>
          <w:vertAlign w:val="subscript"/>
        </w:rPr>
        <w:t>a</w:t>
      </w:r>
      <w:r>
        <w:t xml:space="preserve"> </w:t>
      </w:r>
      <w:proofErr w:type="spellStart"/>
      <w:r>
        <w:t>kecepatan</w:t>
      </w:r>
      <w:proofErr w:type="spellEnd"/>
      <w:r>
        <w:t xml:space="preserve"> bola</w:t>
      </w:r>
    </w:p>
    <w:p w14:paraId="75423DCC" w14:textId="7F640B4F" w:rsidR="00A139ED" w:rsidRDefault="00A14367" w:rsidP="00557AE5">
      <w:pPr>
        <w:pStyle w:val="ListParagraph"/>
        <w:numPr>
          <w:ilvl w:val="0"/>
          <w:numId w:val="42"/>
        </w:numPr>
        <w:ind w:left="426"/>
      </w:pPr>
      <w:r>
        <w:t>49</w:t>
      </w:r>
      <w:r>
        <w:tab/>
      </w:r>
      <w:r>
        <w:tab/>
        <w:t xml:space="preserve">: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pelempar</w:t>
      </w:r>
      <w:proofErr w:type="spellEnd"/>
      <w:r>
        <w:t xml:space="preserve">,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ranga</w:t>
      </w:r>
      <w:proofErr w:type="spellEnd"/>
      <w:r>
        <w:t xml:space="preserve"> 0 – 1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return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bola </w:t>
      </w:r>
      <w:proofErr w:type="spellStart"/>
      <w:r>
        <w:t>milik</w:t>
      </w:r>
      <w:proofErr w:type="spellEnd"/>
      <w:r>
        <w:t xml:space="preserve"> bot.</w:t>
      </w:r>
    </w:p>
    <w:p w14:paraId="340B457D" w14:textId="527F053A" w:rsidR="00B53644" w:rsidRDefault="00B53644" w:rsidP="005A494B">
      <w:pPr>
        <w:pStyle w:val="STTSJudulSubBab"/>
        <w:numPr>
          <w:ilvl w:val="0"/>
          <w:numId w:val="48"/>
        </w:numPr>
        <w:ind w:left="709" w:hanging="709"/>
      </w:pPr>
      <w:r>
        <w:lastRenderedPageBreak/>
        <w:t>Coordinate Movement</w:t>
      </w:r>
    </w:p>
    <w:p w14:paraId="0FCD1E3C" w14:textId="60BBAA22" w:rsidR="002D1B11" w:rsidRDefault="002D1B11" w:rsidP="002D1B11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rumus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script Coordinate Movement,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kemana</w:t>
      </w:r>
      <w:proofErr w:type="spellEnd"/>
      <w:r>
        <w:t xml:space="preserve"> bot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Coordinate Movement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serperti</w:t>
      </w:r>
      <w:proofErr w:type="spellEnd"/>
      <w:r>
        <w:t xml:space="preserve"> map segment ID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mana bot </w:t>
      </w:r>
      <w:proofErr w:type="spellStart"/>
      <w:r>
        <w:t>berjalan</w:t>
      </w:r>
      <w:proofErr w:type="spellEnd"/>
      <w:r>
        <w:t>,</w:t>
      </w:r>
      <w:r w:rsidR="00CB3100">
        <w:t xml:space="preserve"> </w:t>
      </w:r>
      <w:proofErr w:type="spellStart"/>
      <w:r w:rsidR="00CB3100">
        <w:t>titik</w:t>
      </w:r>
      <w:proofErr w:type="spellEnd"/>
      <w:r w:rsidR="00CB3100">
        <w:t xml:space="preserve"> – </w:t>
      </w:r>
      <w:proofErr w:type="spellStart"/>
      <w:r w:rsidR="00CB3100">
        <w:t>titik</w:t>
      </w:r>
      <w:proofErr w:type="spellEnd"/>
      <w:r w:rsidR="00CB3100">
        <w:t xml:space="preserve"> yang </w:t>
      </w:r>
      <w:proofErr w:type="spellStart"/>
      <w:r w:rsidR="00CB3100">
        <w:t>harus</w:t>
      </w:r>
      <w:proofErr w:type="spellEnd"/>
      <w:r w:rsidR="00CB3100">
        <w:t xml:space="preserve"> </w:t>
      </w:r>
      <w:proofErr w:type="spellStart"/>
      <w:r w:rsidR="00CB3100">
        <w:t>dilewati</w:t>
      </w:r>
      <w:proofErr w:type="spellEnd"/>
      <w:r w:rsidR="00CB3100">
        <w:t xml:space="preserve"> </w:t>
      </w:r>
      <w:proofErr w:type="spellStart"/>
      <w:r w:rsidR="00CB3100">
        <w:t>untuk</w:t>
      </w:r>
      <w:proofErr w:type="spellEnd"/>
      <w:r w:rsidR="00CB3100">
        <w:t xml:space="preserve"> </w:t>
      </w:r>
      <w:proofErr w:type="spellStart"/>
      <w:r w:rsidR="00CB3100">
        <w:t>bisa</w:t>
      </w:r>
      <w:proofErr w:type="spellEnd"/>
      <w:r w:rsidR="00CB3100">
        <w:t xml:space="preserve"> </w:t>
      </w:r>
      <w:proofErr w:type="spellStart"/>
      <w:r w:rsidR="00CB3100">
        <w:t>mencapai</w:t>
      </w:r>
      <w:proofErr w:type="spellEnd"/>
      <w:r w:rsidR="00CB3100">
        <w:t xml:space="preserve"> </w:t>
      </w:r>
      <w:proofErr w:type="spellStart"/>
      <w:r w:rsidR="00CB3100">
        <w:t>tujuan</w:t>
      </w:r>
      <w:proofErr w:type="spellEnd"/>
      <w:r w:rsidR="00CB3100">
        <w:t xml:space="preserve"> yang </w:t>
      </w:r>
      <w:proofErr w:type="spellStart"/>
      <w:r w:rsidR="00CB3100">
        <w:t>diperlukan</w:t>
      </w:r>
      <w:proofErr w:type="spellEnd"/>
      <w:r w:rsidR="00CB3100">
        <w:t xml:space="preserve">. </w:t>
      </w:r>
      <w:proofErr w:type="spellStart"/>
      <w:r w:rsidR="00CB3100">
        <w:t>Berikut</w:t>
      </w:r>
      <w:proofErr w:type="spellEnd"/>
      <w:r w:rsidR="00CB3100">
        <w:t xml:space="preserve"> </w:t>
      </w:r>
      <w:proofErr w:type="spellStart"/>
      <w:r w:rsidR="00CB3100">
        <w:t>adalah</w:t>
      </w:r>
      <w:proofErr w:type="spellEnd"/>
      <w:r w:rsidR="00CB3100">
        <w:t xml:space="preserve"> </w:t>
      </w:r>
      <w:proofErr w:type="spellStart"/>
      <w:proofErr w:type="gramStart"/>
      <w:r w:rsidR="00CB3100">
        <w:t>kodenya</w:t>
      </w:r>
      <w:proofErr w:type="spellEnd"/>
      <w:r w:rsidR="006B409E">
        <w:t xml:space="preserve"> :</w:t>
      </w:r>
      <w:proofErr w:type="gramEnd"/>
      <w:r w:rsidR="006B409E">
        <w:t xml:space="preserve"> </w:t>
      </w:r>
    </w:p>
    <w:p w14:paraId="38827DCD" w14:textId="77777777" w:rsidR="002D1B11" w:rsidRDefault="002D1B11" w:rsidP="002D1B11">
      <w:pPr>
        <w:pStyle w:val="STTSJudulSubBab"/>
        <w:ind w:left="709"/>
      </w:pPr>
    </w:p>
    <w:p w14:paraId="39731A50" w14:textId="604D3DDE" w:rsidR="006B409E" w:rsidRDefault="006B409E" w:rsidP="006B409E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4</w:t>
      </w:r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GetAngle</w:t>
      </w:r>
      <w:proofErr w:type="spellEnd"/>
    </w:p>
    <w:p w14:paraId="32DB5899" w14:textId="51719A3D" w:rsidR="006B409E" w:rsidRPr="006B409E" w:rsidRDefault="006B409E" w:rsidP="006B409E">
      <w:pPr>
        <w:pStyle w:val="STTSAlgoritmaContent"/>
        <w:numPr>
          <w:ilvl w:val="0"/>
          <w:numId w:val="59"/>
        </w:numPr>
        <w:ind w:left="709" w:hanging="709"/>
      </w:pPr>
      <w:r w:rsidRPr="006B409E">
        <w:t xml:space="preserve">public class </w:t>
      </w:r>
      <w:proofErr w:type="spellStart"/>
      <w:proofErr w:type="gramStart"/>
      <w:r w:rsidRPr="006B409E">
        <w:t>CoordinateMovement</w:t>
      </w:r>
      <w:proofErr w:type="spellEnd"/>
      <w:r w:rsidRPr="006B409E">
        <w:t xml:space="preserve"> :</w:t>
      </w:r>
      <w:proofErr w:type="gramEnd"/>
      <w:r w:rsidRPr="006B409E">
        <w:t xml:space="preserve"> </w:t>
      </w:r>
      <w:proofErr w:type="spellStart"/>
      <w:r w:rsidRPr="006B409E">
        <w:t>MonoBehaviour</w:t>
      </w:r>
      <w:proofErr w:type="spellEnd"/>
      <w:r w:rsidRPr="006B409E">
        <w:t>{</w:t>
      </w:r>
    </w:p>
    <w:p w14:paraId="70F3221F" w14:textId="77777777" w:rsidR="006B409E" w:rsidRDefault="006B409E" w:rsidP="006B409E">
      <w:pPr>
        <w:pStyle w:val="STTSAlgoritmaContent"/>
      </w:pPr>
    </w:p>
    <w:p w14:paraId="23E2C38B" w14:textId="6C1807E1" w:rsidR="006B409E" w:rsidRPr="006B409E" w:rsidRDefault="006B409E" w:rsidP="006B409E">
      <w:pPr>
        <w:pStyle w:val="STTSAlgoritmaContent"/>
      </w:pPr>
      <w:r w:rsidRPr="006B409E">
        <w:t>Coordinate _</w:t>
      </w:r>
      <w:proofErr w:type="spellStart"/>
      <w:r w:rsidRPr="006B409E">
        <w:t>targetCoordinate</w:t>
      </w:r>
      <w:proofErr w:type="spellEnd"/>
      <w:r w:rsidRPr="006B409E">
        <w:t>;</w:t>
      </w:r>
    </w:p>
    <w:p w14:paraId="4D747CCB" w14:textId="1798BCEF" w:rsidR="006B409E" w:rsidRPr="006B409E" w:rsidRDefault="006B409E" w:rsidP="006B409E">
      <w:pPr>
        <w:pStyle w:val="STTSAlgoritmaContent"/>
      </w:pPr>
      <w:proofErr w:type="gramStart"/>
      <w:r w:rsidRPr="006B409E">
        <w:t>Coordinate[</w:t>
      </w:r>
      <w:proofErr w:type="gramEnd"/>
      <w:r w:rsidRPr="006B409E">
        <w:t>] _</w:t>
      </w:r>
      <w:proofErr w:type="spellStart"/>
      <w:r w:rsidRPr="006B409E">
        <w:t>pathCoordinates</w:t>
      </w:r>
      <w:proofErr w:type="spellEnd"/>
      <w:r w:rsidRPr="006B409E">
        <w:t>;</w:t>
      </w:r>
    </w:p>
    <w:p w14:paraId="08E454A9" w14:textId="3A70E1F1" w:rsidR="006B409E" w:rsidRPr="006B409E" w:rsidRDefault="006B409E" w:rsidP="006B409E">
      <w:pPr>
        <w:pStyle w:val="STTSAlgoritmaContent"/>
      </w:pPr>
      <w:r w:rsidRPr="006B409E">
        <w:t>int _</w:t>
      </w:r>
      <w:proofErr w:type="spellStart"/>
      <w:r w:rsidRPr="006B409E">
        <w:t>currentPathIndex</w:t>
      </w:r>
      <w:proofErr w:type="spellEnd"/>
      <w:r w:rsidRPr="006B409E">
        <w:t>;</w:t>
      </w:r>
    </w:p>
    <w:p w14:paraId="3A9093DD" w14:textId="5994E341" w:rsidR="006B409E" w:rsidRPr="006B409E" w:rsidRDefault="006B409E" w:rsidP="006B409E">
      <w:pPr>
        <w:pStyle w:val="STTSAlgoritmaContent"/>
      </w:pPr>
      <w:proofErr w:type="spellStart"/>
      <w:r w:rsidRPr="006B409E">
        <w:t>BotActions</w:t>
      </w:r>
      <w:proofErr w:type="spellEnd"/>
      <w:r w:rsidRPr="006B409E">
        <w:t xml:space="preserve"> _</w:t>
      </w:r>
      <w:proofErr w:type="spellStart"/>
      <w:r w:rsidRPr="006B409E">
        <w:t>botActRef</w:t>
      </w:r>
      <w:proofErr w:type="spellEnd"/>
      <w:r w:rsidRPr="006B409E">
        <w:t>;</w:t>
      </w:r>
    </w:p>
    <w:p w14:paraId="57854F2A" w14:textId="77777777" w:rsidR="006B409E" w:rsidRPr="006B409E" w:rsidRDefault="006B409E" w:rsidP="006B409E">
      <w:pPr>
        <w:pStyle w:val="STTSAlgoritmaContent"/>
      </w:pPr>
    </w:p>
    <w:p w14:paraId="5D10C249" w14:textId="2C97AF39" w:rsidR="006B409E" w:rsidRPr="006B409E" w:rsidRDefault="006B409E" w:rsidP="006B409E">
      <w:pPr>
        <w:pStyle w:val="STTSAlgoritmaContent"/>
      </w:pPr>
      <w:r w:rsidRPr="006B409E">
        <w:t xml:space="preserve">private void </w:t>
      </w:r>
      <w:proofErr w:type="gramStart"/>
      <w:r w:rsidRPr="006B409E">
        <w:t>Start(</w:t>
      </w:r>
      <w:proofErr w:type="gramEnd"/>
      <w:r w:rsidRPr="006B409E">
        <w:t>){</w:t>
      </w:r>
    </w:p>
    <w:p w14:paraId="66FA5C09" w14:textId="4C98C014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</w:t>
      </w:r>
      <w:proofErr w:type="spellEnd"/>
      <w:r w:rsidRPr="006B409E">
        <w:t xml:space="preserve"> = </w:t>
      </w:r>
      <w:proofErr w:type="spellStart"/>
      <w:r w:rsidRPr="006B409E">
        <w:t>GetComponent</w:t>
      </w:r>
      <w:proofErr w:type="spellEnd"/>
      <w:r w:rsidRPr="006B409E">
        <w:t>&lt;</w:t>
      </w:r>
      <w:proofErr w:type="spellStart"/>
      <w:r w:rsidRPr="006B409E">
        <w:t>BotActions</w:t>
      </w:r>
      <w:proofErr w:type="spellEnd"/>
      <w:proofErr w:type="gramStart"/>
      <w:r w:rsidRPr="006B409E">
        <w:t>&gt;(</w:t>
      </w:r>
      <w:proofErr w:type="gramEnd"/>
      <w:r w:rsidRPr="006B409E">
        <w:t>);</w:t>
      </w:r>
    </w:p>
    <w:p w14:paraId="2DA9A63A" w14:textId="1B0D8F37" w:rsidR="006B409E" w:rsidRPr="006B409E" w:rsidRDefault="006B409E" w:rsidP="006B409E">
      <w:pPr>
        <w:pStyle w:val="STTSAlgoritmaContent"/>
      </w:pPr>
      <w:r w:rsidRPr="006B409E">
        <w:t>}</w:t>
      </w:r>
    </w:p>
    <w:p w14:paraId="605ADA8E" w14:textId="77777777" w:rsidR="006B409E" w:rsidRPr="006B409E" w:rsidRDefault="006B409E" w:rsidP="006B409E">
      <w:pPr>
        <w:pStyle w:val="STTSAlgoritmaContent"/>
      </w:pPr>
    </w:p>
    <w:p w14:paraId="6C30FA68" w14:textId="10F0060B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setTargetCoordinate</w:t>
      </w:r>
      <w:proofErr w:type="spellEnd"/>
      <w:r w:rsidRPr="006B409E">
        <w:t>(</w:t>
      </w:r>
      <w:proofErr w:type="gramEnd"/>
      <w:r w:rsidRPr="006B409E">
        <w:t xml:space="preserve">Vector2 </w:t>
      </w:r>
      <w:proofErr w:type="spellStart"/>
      <w:r w:rsidRPr="006B409E">
        <w:t>targetCoordinate</w:t>
      </w:r>
      <w:proofErr w:type="spellEnd"/>
      <w:r w:rsidRPr="006B409E">
        <w:t>){</w:t>
      </w:r>
    </w:p>
    <w:p w14:paraId="2E03649D" w14:textId="67D7557F" w:rsidR="006B409E" w:rsidRPr="006B409E" w:rsidRDefault="006B409E" w:rsidP="006B409E">
      <w:pPr>
        <w:pStyle w:val="STTSAlgoritmaContent"/>
      </w:pPr>
      <w:r>
        <w:t xml:space="preserve">  </w:t>
      </w:r>
      <w:proofErr w:type="spellStart"/>
      <w:proofErr w:type="gramStart"/>
      <w:r w:rsidRPr="006B409E">
        <w:t>setTargetCoordinate</w:t>
      </w:r>
      <w:proofErr w:type="spellEnd"/>
      <w:r w:rsidRPr="006B409E">
        <w:t>(</w:t>
      </w:r>
      <w:r>
        <w:t xml:space="preserve"> </w:t>
      </w:r>
      <w:proofErr w:type="spellStart"/>
      <w:r w:rsidRPr="006B409E">
        <w:t>Coordinate.returnAsCoordinate</w:t>
      </w:r>
      <w:proofErr w:type="spellEnd"/>
      <w:proofErr w:type="gramEnd"/>
      <w:r w:rsidRPr="006B409E">
        <w:t>(</w:t>
      </w:r>
      <w:proofErr w:type="spellStart"/>
      <w:r w:rsidRPr="006B409E">
        <w:t>targetCoordinate</w:t>
      </w:r>
      <w:proofErr w:type="spellEnd"/>
      <w:r w:rsidRPr="006B409E">
        <w:t>));</w:t>
      </w:r>
    </w:p>
    <w:p w14:paraId="5337A630" w14:textId="4AF7D40F" w:rsidR="006B409E" w:rsidRPr="006B409E" w:rsidRDefault="006B409E" w:rsidP="006B409E">
      <w:pPr>
        <w:pStyle w:val="STTSAlgoritmaContent"/>
      </w:pPr>
      <w:r w:rsidRPr="006B409E">
        <w:t>}</w:t>
      </w:r>
    </w:p>
    <w:p w14:paraId="18EF6066" w14:textId="77777777" w:rsidR="006B409E" w:rsidRPr="006B409E" w:rsidRDefault="006B409E" w:rsidP="006B409E">
      <w:pPr>
        <w:pStyle w:val="STTSAlgoritmaContent"/>
      </w:pPr>
    </w:p>
    <w:p w14:paraId="09C55C3D" w14:textId="6205FD8E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setTargetCoordinate</w:t>
      </w:r>
      <w:proofErr w:type="spellEnd"/>
      <w:r w:rsidRPr="006B409E">
        <w:t>(</w:t>
      </w:r>
      <w:proofErr w:type="gramEnd"/>
      <w:r w:rsidRPr="006B409E">
        <w:t xml:space="preserve">Coordinate </w:t>
      </w:r>
      <w:proofErr w:type="spellStart"/>
      <w:r w:rsidRPr="006B409E">
        <w:t>targetCoordinate</w:t>
      </w:r>
      <w:proofErr w:type="spellEnd"/>
      <w:r w:rsidRPr="006B409E">
        <w:t>){</w:t>
      </w:r>
    </w:p>
    <w:p w14:paraId="32B7AEB8" w14:textId="7E6D6525" w:rsidR="006B409E" w:rsidRPr="006B409E" w:rsidRDefault="006B409E" w:rsidP="00DB6B19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</w:t>
      </w:r>
      <w:proofErr w:type="spellStart"/>
      <w:r w:rsidRPr="006B409E">
        <w:t>targetCoordinate</w:t>
      </w:r>
      <w:proofErr w:type="spellEnd"/>
      <w:r w:rsidRPr="006B409E">
        <w:t>;</w:t>
      </w:r>
    </w:p>
    <w:p w14:paraId="4BB693FF" w14:textId="26E6AB2F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(targetCoordinate.Equal(Coordinate.returnAsCoordinate(</w:t>
      </w:r>
      <w:proofErr w:type="gramStart"/>
      <w:r w:rsidRPr="006B409E">
        <w:t>transform.position</w:t>
      </w:r>
      <w:proofErr w:type="gramEnd"/>
      <w:r w:rsidRPr="006B409E">
        <w:t>)))</w:t>
      </w:r>
    </w:p>
    <w:p w14:paraId="36587E98" w14:textId="1EE2A63F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new </w:t>
      </w:r>
      <w:proofErr w:type="gramStart"/>
      <w:r w:rsidRPr="006B409E">
        <w:t>Coordinate[</w:t>
      </w:r>
      <w:proofErr w:type="gramEnd"/>
      <w:r w:rsidRPr="006B409E">
        <w:t>] { new Coordinate(</w:t>
      </w:r>
      <w:proofErr w:type="spellStart"/>
      <w:r w:rsidRPr="006B409E">
        <w:t>targetCoordinate.xCoor</w:t>
      </w:r>
      <w:proofErr w:type="spellEnd"/>
      <w:r w:rsidRPr="006B409E">
        <w:t xml:space="preserve">, </w:t>
      </w:r>
      <w:proofErr w:type="spellStart"/>
      <w:r w:rsidRPr="006B409E">
        <w:t>targetCoordinate.yCoor</w:t>
      </w:r>
      <w:proofErr w:type="spellEnd"/>
      <w:r w:rsidRPr="006B409E">
        <w:t>) };</w:t>
      </w:r>
    </w:p>
    <w:p w14:paraId="7BFD68B4" w14:textId="3DD8995E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else</w:t>
      </w:r>
    </w:p>
    <w:p w14:paraId="43A6B947" w14:textId="575645A2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AStarAlgorithm.makeWay(Coordinate.returnAsCoordinate(</w:t>
      </w:r>
      <w:proofErr w:type="gramStart"/>
      <w:r w:rsidRPr="006B409E">
        <w:t>transform.position</w:t>
      </w:r>
      <w:proofErr w:type="gramEnd"/>
      <w:r w:rsidRPr="006B409E">
        <w:t xml:space="preserve">), </w:t>
      </w:r>
      <w:proofErr w:type="spellStart"/>
      <w:r w:rsidRPr="006B409E">
        <w:t>targetCoordinate</w:t>
      </w:r>
      <w:proofErr w:type="spellEnd"/>
      <w:r w:rsidRPr="006B409E">
        <w:t>);</w:t>
      </w:r>
    </w:p>
    <w:p w14:paraId="6E1EA43E" w14:textId="5D1CA9F8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 xml:space="preserve"> = 0;</w:t>
      </w:r>
    </w:p>
    <w:p w14:paraId="288FDB5B" w14:textId="72622DAF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>
        <w:t xml:space="preserve"> </w:t>
      </w:r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31DEFD36" w14:textId="3B7F9579" w:rsidR="006B409E" w:rsidRPr="006B409E" w:rsidRDefault="006B409E" w:rsidP="006B409E">
      <w:pPr>
        <w:pStyle w:val="STTSAlgoritmaContent"/>
      </w:pPr>
      <w:r w:rsidRPr="006B409E">
        <w:t>}</w:t>
      </w:r>
    </w:p>
    <w:p w14:paraId="52A4E193" w14:textId="77777777" w:rsidR="006B409E" w:rsidRPr="006B409E" w:rsidRDefault="006B409E" w:rsidP="006B409E">
      <w:pPr>
        <w:pStyle w:val="STTSAlgoritmaContent"/>
      </w:pPr>
    </w:p>
    <w:p w14:paraId="20F8BF5A" w14:textId="556CF938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setPathCoordinates</w:t>
      </w:r>
      <w:proofErr w:type="spellEnd"/>
      <w:r w:rsidRPr="006B409E">
        <w:t>(</w:t>
      </w:r>
      <w:proofErr w:type="gramEnd"/>
      <w:r w:rsidRPr="006B409E">
        <w:t xml:space="preserve">Coordinate[] </w:t>
      </w:r>
      <w:proofErr w:type="spellStart"/>
      <w:r w:rsidRPr="006B409E">
        <w:t>pathCoordinate</w:t>
      </w:r>
      <w:proofErr w:type="spellEnd"/>
      <w:r w:rsidRPr="006B409E">
        <w:t>){</w:t>
      </w:r>
    </w:p>
    <w:p w14:paraId="01D1AB27" w14:textId="265D278B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pathCoordinates</w:t>
      </w:r>
      <w:proofErr w:type="spellEnd"/>
      <w:r w:rsidRPr="006B409E">
        <w:t xml:space="preserve"> = </w:t>
      </w:r>
      <w:proofErr w:type="spellStart"/>
      <w:r w:rsidRPr="006B409E">
        <w:t>pathCoordinate</w:t>
      </w:r>
      <w:proofErr w:type="spellEnd"/>
      <w:r w:rsidRPr="006B409E">
        <w:t>;</w:t>
      </w:r>
    </w:p>
    <w:p w14:paraId="639FA745" w14:textId="0E97891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</w:t>
      </w:r>
      <w:proofErr w:type="spellStart"/>
      <w:proofErr w:type="gramStart"/>
      <w:r w:rsidRPr="006B409E">
        <w:t>pathCoordinate</w:t>
      </w:r>
      <w:proofErr w:type="spellEnd"/>
      <w:r w:rsidRPr="006B409E">
        <w:t>[</w:t>
      </w:r>
      <w:proofErr w:type="spellStart"/>
      <w:proofErr w:type="gramEnd"/>
      <w:r w:rsidRPr="006B409E">
        <w:t>pathCoordinate.Length</w:t>
      </w:r>
      <w:proofErr w:type="spellEnd"/>
      <w:r w:rsidRPr="006B409E">
        <w:t xml:space="preserve"> - 1];</w:t>
      </w:r>
    </w:p>
    <w:p w14:paraId="7EE0F36F" w14:textId="715A465D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 xml:space="preserve"> = 0;</w:t>
      </w:r>
    </w:p>
    <w:p w14:paraId="16E7D35A" w14:textId="3EFE136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proofErr w:type="gramStart"/>
      <w:r w:rsidRPr="006B409E">
        <w:t>(</w:t>
      </w:r>
      <w:r>
        <w:t xml:space="preserve"> </w:t>
      </w:r>
      <w:r w:rsidRPr="006B409E">
        <w:t>_</w:t>
      </w:r>
      <w:proofErr w:type="spellStart"/>
      <w:proofErr w:type="gramEnd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56A3D812" w14:textId="343B35CD" w:rsidR="006B409E" w:rsidRPr="006B409E" w:rsidRDefault="006B409E" w:rsidP="006B409E">
      <w:pPr>
        <w:pStyle w:val="STTSAlgoritmaContent"/>
      </w:pPr>
      <w:r w:rsidRPr="006B409E">
        <w:t>}</w:t>
      </w:r>
    </w:p>
    <w:p w14:paraId="66A5031A" w14:textId="77777777" w:rsidR="006B409E" w:rsidRPr="006B409E" w:rsidRDefault="006B409E" w:rsidP="006B409E">
      <w:pPr>
        <w:pStyle w:val="STTSAlgoritmaContent"/>
      </w:pPr>
    </w:p>
    <w:p w14:paraId="6374F11B" w14:textId="5E8BDC14" w:rsidR="006B409E" w:rsidRPr="006B409E" w:rsidRDefault="006B409E" w:rsidP="006B409E">
      <w:pPr>
        <w:pStyle w:val="STTSAlgoritmaContent"/>
      </w:pPr>
      <w:r w:rsidRPr="006B409E">
        <w:t>// Update is called once per frame</w:t>
      </w:r>
    </w:p>
    <w:p w14:paraId="32C333FD" w14:textId="7AB184AE" w:rsidR="008970D0" w:rsidRDefault="008970D0" w:rsidP="00C5638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4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32B3C60C" w14:textId="4C74AAA4" w:rsidR="006B409E" w:rsidRPr="006B409E" w:rsidRDefault="006B409E" w:rsidP="006B409E">
      <w:pPr>
        <w:pStyle w:val="STTSAlgoritmaContent"/>
      </w:pPr>
      <w:r w:rsidRPr="006B409E">
        <w:t xml:space="preserve">void </w:t>
      </w:r>
      <w:proofErr w:type="gramStart"/>
      <w:r w:rsidRPr="006B409E">
        <w:t>Update(</w:t>
      </w:r>
      <w:proofErr w:type="gramEnd"/>
      <w:r w:rsidRPr="006B409E">
        <w:t>){</w:t>
      </w:r>
    </w:p>
    <w:p w14:paraId="35C19B9E" w14:textId="571D64F5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(_</w:t>
      </w:r>
      <w:proofErr w:type="spellStart"/>
      <w:r w:rsidRPr="006B409E">
        <w:t>targetCoordinate</w:t>
      </w:r>
      <w:proofErr w:type="spellEnd"/>
      <w:r w:rsidRPr="006B409E">
        <w:t xml:space="preserve"> == null || _</w:t>
      </w:r>
      <w:proofErr w:type="spellStart"/>
      <w:r w:rsidRPr="006B409E">
        <w:t>currentPathIndex</w:t>
      </w:r>
      <w:proofErr w:type="spellEnd"/>
      <w:r w:rsidRPr="006B409E">
        <w:t xml:space="preserve"> == _</w:t>
      </w:r>
      <w:proofErr w:type="spellStart"/>
      <w:r w:rsidRPr="006B409E">
        <w:t>pathCoordinates.Length</w:t>
      </w:r>
      <w:proofErr w:type="spellEnd"/>
      <w:r w:rsidRPr="006B409E">
        <w:t xml:space="preserve"> |</w:t>
      </w:r>
      <w:proofErr w:type="gramStart"/>
      <w:r w:rsidRPr="006B409E">
        <w:t>| !</w:t>
      </w:r>
      <w:proofErr w:type="spellStart"/>
      <w:r w:rsidRPr="006B409E">
        <w:t>GetComponent</w:t>
      </w:r>
      <w:proofErr w:type="spellEnd"/>
      <w:proofErr w:type="gramEnd"/>
      <w:r w:rsidRPr="006B409E">
        <w:t>&lt;</w:t>
      </w:r>
      <w:proofErr w:type="spellStart"/>
      <w:r w:rsidRPr="006B409E">
        <w:t>SnowBrawler</w:t>
      </w:r>
      <w:proofErr w:type="spellEnd"/>
      <w:r w:rsidRPr="006B409E">
        <w:t>&gt;().</w:t>
      </w:r>
      <w:proofErr w:type="spellStart"/>
      <w:r w:rsidRPr="006B409E">
        <w:t>canAct</w:t>
      </w:r>
      <w:proofErr w:type="spellEnd"/>
      <w:r w:rsidRPr="006B409E">
        <w:t>)</w:t>
      </w:r>
    </w:p>
    <w:p w14:paraId="5F7BCD65" w14:textId="6CB66BA4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return;</w:t>
      </w:r>
    </w:p>
    <w:p w14:paraId="2B838318" w14:textId="357D5C0C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//</w:t>
      </w:r>
      <w:proofErr w:type="spellStart"/>
      <w:r w:rsidRPr="006B409E">
        <w:t>Debug.Log</w:t>
      </w:r>
      <w:proofErr w:type="spellEnd"/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5E121ADD" w14:textId="7D09964C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if (Vector2.Distance(</w:t>
      </w:r>
      <w:proofErr w:type="spellStart"/>
      <w:proofErr w:type="gramStart"/>
      <w:r w:rsidRPr="006B409E">
        <w:t>transform.position</w:t>
      </w:r>
      <w:proofErr w:type="spellEnd"/>
      <w:proofErr w:type="gramEnd"/>
      <w:r w:rsidRPr="006B409E">
        <w:t>, 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].</w:t>
      </w:r>
      <w:proofErr w:type="spellStart"/>
      <w:r w:rsidRPr="006B409E">
        <w:t>returnAsVector</w:t>
      </w:r>
      <w:proofErr w:type="spellEnd"/>
      <w:r w:rsidRPr="006B409E">
        <w:t>()) &lt; 0.25 &amp;&amp; _</w:t>
      </w:r>
      <w:proofErr w:type="spellStart"/>
      <w:r w:rsidRPr="006B409E">
        <w:t>currentPathIndex</w:t>
      </w:r>
      <w:proofErr w:type="spellEnd"/>
      <w:r w:rsidRPr="006B409E">
        <w:t>&lt; _pathCoordinates.Length-1){</w:t>
      </w:r>
    </w:p>
    <w:p w14:paraId="779D7C1B" w14:textId="79E9A52E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currentPathIndex</w:t>
      </w:r>
      <w:proofErr w:type="spellEnd"/>
      <w:r w:rsidRPr="006B409E">
        <w:t>++;</w:t>
      </w:r>
    </w:p>
    <w:p w14:paraId="6FAF0042" w14:textId="3B257651" w:rsidR="006B409E" w:rsidRPr="006B409E" w:rsidRDefault="006B409E" w:rsidP="006B409E">
      <w:pPr>
        <w:pStyle w:val="STTSAlgoritmaContent"/>
      </w:pPr>
      <w:r>
        <w:t xml:space="preserve">    </w:t>
      </w:r>
      <w:r w:rsidRPr="006B409E">
        <w:t>_</w:t>
      </w:r>
      <w:proofErr w:type="spellStart"/>
      <w:r w:rsidRPr="006B409E">
        <w:t>botActRef.setWalkLocation</w:t>
      </w:r>
      <w:proofErr w:type="spellEnd"/>
      <w:r>
        <w:t xml:space="preserve"> </w:t>
      </w:r>
      <w:r w:rsidRPr="006B409E">
        <w:t>(_</w:t>
      </w:r>
      <w:proofErr w:type="spellStart"/>
      <w:r w:rsidRPr="006B409E">
        <w:t>pathCoordinates</w:t>
      </w:r>
      <w:proofErr w:type="spellEnd"/>
      <w:r w:rsidRPr="006B409E">
        <w:t>[_</w:t>
      </w:r>
      <w:proofErr w:type="spellStart"/>
      <w:r w:rsidRPr="006B409E">
        <w:t>currentPathIndex</w:t>
      </w:r>
      <w:proofErr w:type="spellEnd"/>
      <w:r w:rsidRPr="006B409E">
        <w:t>]);</w:t>
      </w:r>
    </w:p>
    <w:p w14:paraId="27A9C5E9" w14:textId="3449C404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}</w:t>
      </w:r>
    </w:p>
    <w:p w14:paraId="371A3EB5" w14:textId="0CF1ADAA" w:rsidR="006B409E" w:rsidRPr="006B409E" w:rsidRDefault="006B409E" w:rsidP="006B409E">
      <w:pPr>
        <w:pStyle w:val="STTSAlgoritmaContent"/>
      </w:pPr>
      <w:r w:rsidRPr="006B409E">
        <w:t>}</w:t>
      </w:r>
    </w:p>
    <w:p w14:paraId="04E46F0A" w14:textId="77777777" w:rsidR="006B409E" w:rsidRPr="006B409E" w:rsidRDefault="006B409E" w:rsidP="006B409E">
      <w:pPr>
        <w:pStyle w:val="STTSAlgoritmaContent"/>
      </w:pPr>
    </w:p>
    <w:p w14:paraId="570E8961" w14:textId="0321A720" w:rsidR="006B409E" w:rsidRPr="006B409E" w:rsidRDefault="006B409E" w:rsidP="006B409E">
      <w:pPr>
        <w:pStyle w:val="STTSAlgoritmaContent"/>
      </w:pPr>
      <w:r w:rsidRPr="006B409E">
        <w:t xml:space="preserve">public void </w:t>
      </w:r>
      <w:proofErr w:type="spellStart"/>
      <w:proofErr w:type="gramStart"/>
      <w:r w:rsidRPr="006B409E">
        <w:t>stopMoving</w:t>
      </w:r>
      <w:proofErr w:type="spellEnd"/>
      <w:r w:rsidRPr="006B409E">
        <w:t>(</w:t>
      </w:r>
      <w:proofErr w:type="gramEnd"/>
      <w:r w:rsidRPr="006B409E">
        <w:t>){</w:t>
      </w:r>
    </w:p>
    <w:p w14:paraId="63B93CC1" w14:textId="2DC60BE2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targetCoordinate</w:t>
      </w:r>
      <w:proofErr w:type="spellEnd"/>
      <w:r w:rsidRPr="006B409E">
        <w:t xml:space="preserve"> = null;</w:t>
      </w:r>
    </w:p>
    <w:p w14:paraId="545CB53E" w14:textId="03445507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_</w:t>
      </w:r>
      <w:proofErr w:type="spellStart"/>
      <w:r w:rsidRPr="006B409E">
        <w:t>botActRef.setWalkLocation</w:t>
      </w:r>
      <w:proofErr w:type="spellEnd"/>
      <w:r w:rsidRPr="006B409E">
        <w:t>(Vector2.zero);</w:t>
      </w:r>
    </w:p>
    <w:p w14:paraId="03A1F267" w14:textId="11221472" w:rsidR="006B409E" w:rsidRPr="006B409E" w:rsidRDefault="006B409E" w:rsidP="006B409E">
      <w:pPr>
        <w:pStyle w:val="STTSAlgoritmaContent"/>
      </w:pPr>
      <w:r w:rsidRPr="006B409E">
        <w:t>}</w:t>
      </w:r>
    </w:p>
    <w:p w14:paraId="76DD1BF4" w14:textId="77777777" w:rsidR="006B409E" w:rsidRPr="006B409E" w:rsidRDefault="006B409E" w:rsidP="006B409E">
      <w:pPr>
        <w:pStyle w:val="STTSAlgoritmaContent"/>
      </w:pPr>
    </w:p>
    <w:p w14:paraId="090CE1C7" w14:textId="16F23157" w:rsidR="006B409E" w:rsidRPr="006B409E" w:rsidRDefault="006B409E" w:rsidP="006B409E">
      <w:pPr>
        <w:pStyle w:val="STTSAlgoritmaContent"/>
      </w:pPr>
      <w:r w:rsidRPr="006B409E">
        <w:t xml:space="preserve">public bool </w:t>
      </w:r>
      <w:proofErr w:type="spellStart"/>
      <w:proofErr w:type="gramStart"/>
      <w:r w:rsidRPr="006B409E">
        <w:t>hasArrivedtoDestination</w:t>
      </w:r>
      <w:proofErr w:type="spellEnd"/>
      <w:r w:rsidRPr="006B409E">
        <w:t>(</w:t>
      </w:r>
      <w:proofErr w:type="gramEnd"/>
      <w:r w:rsidRPr="006B409E">
        <w:t>){</w:t>
      </w:r>
    </w:p>
    <w:p w14:paraId="4E3E3CB3" w14:textId="65C11ADB" w:rsidR="006B409E" w:rsidRPr="006B409E" w:rsidRDefault="006B409E" w:rsidP="006B409E">
      <w:pPr>
        <w:pStyle w:val="STTSAlgoritmaContent"/>
      </w:pPr>
      <w:r>
        <w:t xml:space="preserve">  </w:t>
      </w:r>
      <w:r w:rsidRPr="006B409E">
        <w:t>return (Vector2.Distance</w:t>
      </w:r>
      <w:r>
        <w:t xml:space="preserve"> </w:t>
      </w:r>
      <w:r w:rsidRPr="006B409E">
        <w:t>(_</w:t>
      </w:r>
      <w:proofErr w:type="spellStart"/>
      <w:r w:rsidRPr="006B409E">
        <w:t>targetCoordinate.returnAsVector</w:t>
      </w:r>
      <w:proofErr w:type="spellEnd"/>
      <w:r w:rsidRPr="006B409E">
        <w:t xml:space="preserve">(), </w:t>
      </w:r>
      <w:proofErr w:type="spellStart"/>
      <w:proofErr w:type="gramStart"/>
      <w:r w:rsidRPr="006B409E">
        <w:t>transform.position</w:t>
      </w:r>
      <w:proofErr w:type="spellEnd"/>
      <w:proofErr w:type="gramEnd"/>
      <w:r w:rsidRPr="006B409E">
        <w:t>) &lt; 0.25);</w:t>
      </w:r>
    </w:p>
    <w:p w14:paraId="44AB7BB7" w14:textId="3C3037A0" w:rsidR="006B409E" w:rsidRPr="006B409E" w:rsidRDefault="006B409E" w:rsidP="006B409E">
      <w:pPr>
        <w:pStyle w:val="STTSAlgoritmaContent"/>
      </w:pPr>
      <w:r w:rsidRPr="006B409E">
        <w:t>}</w:t>
      </w:r>
    </w:p>
    <w:p w14:paraId="6A7E1069" w14:textId="2841EFA5" w:rsidR="002D1B11" w:rsidRDefault="006B409E" w:rsidP="006B409E">
      <w:pPr>
        <w:pStyle w:val="STTSAlgoritmaContent"/>
      </w:pPr>
      <w:r w:rsidRPr="006B409E">
        <w:t>}</w:t>
      </w:r>
    </w:p>
    <w:p w14:paraId="2D6B3867" w14:textId="77777777" w:rsidR="00EA7D42" w:rsidRDefault="00EA7D42" w:rsidP="00EA7D42">
      <w:pPr>
        <w:pStyle w:val="STTSAlgoritmaContent"/>
        <w:numPr>
          <w:ilvl w:val="0"/>
          <w:numId w:val="0"/>
        </w:numPr>
        <w:ind w:left="624" w:hanging="624"/>
      </w:pPr>
    </w:p>
    <w:p w14:paraId="20FC115D" w14:textId="17FCB223" w:rsidR="00EA7D42" w:rsidRDefault="00EA7D42" w:rsidP="00EA7D42">
      <w:pPr>
        <w:ind w:firstLine="0"/>
      </w:pPr>
      <w:r>
        <w:t xml:space="preserve">Dan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0132D523" w14:textId="2762DE0F" w:rsidR="00EA7D42" w:rsidRDefault="00D0597A" w:rsidP="00EA7D42">
      <w:pPr>
        <w:pStyle w:val="ListParagraph"/>
        <w:numPr>
          <w:ilvl w:val="0"/>
          <w:numId w:val="42"/>
        </w:numPr>
        <w:ind w:left="426"/>
      </w:pPr>
      <w:r>
        <w:t>12</w:t>
      </w:r>
      <w:r w:rsidR="00EA7D42">
        <w:t xml:space="preserve"> –</w:t>
      </w:r>
      <w:r>
        <w:t xml:space="preserve"> 14</w:t>
      </w:r>
      <w:proofErr w:type="gramStart"/>
      <w:r w:rsidR="00EA7D42">
        <w:tab/>
        <w:t xml:space="preserve"> :</w:t>
      </w:r>
      <w:proofErr w:type="gramEnd"/>
      <w:r w:rsidR="00EA7D42">
        <w:t xml:space="preserve"> </w:t>
      </w:r>
      <w:r>
        <w:t xml:space="preserve">Ubah parameter </w:t>
      </w:r>
      <w:proofErr w:type="spellStart"/>
      <w:r>
        <w:t>targetCoordinate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vector2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16 – 24.</w:t>
      </w:r>
    </w:p>
    <w:p w14:paraId="345E2A47" w14:textId="0800121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>16 – 24</w:t>
      </w:r>
      <w:r>
        <w:tab/>
        <w:t xml:space="preserve">: Dari parameter </w:t>
      </w:r>
      <w:proofErr w:type="spellStart"/>
      <w:r>
        <w:t>targetCoordinate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,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dilalui</w:t>
      </w:r>
      <w:proofErr w:type="spellEnd"/>
      <w:r>
        <w:t xml:space="preserve"> bot </w:t>
      </w:r>
      <w:proofErr w:type="spellStart"/>
      <w:r>
        <w:t>menggunakan</w:t>
      </w:r>
      <w:proofErr w:type="spellEnd"/>
      <w:r>
        <w:t xml:space="preserve"> A*</w:t>
      </w:r>
    </w:p>
    <w:p w14:paraId="72C446FB" w14:textId="5DA43790" w:rsidR="00D0597A" w:rsidRDefault="00D0597A" w:rsidP="00EA7D42">
      <w:pPr>
        <w:pStyle w:val="ListParagraph"/>
        <w:numPr>
          <w:ilvl w:val="0"/>
          <w:numId w:val="42"/>
        </w:numPr>
        <w:ind w:left="426"/>
      </w:pPr>
      <w:r>
        <w:t xml:space="preserve">18 – 19 </w:t>
      </w:r>
      <w:r>
        <w:tab/>
        <w:t xml:space="preserve">: Bila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</w:t>
      </w:r>
      <w:proofErr w:type="spellStart"/>
      <w:r w:rsidR="005526FA">
        <w:t>tetapkan</w:t>
      </w:r>
      <w:proofErr w:type="spellEnd"/>
      <w:r w:rsidR="005526FA">
        <w:t xml:space="preserve"> </w:t>
      </w:r>
      <w:proofErr w:type="spellStart"/>
      <w:r w:rsidR="005526FA">
        <w:t>tujuan</w:t>
      </w:r>
      <w:proofErr w:type="spellEnd"/>
      <w:r w:rsidR="005526FA">
        <w:t xml:space="preserve"> </w:t>
      </w:r>
      <w:proofErr w:type="spellStart"/>
      <w:r w:rsidR="005526FA">
        <w:t>menjadi</w:t>
      </w:r>
      <w:proofErr w:type="spellEnd"/>
      <w:r w:rsidR="005526FA">
        <w:t xml:space="preserve"> </w:t>
      </w:r>
      <w:proofErr w:type="spellStart"/>
      <w:r w:rsidR="005526FA">
        <w:t>lokasi</w:t>
      </w:r>
      <w:proofErr w:type="spellEnd"/>
      <w:r w:rsidR="005526FA">
        <w:t xml:space="preserve"> bot agar </w:t>
      </w:r>
      <w:proofErr w:type="spellStart"/>
      <w:r w:rsidR="005526FA">
        <w:t>koordinat</w:t>
      </w:r>
      <w:proofErr w:type="spellEnd"/>
      <w:r w:rsidR="005526FA">
        <w:t xml:space="preserve"> ini </w:t>
      </w:r>
      <w:proofErr w:type="spellStart"/>
      <w:r w:rsidR="005526FA">
        <w:t>bisa</w:t>
      </w:r>
      <w:proofErr w:type="spellEnd"/>
      <w:r w:rsidR="005526FA">
        <w:t xml:space="preserve"> </w:t>
      </w:r>
      <w:proofErr w:type="spellStart"/>
      <w:r w:rsidR="005526FA">
        <w:t>dijalankan</w:t>
      </w:r>
      <w:proofErr w:type="spellEnd"/>
      <w:r w:rsidR="005526FA">
        <w:t xml:space="preserve"> </w:t>
      </w:r>
      <w:proofErr w:type="spellStart"/>
      <w:r w:rsidR="005526FA">
        <w:t>lagi</w:t>
      </w:r>
      <w:proofErr w:type="spellEnd"/>
      <w:r w:rsidR="005526FA">
        <w:t xml:space="preserve"> </w:t>
      </w:r>
      <w:proofErr w:type="spellStart"/>
      <w:r w:rsidR="005526FA">
        <w:t>dengan</w:t>
      </w:r>
      <w:proofErr w:type="spellEnd"/>
      <w:r w:rsidR="005526FA">
        <w:t xml:space="preserve"> </w:t>
      </w:r>
      <w:proofErr w:type="spellStart"/>
      <w:r w:rsidR="005526FA">
        <w:t>cepat</w:t>
      </w:r>
      <w:proofErr w:type="spellEnd"/>
    </w:p>
    <w:p w14:paraId="2422CAFF" w14:textId="5CCFEA54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20 – 23</w:t>
      </w:r>
      <w:r>
        <w:tab/>
        <w:t xml:space="preserve">: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buat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buat index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0 yang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index </w:t>
      </w:r>
      <w:proofErr w:type="spellStart"/>
      <w:r>
        <w:t>ke</w:t>
      </w:r>
      <w:proofErr w:type="spellEnd"/>
      <w:r>
        <w:t xml:space="preserve"> 0 </w:t>
      </w:r>
      <w:proofErr w:type="spellStart"/>
      <w:r>
        <w:t>dari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pathCoordinates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langsung </w:t>
      </w:r>
      <w:proofErr w:type="spellStart"/>
      <w:r>
        <w:t>suruh</w:t>
      </w:r>
      <w:proofErr w:type="spellEnd"/>
      <w:r>
        <w:t xml:space="preserve"> script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index 0 </w:t>
      </w:r>
      <w:proofErr w:type="spellStart"/>
      <w:r>
        <w:t>pathCoordinate</w:t>
      </w:r>
      <w:proofErr w:type="spellEnd"/>
      <w:r>
        <w:t>.</w:t>
      </w:r>
    </w:p>
    <w:p w14:paraId="31FE1BF1" w14:textId="6D135D2D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26 – 31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jadi,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array,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currentPathIndex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index 0 </w:t>
      </w:r>
      <w:proofErr w:type="spellStart"/>
      <w:r>
        <w:t>pathCoordinate</w:t>
      </w:r>
      <w:proofErr w:type="spellEnd"/>
      <w:r>
        <w:t>.</w:t>
      </w:r>
    </w:p>
    <w:p w14:paraId="30AFD15F" w14:textId="3821BE8C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lastRenderedPageBreak/>
        <w:t>35 – 36</w:t>
      </w:r>
      <w:r>
        <w:tab/>
        <w:t xml:space="preserve">: Bila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update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>.</w:t>
      </w:r>
    </w:p>
    <w:p w14:paraId="35A30542" w14:textId="56704820" w:rsidR="005526FA" w:rsidRDefault="005526FA" w:rsidP="00EA7D42">
      <w:pPr>
        <w:pStyle w:val="ListParagraph"/>
        <w:numPr>
          <w:ilvl w:val="0"/>
          <w:numId w:val="42"/>
        </w:numPr>
        <w:ind w:left="426"/>
      </w:pPr>
      <w:r>
        <w:t>38 – 41</w:t>
      </w:r>
      <w:r>
        <w:tab/>
        <w:t xml:space="preserve">: Bila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didatangi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targetCoordinateIndex</w:t>
      </w:r>
      <w:proofErr w:type="spellEnd"/>
      <w:r>
        <w:t xml:space="preserve"> dan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00708E">
        <w:t xml:space="preserve">index </w:t>
      </w:r>
      <w:proofErr w:type="spellStart"/>
      <w:r w:rsidR="0000708E">
        <w:t>terbaru</w:t>
      </w:r>
      <w:proofErr w:type="spellEnd"/>
      <w:r w:rsidR="0000708E">
        <w:t xml:space="preserve"> </w:t>
      </w:r>
      <w:proofErr w:type="spellStart"/>
      <w:r w:rsidR="0000708E">
        <w:t>dari</w:t>
      </w:r>
      <w:proofErr w:type="spellEnd"/>
      <w:r w:rsidR="0000708E">
        <w:t xml:space="preserve"> </w:t>
      </w:r>
      <w:proofErr w:type="spellStart"/>
      <w:r w:rsidR="0000708E">
        <w:t>pathCoordinate</w:t>
      </w:r>
      <w:proofErr w:type="spellEnd"/>
      <w:r w:rsidR="0000708E">
        <w:t>.</w:t>
      </w:r>
    </w:p>
    <w:p w14:paraId="09AC8789" w14:textId="0789C309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44 – 47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berjalannya</w:t>
      </w:r>
      <w:proofErr w:type="spellEnd"/>
    </w:p>
    <w:p w14:paraId="2243E707" w14:textId="5C1B57D6" w:rsidR="0000708E" w:rsidRDefault="0000708E" w:rsidP="00EA7D42">
      <w:pPr>
        <w:pStyle w:val="ListParagraph"/>
        <w:numPr>
          <w:ilvl w:val="0"/>
          <w:numId w:val="42"/>
        </w:numPr>
        <w:ind w:left="426"/>
      </w:pPr>
      <w:r>
        <w:t>49 - 51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3C4AC5BC" w14:textId="77777777" w:rsidR="00EA7D42" w:rsidRDefault="00EA7D42" w:rsidP="0000708E">
      <w:pPr>
        <w:pStyle w:val="STTSAlgoritmaContent"/>
        <w:numPr>
          <w:ilvl w:val="0"/>
          <w:numId w:val="0"/>
        </w:numPr>
      </w:pPr>
    </w:p>
    <w:p w14:paraId="76D97094" w14:textId="43792466" w:rsidR="00086755" w:rsidRDefault="00086755" w:rsidP="00A8636B">
      <w:pPr>
        <w:pStyle w:val="STTSJudulSubBab"/>
        <w:numPr>
          <w:ilvl w:val="0"/>
          <w:numId w:val="48"/>
        </w:numPr>
        <w:ind w:left="709" w:hanging="709"/>
      </w:pPr>
      <w:r>
        <w:t>A* Algorithm</w:t>
      </w:r>
    </w:p>
    <w:p w14:paraId="2CFF1929" w14:textId="77777777" w:rsidR="00EF1DC6" w:rsidRDefault="00EF1DC6" w:rsidP="00EF1DC6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disiniliah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paling </w:t>
      </w:r>
      <w:proofErr w:type="spellStart"/>
      <w:r>
        <w:t>terpercaya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1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2.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A*,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Class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ini </w:t>
      </w:r>
      <w:proofErr w:type="spellStart"/>
      <w:r>
        <w:t>disinggung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gramStart"/>
      <w:r>
        <w:t>Coordinate :</w:t>
      </w:r>
      <w:proofErr w:type="gramEnd"/>
    </w:p>
    <w:p w14:paraId="311EA0E0" w14:textId="1D3247F4" w:rsidR="00EF1DC6" w:rsidRDefault="00EF1DC6" w:rsidP="00EF1DC6">
      <w:pPr>
        <w:ind w:firstLine="709"/>
      </w:pPr>
      <w:r>
        <w:t xml:space="preserve"> </w:t>
      </w:r>
    </w:p>
    <w:p w14:paraId="022CB74E" w14:textId="243D4789" w:rsidR="00EF1DC6" w:rsidRDefault="00EF1DC6" w:rsidP="00EF1DC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5</w:t>
      </w:r>
      <w:r>
        <w:t xml:space="preserve"> Class Coordinate</w:t>
      </w:r>
    </w:p>
    <w:p w14:paraId="79AE788B" w14:textId="589CAFD6" w:rsidR="00EF1DC6" w:rsidRPr="00EF1DC6" w:rsidRDefault="00EF1DC6" w:rsidP="00EF1DC6">
      <w:pPr>
        <w:pStyle w:val="STTSAlgoritmaContent"/>
        <w:numPr>
          <w:ilvl w:val="0"/>
          <w:numId w:val="60"/>
        </w:numPr>
        <w:ind w:left="709" w:hanging="709"/>
      </w:pPr>
      <w:r w:rsidRPr="00EF1DC6">
        <w:t xml:space="preserve">public class </w:t>
      </w:r>
      <w:proofErr w:type="gramStart"/>
      <w:r w:rsidRPr="00EF1DC6">
        <w:t>Coordinate{</w:t>
      </w:r>
      <w:proofErr w:type="gramEnd"/>
    </w:p>
    <w:p w14:paraId="64180DF8" w14:textId="77777777" w:rsidR="00EF1DC6" w:rsidRDefault="00EF1DC6" w:rsidP="00EF1DC6">
      <w:pPr>
        <w:pStyle w:val="STTSAlgoritmaContent"/>
      </w:pPr>
    </w:p>
    <w:p w14:paraId="3553576B" w14:textId="75D41434" w:rsidR="00EF1DC6" w:rsidRPr="00EF1DC6" w:rsidRDefault="00EF1DC6" w:rsidP="00EF1DC6">
      <w:pPr>
        <w:pStyle w:val="STTSAlgoritmaContent"/>
      </w:pPr>
      <w:r w:rsidRPr="00EF1DC6">
        <w:t>[</w:t>
      </w:r>
      <w:proofErr w:type="spellStart"/>
      <w:r w:rsidRPr="00EF1DC6">
        <w:t>SerializeField</w:t>
      </w:r>
      <w:proofErr w:type="spellEnd"/>
      <w:r w:rsidRPr="00EF1DC6">
        <w:t>]</w:t>
      </w:r>
    </w:p>
    <w:p w14:paraId="594D8580" w14:textId="09DCBF56" w:rsidR="00EF1DC6" w:rsidRPr="00EF1DC6" w:rsidRDefault="00EF1DC6" w:rsidP="00EF1DC6">
      <w:pPr>
        <w:pStyle w:val="STTSAlgoritmaContent"/>
      </w:pPr>
      <w:r w:rsidRPr="00EF1DC6">
        <w:t xml:space="preserve">public int </w:t>
      </w:r>
      <w:proofErr w:type="spellStart"/>
      <w:r w:rsidRPr="00EF1DC6">
        <w:t>xCoor</w:t>
      </w:r>
      <w:proofErr w:type="spellEnd"/>
      <w:r w:rsidRPr="00EF1DC6">
        <w:t xml:space="preserve">, </w:t>
      </w:r>
      <w:proofErr w:type="spellStart"/>
      <w:r w:rsidRPr="00EF1DC6">
        <w:t>yCoor</w:t>
      </w:r>
      <w:proofErr w:type="spellEnd"/>
      <w:r w:rsidRPr="00EF1DC6">
        <w:t>;</w:t>
      </w:r>
    </w:p>
    <w:p w14:paraId="0E077358" w14:textId="77777777" w:rsidR="00EF1DC6" w:rsidRPr="00EF1DC6" w:rsidRDefault="00EF1DC6" w:rsidP="00EF1DC6">
      <w:pPr>
        <w:pStyle w:val="STTSAlgoritmaContent"/>
      </w:pPr>
    </w:p>
    <w:p w14:paraId="1AE9753F" w14:textId="5C0212B0" w:rsidR="00EF1DC6" w:rsidRPr="00EF1DC6" w:rsidRDefault="00EF1DC6" w:rsidP="00EF1DC6">
      <w:pPr>
        <w:pStyle w:val="STTSAlgoritmaContent"/>
      </w:pPr>
      <w:r w:rsidRPr="00EF1DC6">
        <w:t xml:space="preserve">public </w:t>
      </w:r>
      <w:proofErr w:type="gramStart"/>
      <w:r w:rsidRPr="00EF1DC6">
        <w:t>Coordinate(</w:t>
      </w:r>
      <w:proofErr w:type="gramEnd"/>
      <w:r w:rsidRPr="00EF1DC6">
        <w:t xml:space="preserve">int </w:t>
      </w:r>
      <w:proofErr w:type="spellStart"/>
      <w:r w:rsidRPr="00EF1DC6">
        <w:t>xCoor</w:t>
      </w:r>
      <w:proofErr w:type="spellEnd"/>
      <w:r w:rsidRPr="00EF1DC6">
        <w:t xml:space="preserve">, int </w:t>
      </w:r>
      <w:proofErr w:type="spellStart"/>
      <w:r w:rsidRPr="00EF1DC6">
        <w:t>yCoor</w:t>
      </w:r>
      <w:proofErr w:type="spellEnd"/>
      <w:r w:rsidRPr="00EF1DC6">
        <w:t>){</w:t>
      </w:r>
    </w:p>
    <w:p w14:paraId="0943A8AA" w14:textId="0EC4B611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this.xCoor</w:t>
      </w:r>
      <w:proofErr w:type="spellEnd"/>
      <w:proofErr w:type="gramEnd"/>
      <w:r w:rsidRPr="00EF1DC6">
        <w:t xml:space="preserve"> = </w:t>
      </w:r>
      <w:proofErr w:type="spellStart"/>
      <w:r w:rsidRPr="00EF1DC6">
        <w:t>xCoor</w:t>
      </w:r>
      <w:proofErr w:type="spellEnd"/>
      <w:r w:rsidRPr="00EF1DC6">
        <w:t>;</w:t>
      </w:r>
    </w:p>
    <w:p w14:paraId="03AA2CC5" w14:textId="2CC78788" w:rsidR="00EF1DC6" w:rsidRPr="00EF1DC6" w:rsidRDefault="00EF1DC6" w:rsidP="00EF1DC6">
      <w:pPr>
        <w:pStyle w:val="STTSAlgoritmaContent"/>
      </w:pPr>
      <w:r>
        <w:t xml:space="preserve">  </w:t>
      </w:r>
      <w:proofErr w:type="spellStart"/>
      <w:proofErr w:type="gramStart"/>
      <w:r w:rsidRPr="00EF1DC6">
        <w:t>this.yCoor</w:t>
      </w:r>
      <w:proofErr w:type="spellEnd"/>
      <w:proofErr w:type="gramEnd"/>
      <w:r w:rsidRPr="00EF1DC6">
        <w:t xml:space="preserve"> = </w:t>
      </w:r>
      <w:proofErr w:type="spellStart"/>
      <w:r w:rsidRPr="00EF1DC6">
        <w:t>yCoor</w:t>
      </w:r>
      <w:proofErr w:type="spellEnd"/>
      <w:r w:rsidRPr="00EF1DC6">
        <w:t>;</w:t>
      </w:r>
    </w:p>
    <w:p w14:paraId="32843F15" w14:textId="7DA73EF9" w:rsidR="00EF1DC6" w:rsidRPr="00EF1DC6" w:rsidRDefault="00EF1DC6" w:rsidP="00EF1DC6">
      <w:pPr>
        <w:pStyle w:val="STTSAlgoritmaContent"/>
      </w:pPr>
      <w:r w:rsidRPr="00EF1DC6">
        <w:t>}</w:t>
      </w:r>
    </w:p>
    <w:p w14:paraId="1674E757" w14:textId="77777777" w:rsidR="00EF1DC6" w:rsidRPr="00EF1DC6" w:rsidRDefault="00EF1DC6" w:rsidP="00EF1DC6">
      <w:pPr>
        <w:pStyle w:val="STTSAlgoritmaContent"/>
      </w:pPr>
    </w:p>
    <w:p w14:paraId="1235D7FD" w14:textId="644BC7CF" w:rsidR="00EF1DC6" w:rsidRPr="00EF1DC6" w:rsidRDefault="00EF1DC6" w:rsidP="00EF1DC6">
      <w:pPr>
        <w:pStyle w:val="STTSAlgoritmaContent"/>
      </w:pPr>
      <w:r w:rsidRPr="00EF1DC6">
        <w:t xml:space="preserve">public static float </w:t>
      </w:r>
      <w:proofErr w:type="gramStart"/>
      <w:r w:rsidRPr="00EF1DC6">
        <w:t>Distance(</w:t>
      </w:r>
      <w:proofErr w:type="gramEnd"/>
      <w:r w:rsidRPr="00EF1DC6">
        <w:t>Coordinate c1, Coordinate c2){</w:t>
      </w:r>
    </w:p>
    <w:p w14:paraId="36ABC520" w14:textId="04307429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</w:t>
      </w:r>
      <w:proofErr w:type="spellStart"/>
      <w:r w:rsidRPr="00EF1DC6">
        <w:t>Mathf.Sqrt</w:t>
      </w:r>
      <w:proofErr w:type="spellEnd"/>
      <w:r w:rsidRPr="00EF1DC6">
        <w:t>(</w:t>
      </w:r>
      <w:proofErr w:type="spellStart"/>
      <w:r w:rsidRPr="00EF1DC6">
        <w:t>Mathf.Pow</w:t>
      </w:r>
      <w:proofErr w:type="spellEnd"/>
      <w:r w:rsidRPr="00EF1DC6">
        <w:t>(c</w:t>
      </w:r>
      <w:proofErr w:type="gramStart"/>
      <w:r w:rsidRPr="00EF1DC6">
        <w:t>1.xCoor</w:t>
      </w:r>
      <w:proofErr w:type="gramEnd"/>
      <w:r w:rsidRPr="00EF1DC6">
        <w:t xml:space="preserve"> - c2.xCoor, 2) + </w:t>
      </w:r>
      <w:proofErr w:type="spellStart"/>
      <w:r w:rsidRPr="00EF1DC6">
        <w:t>Mathf.Pow</w:t>
      </w:r>
      <w:proofErr w:type="spellEnd"/>
      <w:r w:rsidRPr="00EF1DC6">
        <w:t>(c1.yCoor - c2.yCoor, 2));</w:t>
      </w:r>
    </w:p>
    <w:p w14:paraId="76B629A6" w14:textId="51E4FF11" w:rsidR="00EF1DC6" w:rsidRPr="00EF1DC6" w:rsidRDefault="00EF1DC6" w:rsidP="00EF1DC6">
      <w:pPr>
        <w:pStyle w:val="STTSAlgoritmaContent"/>
      </w:pPr>
      <w:r w:rsidRPr="00EF1DC6">
        <w:t>}</w:t>
      </w:r>
    </w:p>
    <w:p w14:paraId="4568BB04" w14:textId="77777777" w:rsidR="00EF1DC6" w:rsidRPr="00EF1DC6" w:rsidRDefault="00EF1DC6" w:rsidP="00EF1DC6">
      <w:pPr>
        <w:pStyle w:val="STTSAlgoritmaContent"/>
      </w:pPr>
    </w:p>
    <w:p w14:paraId="4667911F" w14:textId="4F14F4E4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returnAsCoordinate</w:t>
      </w:r>
      <w:proofErr w:type="spellEnd"/>
      <w:r w:rsidRPr="00EF1DC6">
        <w:t>(</w:t>
      </w:r>
      <w:proofErr w:type="gramEnd"/>
      <w:r w:rsidRPr="00EF1DC6">
        <w:t>Vector2 vector){</w:t>
      </w:r>
    </w:p>
    <w:p w14:paraId="0E3734A5" w14:textId="67BED99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vector.x</w:t>
      </w:r>
      <w:proofErr w:type="spellEnd"/>
      <w:r w:rsidRPr="00EF1DC6">
        <w:t xml:space="preserve"> - 1.5f), </w:t>
      </w:r>
      <w:proofErr w:type="spellStart"/>
      <w:r w:rsidRPr="00EF1DC6">
        <w:t>Mathf.RoundToInt</w:t>
      </w:r>
      <w:proofErr w:type="spellEnd"/>
      <w:r w:rsidRPr="00EF1DC6">
        <w:t>(-</w:t>
      </w:r>
      <w:proofErr w:type="spellStart"/>
      <w:r w:rsidRPr="00EF1DC6">
        <w:t>vector.y</w:t>
      </w:r>
      <w:proofErr w:type="spellEnd"/>
      <w:r w:rsidRPr="00EF1DC6">
        <w:t xml:space="preserve"> - 0.5f));</w:t>
      </w:r>
    </w:p>
    <w:p w14:paraId="76EB645F" w14:textId="1FADD8C9" w:rsidR="00EF1DC6" w:rsidRPr="00EF1DC6" w:rsidRDefault="00EF1DC6" w:rsidP="00EF1DC6">
      <w:pPr>
        <w:pStyle w:val="STTSAlgoritmaContent"/>
      </w:pPr>
      <w:r w:rsidRPr="00EF1DC6">
        <w:t>}</w:t>
      </w:r>
    </w:p>
    <w:p w14:paraId="3F7686D3" w14:textId="77777777" w:rsidR="00EF1DC6" w:rsidRPr="00EF1DC6" w:rsidRDefault="00EF1DC6" w:rsidP="00EF1DC6">
      <w:pPr>
        <w:pStyle w:val="STTSAlgoritmaContent"/>
      </w:pPr>
    </w:p>
    <w:p w14:paraId="62008DDC" w14:textId="39B30807" w:rsidR="00EF1DC6" w:rsidRPr="00EF1DC6" w:rsidRDefault="00EF1DC6" w:rsidP="00EF1DC6">
      <w:pPr>
        <w:pStyle w:val="STTSAlgoritmaContent"/>
      </w:pPr>
      <w:r w:rsidRPr="00EF1DC6">
        <w:t xml:space="preserve">public bool </w:t>
      </w:r>
      <w:proofErr w:type="gramStart"/>
      <w:r w:rsidRPr="00EF1DC6">
        <w:t>Equal(</w:t>
      </w:r>
      <w:proofErr w:type="gramEnd"/>
      <w:r w:rsidRPr="00EF1DC6">
        <w:t>Coordinate c){</w:t>
      </w:r>
    </w:p>
    <w:p w14:paraId="70E75E17" w14:textId="0FB48D96" w:rsidR="00EF1DC6" w:rsidRDefault="00EF1DC6" w:rsidP="00EF1DC6">
      <w:pPr>
        <w:pStyle w:val="STTSAlgoritma"/>
      </w:pPr>
      <w:proofErr w:type="spellStart"/>
      <w:r>
        <w:lastRenderedPageBreak/>
        <w:t>Segmen</w:t>
      </w:r>
      <w:proofErr w:type="spellEnd"/>
      <w:r>
        <w:t xml:space="preserve"> </w:t>
      </w:r>
      <w:r w:rsidR="00E90BD7">
        <w:t>Program 7.1</w:t>
      </w:r>
      <w:r w:rsidR="000E4E5A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4A4F164D" w14:textId="569017A1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(</w:t>
      </w:r>
      <w:proofErr w:type="spellStart"/>
      <w:proofErr w:type="gramStart"/>
      <w:r w:rsidRPr="00EF1DC6">
        <w:t>c.xCoor</w:t>
      </w:r>
      <w:proofErr w:type="spellEnd"/>
      <w:proofErr w:type="gramEnd"/>
      <w:r w:rsidRPr="00EF1DC6">
        <w:t xml:space="preserve"> == </w:t>
      </w:r>
      <w:proofErr w:type="spellStart"/>
      <w:r w:rsidRPr="00EF1DC6">
        <w:t>xCoor</w:t>
      </w:r>
      <w:proofErr w:type="spellEnd"/>
      <w:r w:rsidRPr="00EF1DC6">
        <w:t xml:space="preserve"> &amp;&amp; </w:t>
      </w:r>
      <w:proofErr w:type="spellStart"/>
      <w:r w:rsidRPr="00EF1DC6">
        <w:t>c.yCoor</w:t>
      </w:r>
      <w:proofErr w:type="spellEnd"/>
      <w:r w:rsidRPr="00EF1DC6">
        <w:t xml:space="preserve"> == </w:t>
      </w:r>
      <w:proofErr w:type="spellStart"/>
      <w:r w:rsidRPr="00EF1DC6">
        <w:t>yCoor</w:t>
      </w:r>
      <w:proofErr w:type="spellEnd"/>
      <w:r w:rsidRPr="00EF1DC6">
        <w:t>);</w:t>
      </w:r>
    </w:p>
    <w:p w14:paraId="57175898" w14:textId="1188CEC3" w:rsidR="00EF1DC6" w:rsidRPr="00EF1DC6" w:rsidRDefault="00EF1DC6" w:rsidP="00EF1DC6">
      <w:pPr>
        <w:pStyle w:val="STTSAlgoritmaContent"/>
      </w:pPr>
      <w:r w:rsidRPr="00EF1DC6">
        <w:t>}</w:t>
      </w:r>
    </w:p>
    <w:p w14:paraId="35AEAA24" w14:textId="77777777" w:rsidR="00EF1DC6" w:rsidRPr="00EF1DC6" w:rsidRDefault="00EF1DC6" w:rsidP="00EF1DC6">
      <w:pPr>
        <w:pStyle w:val="STTSAlgoritmaContent"/>
      </w:pPr>
    </w:p>
    <w:p w14:paraId="16D21BBA" w14:textId="21516848" w:rsidR="00EF1DC6" w:rsidRPr="00EF1DC6" w:rsidRDefault="00EF1DC6" w:rsidP="00EF1DC6">
      <w:pPr>
        <w:pStyle w:val="STTSAlgoritmaContent"/>
      </w:pPr>
      <w:r w:rsidRPr="00EF1DC6">
        <w:t xml:space="preserve">public Vector2 </w:t>
      </w:r>
      <w:proofErr w:type="spellStart"/>
      <w:proofErr w:type="gramStart"/>
      <w:r w:rsidRPr="00EF1DC6">
        <w:t>returnAsVector</w:t>
      </w:r>
      <w:proofErr w:type="spellEnd"/>
      <w:r w:rsidRPr="00EF1DC6">
        <w:t>(</w:t>
      </w:r>
      <w:proofErr w:type="gramEnd"/>
      <w:r w:rsidRPr="00EF1DC6">
        <w:t>){</w:t>
      </w:r>
    </w:p>
    <w:p w14:paraId="157E5F20" w14:textId="1FAE6223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new Vector2(</w:t>
      </w:r>
      <w:proofErr w:type="spellStart"/>
      <w:r w:rsidRPr="00EF1DC6">
        <w:t>xCoor</w:t>
      </w:r>
      <w:proofErr w:type="spellEnd"/>
      <w:r w:rsidRPr="00EF1DC6">
        <w:t xml:space="preserve"> + 1.5f, -</w:t>
      </w:r>
      <w:proofErr w:type="spellStart"/>
      <w:r w:rsidRPr="00EF1DC6">
        <w:t>yCoor</w:t>
      </w:r>
      <w:proofErr w:type="spellEnd"/>
      <w:r w:rsidRPr="00EF1DC6">
        <w:t xml:space="preserve"> - 0.5f);</w:t>
      </w:r>
    </w:p>
    <w:p w14:paraId="2C141D14" w14:textId="2BD24CF5" w:rsidR="00EF1DC6" w:rsidRPr="00EF1DC6" w:rsidRDefault="00EF1DC6" w:rsidP="00EF1DC6">
      <w:pPr>
        <w:pStyle w:val="STTSAlgoritmaContent"/>
      </w:pPr>
      <w:r w:rsidRPr="00EF1DC6">
        <w:t>}</w:t>
      </w:r>
    </w:p>
    <w:p w14:paraId="1AAC4290" w14:textId="77777777" w:rsidR="00EF1DC6" w:rsidRPr="00EF1DC6" w:rsidRDefault="00EF1DC6" w:rsidP="00EF1DC6">
      <w:pPr>
        <w:pStyle w:val="STTSAlgoritmaContent"/>
      </w:pPr>
    </w:p>
    <w:p w14:paraId="6AF45F1A" w14:textId="5E2B67AB" w:rsidR="00EF1DC6" w:rsidRPr="00EF1DC6" w:rsidRDefault="00EF1DC6" w:rsidP="00EF1DC6">
      <w:pPr>
        <w:pStyle w:val="STTSAlgoritmaContent"/>
      </w:pPr>
      <w:r w:rsidRPr="00EF1DC6">
        <w:t xml:space="preserve">public override string </w:t>
      </w:r>
      <w:proofErr w:type="spellStart"/>
      <w:proofErr w:type="gramStart"/>
      <w:r w:rsidRPr="00EF1DC6">
        <w:t>ToString</w:t>
      </w:r>
      <w:proofErr w:type="spellEnd"/>
      <w:r w:rsidRPr="00EF1DC6">
        <w:t>(</w:t>
      </w:r>
      <w:proofErr w:type="gramEnd"/>
      <w:r w:rsidRPr="00EF1DC6">
        <w:t>){</w:t>
      </w:r>
    </w:p>
    <w:p w14:paraId="3BF158C3" w14:textId="5ACA7AA7" w:rsidR="00EF1DC6" w:rsidRPr="00EF1DC6" w:rsidRDefault="00EF1DC6" w:rsidP="00EF1DC6">
      <w:pPr>
        <w:pStyle w:val="STTSAlgoritmaContent"/>
      </w:pPr>
      <w:r>
        <w:t xml:space="preserve">  </w:t>
      </w:r>
      <w:r w:rsidRPr="00EF1DC6">
        <w:t>return "</w:t>
      </w:r>
      <w:proofErr w:type="gramStart"/>
      <w:r w:rsidRPr="00EF1DC6">
        <w:t>X :</w:t>
      </w:r>
      <w:proofErr w:type="gramEnd"/>
      <w:r w:rsidRPr="00EF1DC6">
        <w:t xml:space="preserve"> "+</w:t>
      </w:r>
      <w:proofErr w:type="spellStart"/>
      <w:r w:rsidRPr="00EF1DC6">
        <w:t>xCoor</w:t>
      </w:r>
      <w:proofErr w:type="spellEnd"/>
      <w:r w:rsidRPr="00EF1DC6">
        <w:t xml:space="preserve"> + ", Y : " + </w:t>
      </w:r>
      <w:proofErr w:type="spellStart"/>
      <w:r w:rsidRPr="00EF1DC6">
        <w:t>yCoor</w:t>
      </w:r>
      <w:proofErr w:type="spellEnd"/>
      <w:r w:rsidRPr="00EF1DC6">
        <w:t>;</w:t>
      </w:r>
    </w:p>
    <w:p w14:paraId="34E71578" w14:textId="11AF451B" w:rsidR="00EF1DC6" w:rsidRPr="00EF1DC6" w:rsidRDefault="00EF1DC6" w:rsidP="00EF1DC6">
      <w:pPr>
        <w:pStyle w:val="STTSAlgoritmaContent"/>
      </w:pPr>
      <w:r w:rsidRPr="00EF1DC6">
        <w:t>}</w:t>
      </w:r>
    </w:p>
    <w:p w14:paraId="202F7443" w14:textId="77777777" w:rsidR="00EF1DC6" w:rsidRPr="00EF1DC6" w:rsidRDefault="00EF1DC6" w:rsidP="00EF1DC6">
      <w:pPr>
        <w:pStyle w:val="STTSAlgoritmaContent"/>
      </w:pPr>
    </w:p>
    <w:p w14:paraId="2F5F7E33" w14:textId="220EDE9F" w:rsidR="00EF1DC6" w:rsidRPr="00EF1DC6" w:rsidRDefault="00EF1DC6" w:rsidP="00EF1DC6">
      <w:pPr>
        <w:pStyle w:val="STTSAlgoritmaContent"/>
      </w:pPr>
      <w:r w:rsidRPr="00EF1DC6">
        <w:t xml:space="preserve">public static Coordinate </w:t>
      </w:r>
      <w:proofErr w:type="spellStart"/>
      <w:proofErr w:type="gramStart"/>
      <w:r w:rsidRPr="00EF1DC6">
        <w:t>getRandomCoordinate</w:t>
      </w:r>
      <w:proofErr w:type="spellEnd"/>
      <w:r w:rsidRPr="00EF1DC6">
        <w:t>(</w:t>
      </w:r>
      <w:proofErr w:type="gramEnd"/>
      <w:r w:rsidRPr="00EF1DC6">
        <w:t>){</w:t>
      </w:r>
    </w:p>
    <w:p w14:paraId="7D792DE2" w14:textId="644C3E95" w:rsidR="00EF1DC6" w:rsidRPr="00EF1DC6" w:rsidRDefault="00EF1DC6" w:rsidP="00EF1DC6">
      <w:pPr>
        <w:pStyle w:val="STTSAlgoritmaContent"/>
      </w:pPr>
      <w:r>
        <w:t xml:space="preserve">  </w:t>
      </w:r>
      <w:r w:rsidRPr="00EF1DC6">
        <w:t xml:space="preserve">return new </w:t>
      </w:r>
      <w:proofErr w:type="gramStart"/>
      <w:r w:rsidRPr="00EF1DC6">
        <w:t>Coordinate(</w:t>
      </w:r>
      <w:proofErr w:type="spellStart"/>
      <w:proofErr w:type="gramEnd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SetObjects.getWidth</w:t>
      </w:r>
      <w:proofErr w:type="spellEnd"/>
      <w:r w:rsidRPr="00EF1DC6">
        <w:t xml:space="preserve">()  / 2)), </w:t>
      </w:r>
      <w:proofErr w:type="spellStart"/>
      <w:r w:rsidRPr="00EF1DC6">
        <w:t>Mathf.RoundToInt</w:t>
      </w:r>
      <w:proofErr w:type="spellEnd"/>
      <w:r w:rsidRPr="00EF1DC6">
        <w:t>(</w:t>
      </w:r>
      <w:proofErr w:type="spellStart"/>
      <w:r w:rsidRPr="00EF1DC6">
        <w:t>Random.Range</w:t>
      </w:r>
      <w:proofErr w:type="spellEnd"/>
      <w:r w:rsidRPr="00EF1DC6">
        <w:t xml:space="preserve">(0, </w:t>
      </w:r>
      <w:proofErr w:type="spellStart"/>
      <w:r w:rsidRPr="00EF1DC6">
        <w:t>SetObjects.getHeight</w:t>
      </w:r>
      <w:proofErr w:type="spellEnd"/>
      <w:r w:rsidRPr="00EF1DC6">
        <w:t>())));</w:t>
      </w:r>
    </w:p>
    <w:p w14:paraId="2CE2429F" w14:textId="2F7F4823" w:rsidR="00EF1DC6" w:rsidRPr="00EF1DC6" w:rsidRDefault="00EF1DC6" w:rsidP="00EF1DC6">
      <w:pPr>
        <w:pStyle w:val="STTSAlgoritmaContent"/>
      </w:pPr>
      <w:r w:rsidRPr="00EF1DC6">
        <w:t>}</w:t>
      </w:r>
    </w:p>
    <w:p w14:paraId="1E6B5F9A" w14:textId="34D5650F" w:rsidR="00EF1DC6" w:rsidRDefault="00EF1DC6" w:rsidP="003A5619">
      <w:pPr>
        <w:pStyle w:val="STTSAlgoritmaContent"/>
      </w:pPr>
      <w:r w:rsidRPr="00EF1DC6">
        <w:t>}</w:t>
      </w:r>
    </w:p>
    <w:p w14:paraId="0DA6DEBC" w14:textId="77777777" w:rsidR="003A5619" w:rsidRDefault="003A5619" w:rsidP="003A5619">
      <w:pPr>
        <w:pStyle w:val="STTSAlgoritmaContent"/>
        <w:numPr>
          <w:ilvl w:val="0"/>
          <w:numId w:val="0"/>
        </w:numPr>
        <w:ind w:left="624" w:hanging="624"/>
      </w:pPr>
    </w:p>
    <w:p w14:paraId="5888529D" w14:textId="5BBE7136" w:rsidR="00DE44A0" w:rsidRDefault="00DE44A0" w:rsidP="00DE44A0">
      <w:pPr>
        <w:ind w:firstLine="709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Coordinate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kami,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returnAsVector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Vector2 </w:t>
      </w:r>
      <w:proofErr w:type="spellStart"/>
      <w:r>
        <w:t>untuk</w:t>
      </w:r>
      <w:proofErr w:type="spellEnd"/>
      <w:r>
        <w:t xml:space="preserve"> unity,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returnAsCoordinate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vektor2 </w:t>
      </w:r>
      <w:proofErr w:type="spellStart"/>
      <w:r>
        <w:t>menjadi</w:t>
      </w:r>
      <w:proofErr w:type="spellEnd"/>
      <w:r>
        <w:t xml:space="preserve"> Coordinate. Pada </w:t>
      </w:r>
      <w:proofErr w:type="spellStart"/>
      <w:r>
        <w:t>dasarnya</w:t>
      </w:r>
      <w:proofErr w:type="spellEnd"/>
      <w:r>
        <w:t xml:space="preserve"> class Coordinate sangat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di level. </w:t>
      </w:r>
    </w:p>
    <w:p w14:paraId="528DAC72" w14:textId="2673ABF1" w:rsidR="00576EC8" w:rsidRDefault="00B23C2C" w:rsidP="00DE44A0">
      <w:pPr>
        <w:ind w:firstLine="709"/>
      </w:pPr>
      <w:proofErr w:type="spellStart"/>
      <w:r>
        <w:t>S</w:t>
      </w:r>
      <w:r w:rsidR="00D92F86">
        <w:t>ebelum</w:t>
      </w:r>
      <w:proofErr w:type="spellEnd"/>
      <w:r w:rsidR="00D92F86">
        <w:t xml:space="preserve"> </w:t>
      </w:r>
      <w:proofErr w:type="spellStart"/>
      <w:r w:rsidR="00D92F86">
        <w:t>masuk</w:t>
      </w:r>
      <w:proofErr w:type="spellEnd"/>
      <w:r w:rsidR="00D92F86">
        <w:t xml:space="preserve"> </w:t>
      </w:r>
      <w:proofErr w:type="spellStart"/>
      <w:r w:rsidR="00D92F86">
        <w:t>ke</w:t>
      </w:r>
      <w:proofErr w:type="spellEnd"/>
      <w:r w:rsidR="00D92F86">
        <w:t xml:space="preserve"> Class A Star Algorithm, </w:t>
      </w:r>
      <w:proofErr w:type="spellStart"/>
      <w:r w:rsidR="00561698">
        <w:t>dijelaskan</w:t>
      </w:r>
      <w:proofErr w:type="spellEnd"/>
      <w:r w:rsidR="00561698">
        <w:t xml:space="preserve"> </w:t>
      </w:r>
      <w:proofErr w:type="spellStart"/>
      <w:r w:rsidR="00561698">
        <w:t>dulu</w:t>
      </w:r>
      <w:proofErr w:type="spellEnd"/>
      <w:r w:rsidR="00561698">
        <w:t xml:space="preserve"> </w:t>
      </w:r>
      <w:proofErr w:type="spellStart"/>
      <w:r w:rsidR="00561698">
        <w:t>mengenai</w:t>
      </w:r>
      <w:proofErr w:type="spellEnd"/>
      <w:r w:rsidR="00561698">
        <w:t xml:space="preserve"> Class A Star Node, </w:t>
      </w:r>
      <w:proofErr w:type="spellStart"/>
      <w:r w:rsidR="00561698">
        <w:t>sebuah</w:t>
      </w:r>
      <w:proofErr w:type="spellEnd"/>
      <w:r w:rsidR="00561698">
        <w:t xml:space="preserve"> Class yang </w:t>
      </w:r>
      <w:proofErr w:type="spellStart"/>
      <w:r w:rsidR="00561698">
        <w:t>merepresentasikan</w:t>
      </w:r>
      <w:proofErr w:type="spellEnd"/>
      <w:r w:rsidR="00561698">
        <w:t xml:space="preserve"> </w:t>
      </w:r>
      <w:proofErr w:type="spellStart"/>
      <w:r w:rsidR="00561698">
        <w:t>sebuah</w:t>
      </w:r>
      <w:proofErr w:type="spellEnd"/>
      <w:r w:rsidR="00561698">
        <w:t xml:space="preserve"> tile </w:t>
      </w:r>
      <w:proofErr w:type="spellStart"/>
      <w:r w:rsidR="00561698">
        <w:t>bersama</w:t>
      </w:r>
      <w:proofErr w:type="spellEnd"/>
      <w:r w:rsidR="00561698">
        <w:t xml:space="preserve"> </w:t>
      </w:r>
      <w:proofErr w:type="spellStart"/>
      <w:r w:rsidR="00561698">
        <w:t>dengan</w:t>
      </w:r>
      <w:proofErr w:type="spellEnd"/>
      <w:r w:rsidR="00561698">
        <w:t xml:space="preserve"> </w:t>
      </w:r>
      <w:proofErr w:type="spellStart"/>
      <w:proofErr w:type="gramStart"/>
      <w:r w:rsidR="00561698">
        <w:t>f,g</w:t>
      </w:r>
      <w:proofErr w:type="spellEnd"/>
      <w:proofErr w:type="gramEnd"/>
      <w:r w:rsidR="00561698">
        <w:t xml:space="preserve">, dan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tile</w:t>
      </w:r>
      <w:r w:rsidR="00561698">
        <w:t xml:space="preserve">. </w:t>
      </w:r>
      <w:proofErr w:type="spellStart"/>
      <w:r w:rsidR="00561698">
        <w:t>Berikut</w:t>
      </w:r>
      <w:proofErr w:type="spellEnd"/>
      <w:r w:rsidR="00561698">
        <w:t xml:space="preserve"> </w:t>
      </w:r>
      <w:proofErr w:type="spellStart"/>
      <w:r w:rsidR="00561698">
        <w:t>adalah</w:t>
      </w:r>
      <w:proofErr w:type="spellEnd"/>
      <w:r w:rsidR="00561698">
        <w:t xml:space="preserve"> </w:t>
      </w:r>
      <w:proofErr w:type="spellStart"/>
      <w:proofErr w:type="gramStart"/>
      <w:r w:rsidR="00561698">
        <w:t>kodenya</w:t>
      </w:r>
      <w:proofErr w:type="spellEnd"/>
      <w:r w:rsidR="00561698">
        <w:t xml:space="preserve"> :</w:t>
      </w:r>
      <w:proofErr w:type="gramEnd"/>
    </w:p>
    <w:p w14:paraId="1171EA7F" w14:textId="77777777" w:rsidR="00561698" w:rsidRDefault="00561698" w:rsidP="00561698">
      <w:pPr>
        <w:pStyle w:val="STTSAlgoritma"/>
      </w:pPr>
    </w:p>
    <w:p w14:paraId="31EAC98F" w14:textId="067CC780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6</w:t>
      </w:r>
      <w:r>
        <w:t xml:space="preserve"> A Star </w:t>
      </w:r>
      <w:r w:rsidR="00E90BD7">
        <w:t>Node</w:t>
      </w:r>
    </w:p>
    <w:p w14:paraId="19A82FEB" w14:textId="4BA7787C" w:rsid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  <w:r w:rsidRPr="00561698">
        <w:t xml:space="preserve">public class </w:t>
      </w:r>
      <w:proofErr w:type="spellStart"/>
      <w:proofErr w:type="gramStart"/>
      <w:r w:rsidRPr="00561698">
        <w:t>AstarNode</w:t>
      </w:r>
      <w:proofErr w:type="spellEnd"/>
      <w:r w:rsidRPr="00561698">
        <w:t>{</w:t>
      </w:r>
      <w:proofErr w:type="gramEnd"/>
    </w:p>
    <w:p w14:paraId="32A6DCC4" w14:textId="77777777" w:rsidR="00561698" w:rsidRPr="00561698" w:rsidRDefault="00561698" w:rsidP="00561698">
      <w:pPr>
        <w:pStyle w:val="STTSAlgoritmaContent"/>
        <w:numPr>
          <w:ilvl w:val="0"/>
          <w:numId w:val="63"/>
        </w:numPr>
        <w:ind w:left="709" w:hanging="709"/>
      </w:pPr>
    </w:p>
    <w:p w14:paraId="64430424" w14:textId="0677B2D6" w:rsidR="00561698" w:rsidRPr="00561698" w:rsidRDefault="00561698" w:rsidP="00561698">
      <w:pPr>
        <w:pStyle w:val="STTSAlgoritmaContent"/>
      </w:pPr>
      <w:r w:rsidRPr="00561698">
        <w:t>[</w:t>
      </w:r>
      <w:proofErr w:type="spellStart"/>
      <w:r w:rsidRPr="00561698">
        <w:t>SerializeField</w:t>
      </w:r>
      <w:proofErr w:type="spellEnd"/>
      <w:r w:rsidRPr="00561698">
        <w:t>]</w:t>
      </w:r>
    </w:p>
    <w:p w14:paraId="7A02B4A3" w14:textId="391478CF" w:rsidR="00561698" w:rsidRPr="00561698" w:rsidRDefault="00561698" w:rsidP="00561698">
      <w:pPr>
        <w:pStyle w:val="STTSAlgoritmaContent"/>
      </w:pPr>
      <w:r w:rsidRPr="00561698">
        <w:t xml:space="preserve">public Coordinate </w:t>
      </w:r>
      <w:proofErr w:type="spellStart"/>
      <w:r w:rsidRPr="00561698">
        <w:t>coordinate</w:t>
      </w:r>
      <w:proofErr w:type="spellEnd"/>
      <w:r w:rsidRPr="00561698">
        <w:t>;</w:t>
      </w:r>
    </w:p>
    <w:p w14:paraId="54D8D011" w14:textId="616B7876" w:rsidR="00561698" w:rsidRPr="00561698" w:rsidRDefault="00561698" w:rsidP="00561698">
      <w:pPr>
        <w:pStyle w:val="STTSAlgoritmaContent"/>
      </w:pPr>
      <w:r w:rsidRPr="00561698">
        <w:t>public float f, g, h;</w:t>
      </w:r>
    </w:p>
    <w:p w14:paraId="1CB309F3" w14:textId="46701FF2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r w:rsidRPr="00561698">
        <w:t>AstarNode</w:t>
      </w:r>
      <w:proofErr w:type="spellEnd"/>
      <w:r w:rsidRPr="00561698">
        <w:t xml:space="preserve"> </w:t>
      </w:r>
      <w:proofErr w:type="spellStart"/>
      <w:r w:rsidRPr="00561698">
        <w:t>parentNode</w:t>
      </w:r>
      <w:proofErr w:type="spellEnd"/>
      <w:r w:rsidRPr="00561698">
        <w:t>;</w:t>
      </w:r>
    </w:p>
    <w:p w14:paraId="1B9166BA" w14:textId="56867176" w:rsidR="00561698" w:rsidRPr="00561698" w:rsidRDefault="00561698" w:rsidP="00561698">
      <w:pPr>
        <w:pStyle w:val="STTSAlgoritmaContent"/>
      </w:pPr>
      <w:r w:rsidRPr="00561698">
        <w:t xml:space="preserve">//g = </w:t>
      </w:r>
      <w:proofErr w:type="spellStart"/>
      <w:r w:rsidRPr="00561698">
        <w:t>jarak</w:t>
      </w:r>
      <w:proofErr w:type="spellEnd"/>
      <w:r w:rsidRPr="00561698">
        <w:t xml:space="preserve"> total </w:t>
      </w:r>
      <w:proofErr w:type="spellStart"/>
      <w:r w:rsidRPr="00561698">
        <w:t>ditempuh</w:t>
      </w:r>
      <w:proofErr w:type="spellEnd"/>
      <w:r w:rsidRPr="00561698">
        <w:t xml:space="preserve"> </w:t>
      </w:r>
      <w:proofErr w:type="spellStart"/>
      <w:r w:rsidRPr="00561698">
        <w:t>dari</w:t>
      </w:r>
      <w:proofErr w:type="spellEnd"/>
      <w:r w:rsidRPr="00561698">
        <w:t xml:space="preserve"> </w:t>
      </w:r>
      <w:proofErr w:type="spellStart"/>
      <w:r w:rsidRPr="00561698">
        <w:t>karakter</w:t>
      </w:r>
      <w:proofErr w:type="spellEnd"/>
      <w:r w:rsidRPr="00561698">
        <w:t xml:space="preserve"> </w:t>
      </w:r>
      <w:proofErr w:type="spellStart"/>
      <w:r w:rsidRPr="00561698">
        <w:t>ke</w:t>
      </w:r>
      <w:proofErr w:type="spellEnd"/>
      <w:r w:rsidRPr="00561698">
        <w:t xml:space="preserve"> </w:t>
      </w:r>
      <w:proofErr w:type="spellStart"/>
      <w:r w:rsidRPr="00561698">
        <w:t>lokasi</w:t>
      </w:r>
      <w:proofErr w:type="spellEnd"/>
    </w:p>
    <w:p w14:paraId="341EB0EF" w14:textId="7EBBA0F1" w:rsidR="00561698" w:rsidRPr="00561698" w:rsidRDefault="00561698" w:rsidP="00561698">
      <w:pPr>
        <w:pStyle w:val="STTSAlgoritmaContent"/>
      </w:pPr>
      <w:r w:rsidRPr="00561698">
        <w:t>//h = Heuristic</w:t>
      </w:r>
    </w:p>
    <w:p w14:paraId="18767F9E" w14:textId="7F1A3F06" w:rsidR="00561698" w:rsidRPr="00561698" w:rsidRDefault="00561698" w:rsidP="00561698">
      <w:pPr>
        <w:pStyle w:val="STTSAlgoritmaContent"/>
      </w:pPr>
      <w:r w:rsidRPr="00561698">
        <w:t xml:space="preserve">//f = total </w:t>
      </w:r>
      <w:proofErr w:type="spellStart"/>
      <w:r w:rsidRPr="00561698">
        <w:t>keduanya</w:t>
      </w:r>
      <w:proofErr w:type="spellEnd"/>
      <w:r w:rsidRPr="00561698">
        <w:t xml:space="preserve"> (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kecil</w:t>
      </w:r>
      <w:proofErr w:type="spellEnd"/>
      <w:r w:rsidRPr="00561698">
        <w:t xml:space="preserve"> </w:t>
      </w:r>
      <w:proofErr w:type="spellStart"/>
      <w:r w:rsidRPr="00561698">
        <w:t>semakin</w:t>
      </w:r>
      <w:proofErr w:type="spellEnd"/>
      <w:r w:rsidRPr="00561698">
        <w:t xml:space="preserve"> </w:t>
      </w:r>
      <w:proofErr w:type="spellStart"/>
      <w:r w:rsidRPr="00561698">
        <w:t>bagus</w:t>
      </w:r>
      <w:proofErr w:type="spellEnd"/>
      <w:r w:rsidRPr="00561698">
        <w:t>)</w:t>
      </w:r>
    </w:p>
    <w:p w14:paraId="150A8C1F" w14:textId="77777777" w:rsidR="00561698" w:rsidRPr="00561698" w:rsidRDefault="00561698" w:rsidP="00561698">
      <w:pPr>
        <w:pStyle w:val="STTSAlgoritmaContent"/>
      </w:pPr>
    </w:p>
    <w:p w14:paraId="44D3F7B9" w14:textId="78BE3E2B" w:rsidR="00561698" w:rsidRPr="00561698" w:rsidRDefault="00561698" w:rsidP="00561698">
      <w:pPr>
        <w:pStyle w:val="STTSAlgoritmaContent"/>
      </w:pPr>
      <w:r w:rsidRPr="00561698">
        <w:t xml:space="preserve">public </w:t>
      </w:r>
      <w:proofErr w:type="spellStart"/>
      <w:proofErr w:type="gramStart"/>
      <w:r w:rsidRPr="00561698">
        <w:t>AstarNode</w:t>
      </w:r>
      <w:proofErr w:type="spellEnd"/>
      <w:r w:rsidRPr="00561698">
        <w:t>(</w:t>
      </w:r>
      <w:proofErr w:type="gramEnd"/>
      <w:r w:rsidRPr="00561698">
        <w:t xml:space="preserve">Coordinate coordinate, float g, float </w:t>
      </w:r>
      <w:proofErr w:type="spellStart"/>
      <w:r w:rsidRPr="00561698">
        <w:t>h,AstarNode</w:t>
      </w:r>
      <w:proofErr w:type="spellEnd"/>
      <w:r w:rsidRPr="00561698">
        <w:t xml:space="preserve"> parent){</w:t>
      </w:r>
    </w:p>
    <w:p w14:paraId="12D34548" w14:textId="4658DCB2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this.coordinate</w:t>
      </w:r>
      <w:proofErr w:type="spellEnd"/>
      <w:proofErr w:type="gramEnd"/>
      <w:r w:rsidRPr="00561698">
        <w:t xml:space="preserve"> = coordinate;</w:t>
      </w:r>
    </w:p>
    <w:p w14:paraId="4E15A329" w14:textId="4CAF7243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this.g</w:t>
      </w:r>
      <w:proofErr w:type="spellEnd"/>
      <w:proofErr w:type="gramEnd"/>
      <w:r w:rsidRPr="00561698">
        <w:t xml:space="preserve"> = g;</w:t>
      </w:r>
    </w:p>
    <w:p w14:paraId="2F214B17" w14:textId="2419FD6B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r w:rsidRPr="00561698">
        <w:t>this.h</w:t>
      </w:r>
      <w:proofErr w:type="spellEnd"/>
      <w:r w:rsidRPr="00561698">
        <w:t xml:space="preserve"> = h;</w:t>
      </w:r>
    </w:p>
    <w:p w14:paraId="2B4A7A1D" w14:textId="74F56E40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this.f</w:t>
      </w:r>
      <w:proofErr w:type="spellEnd"/>
      <w:proofErr w:type="gramEnd"/>
      <w:r w:rsidRPr="00561698">
        <w:t xml:space="preserve"> = g + h;</w:t>
      </w:r>
    </w:p>
    <w:p w14:paraId="633B6C52" w14:textId="5E76A331" w:rsidR="00561698" w:rsidRPr="00561698" w:rsidRDefault="00561698" w:rsidP="00561698">
      <w:pPr>
        <w:pStyle w:val="STTSAlgoritmaContent"/>
      </w:pPr>
      <w:r>
        <w:t xml:space="preserve">  </w:t>
      </w:r>
      <w:proofErr w:type="spellStart"/>
      <w:proofErr w:type="gramStart"/>
      <w:r w:rsidRPr="00561698">
        <w:t>this.parentNode</w:t>
      </w:r>
      <w:proofErr w:type="spellEnd"/>
      <w:proofErr w:type="gramEnd"/>
      <w:r w:rsidRPr="00561698">
        <w:t xml:space="preserve"> = parent;</w:t>
      </w:r>
    </w:p>
    <w:p w14:paraId="79B7720F" w14:textId="085F66B2" w:rsidR="00561698" w:rsidRPr="00561698" w:rsidRDefault="00561698" w:rsidP="00561698">
      <w:pPr>
        <w:pStyle w:val="STTSAlgoritmaContent"/>
      </w:pPr>
      <w:r w:rsidRPr="00561698">
        <w:t>}</w:t>
      </w:r>
    </w:p>
    <w:p w14:paraId="0D9F9559" w14:textId="77777777" w:rsidR="00561698" w:rsidRPr="00561698" w:rsidRDefault="00561698" w:rsidP="00561698">
      <w:pPr>
        <w:pStyle w:val="STTSAlgoritmaContent"/>
      </w:pPr>
    </w:p>
    <w:p w14:paraId="027FF3A1" w14:textId="5FB91F7D" w:rsidR="00561698" w:rsidRPr="00561698" w:rsidRDefault="00561698" w:rsidP="00561698">
      <w:pPr>
        <w:pStyle w:val="STTSAlgoritmaContent"/>
      </w:pPr>
      <w:r w:rsidRPr="00561698">
        <w:t xml:space="preserve">public override string </w:t>
      </w:r>
      <w:proofErr w:type="spellStart"/>
      <w:proofErr w:type="gramStart"/>
      <w:r w:rsidRPr="00561698">
        <w:t>ToString</w:t>
      </w:r>
      <w:proofErr w:type="spellEnd"/>
      <w:r w:rsidRPr="00561698">
        <w:t>(</w:t>
      </w:r>
      <w:proofErr w:type="gramEnd"/>
      <w:r w:rsidRPr="00561698">
        <w:t>){</w:t>
      </w:r>
    </w:p>
    <w:p w14:paraId="01B21CEB" w14:textId="1AD106C3" w:rsidR="00561698" w:rsidRPr="00561698" w:rsidRDefault="00561698" w:rsidP="00561698">
      <w:pPr>
        <w:pStyle w:val="STTSAlgoritmaContent"/>
      </w:pPr>
      <w:r>
        <w:t xml:space="preserve">  </w:t>
      </w:r>
      <w:r w:rsidRPr="00561698">
        <w:t xml:space="preserve">return </w:t>
      </w:r>
      <w:proofErr w:type="spellStart"/>
      <w:proofErr w:type="gramStart"/>
      <w:r w:rsidRPr="00561698">
        <w:t>coordinate.ToString</w:t>
      </w:r>
      <w:proofErr w:type="spellEnd"/>
      <w:proofErr w:type="gramEnd"/>
      <w:r w:rsidRPr="00561698">
        <w:t>() + ", G= " + g + ", H= " + h + ", F= " + f + " Parent =" + (</w:t>
      </w:r>
      <w:proofErr w:type="spellStart"/>
      <w:r w:rsidRPr="00561698">
        <w:t>parentNode</w:t>
      </w:r>
      <w:proofErr w:type="spellEnd"/>
      <w:r w:rsidRPr="00561698">
        <w:t xml:space="preserve"> != null);</w:t>
      </w:r>
    </w:p>
    <w:p w14:paraId="290C040B" w14:textId="5FFD30DE" w:rsidR="00561698" w:rsidRPr="00561698" w:rsidRDefault="00561698" w:rsidP="00561698">
      <w:pPr>
        <w:pStyle w:val="STTSAlgoritmaContent"/>
      </w:pPr>
      <w:r w:rsidRPr="00561698">
        <w:t>}</w:t>
      </w:r>
    </w:p>
    <w:p w14:paraId="7BBA3DC3" w14:textId="4D03EBF6" w:rsidR="003A5619" w:rsidRDefault="00561698" w:rsidP="00561698">
      <w:pPr>
        <w:pStyle w:val="STTSAlgoritmaContent"/>
      </w:pPr>
      <w:r w:rsidRPr="00561698">
        <w:t>}</w:t>
      </w:r>
    </w:p>
    <w:p w14:paraId="7035848F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B0CF71C" w14:textId="12C21074" w:rsidR="00561698" w:rsidRDefault="00561698" w:rsidP="00561698">
      <w:pPr>
        <w:ind w:firstLine="709"/>
      </w:pPr>
      <w:r>
        <w:t xml:space="preserve">Dalam Class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di baris 4 – 6,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, </w:t>
      </w:r>
      <w:proofErr w:type="spellStart"/>
      <w:r>
        <w:t>fgh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parentNode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 </w:t>
      </w:r>
      <w:proofErr w:type="spellStart"/>
      <w:r>
        <w:t>Selanjtnya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constructor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constructor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ToString</w:t>
      </w:r>
      <w:proofErr w:type="spellEnd"/>
      <w:r>
        <w:t xml:space="preserve"> </w:t>
      </w:r>
      <w:proofErr w:type="spellStart"/>
      <w:r>
        <w:t>dioverride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debug node A*.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>:</w:t>
      </w:r>
    </w:p>
    <w:p w14:paraId="4FD6B330" w14:textId="77777777" w:rsidR="00DE44A0" w:rsidRDefault="00DE44A0" w:rsidP="00561698">
      <w:pPr>
        <w:ind w:firstLine="0"/>
      </w:pPr>
    </w:p>
    <w:p w14:paraId="55D9FB36" w14:textId="5E50042D" w:rsidR="00DE44A0" w:rsidRDefault="00DE44A0" w:rsidP="00DE44A0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</w:t>
      </w:r>
      <w:r w:rsidR="00D92F86">
        <w:t>A Star Algorithm</w:t>
      </w:r>
    </w:p>
    <w:p w14:paraId="0C3DEA20" w14:textId="09BBDBD2" w:rsidR="00DE44A0" w:rsidRDefault="00DE44A0" w:rsidP="00DE44A0">
      <w:pPr>
        <w:pStyle w:val="STTSAlgoritmaContent"/>
        <w:numPr>
          <w:ilvl w:val="0"/>
          <w:numId w:val="61"/>
        </w:numPr>
        <w:ind w:left="709" w:hanging="709"/>
      </w:pPr>
      <w:r>
        <w:t xml:space="preserve">public class </w:t>
      </w:r>
      <w:proofErr w:type="spellStart"/>
      <w:proofErr w:type="gramStart"/>
      <w:r>
        <w:t>AStarAlgorithm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>{</w:t>
      </w:r>
    </w:p>
    <w:p w14:paraId="0A02787B" w14:textId="77777777" w:rsidR="00DE44A0" w:rsidRDefault="00DE44A0" w:rsidP="00DE44A0">
      <w:pPr>
        <w:pStyle w:val="STTSAlgoritmaContent"/>
      </w:pPr>
    </w:p>
    <w:p w14:paraId="3E4B78A2" w14:textId="45E1FF0D" w:rsidR="00DE44A0" w:rsidRDefault="00DE44A0" w:rsidP="00DE44A0">
      <w:pPr>
        <w:pStyle w:val="STTSAlgoritmaContent"/>
      </w:pPr>
      <w:r>
        <w:t xml:space="preserve">public static float </w:t>
      </w:r>
      <w:proofErr w:type="spellStart"/>
      <w:r>
        <w:t>circleSize</w:t>
      </w:r>
      <w:proofErr w:type="spellEnd"/>
      <w:r>
        <w:t xml:space="preserve"> = 1f;</w:t>
      </w:r>
    </w:p>
    <w:p w14:paraId="705FC2BA" w14:textId="77777777" w:rsidR="00DE44A0" w:rsidRDefault="00DE44A0" w:rsidP="00DE44A0">
      <w:pPr>
        <w:pStyle w:val="STTSAlgoritmaContent"/>
      </w:pPr>
    </w:p>
    <w:p w14:paraId="3641AA32" w14:textId="53F33FED" w:rsidR="00DE44A0" w:rsidRDefault="00DE44A0" w:rsidP="00DE44A0">
      <w:pPr>
        <w:pStyle w:val="STTSAlgoritmaContent"/>
      </w:pPr>
      <w:r>
        <w:t xml:space="preserve">public static </w:t>
      </w:r>
      <w:proofErr w:type="gramStart"/>
      <w:r>
        <w:t>Coordinate[</w:t>
      </w:r>
      <w:proofErr w:type="gramEnd"/>
      <w:r>
        <w:t xml:space="preserve">] </w:t>
      </w:r>
      <w:proofErr w:type="spellStart"/>
      <w:r>
        <w:t>makeWay</w:t>
      </w:r>
      <w:proofErr w:type="spellEnd"/>
      <w:r>
        <w:t>(Transform character, Transform ball){</w:t>
      </w:r>
    </w:p>
    <w:p w14:paraId="1745F1BB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403CED64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5075FC50" w14:textId="774F8AAC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102B1A3B" w14:textId="0C724822" w:rsidR="00DE44A0" w:rsidRDefault="00DE44A0" w:rsidP="00DE44A0">
      <w:pPr>
        <w:pStyle w:val="STTSAlgoritmaContent"/>
      </w:pPr>
      <w:r>
        <w:t xml:space="preserve">  return </w:t>
      </w:r>
      <w:proofErr w:type="spellStart"/>
      <w:proofErr w:type="gramStart"/>
      <w:r>
        <w:t>makeWay</w:t>
      </w:r>
      <w:proofErr w:type="spellEnd"/>
      <w:r>
        <w:t>(</w:t>
      </w:r>
      <w:proofErr w:type="spellStart"/>
      <w:proofErr w:type="gramEnd"/>
      <w:r>
        <w:t>Coordinate.returnAsCoordinate</w:t>
      </w:r>
      <w:proofErr w:type="spellEnd"/>
      <w:r>
        <w:t>(</w:t>
      </w:r>
      <w:proofErr w:type="spellStart"/>
      <w:r>
        <w:t>character.position</w:t>
      </w:r>
      <w:proofErr w:type="spellEnd"/>
      <w:r>
        <w:t xml:space="preserve">), </w:t>
      </w:r>
      <w:proofErr w:type="spellStart"/>
      <w:r>
        <w:t>Coordinate.returnAsCoordinate</w:t>
      </w:r>
      <w:proofErr w:type="spellEnd"/>
      <w:r>
        <w:t>(</w:t>
      </w:r>
      <w:proofErr w:type="spellStart"/>
      <w:r>
        <w:t>ball.position</w:t>
      </w:r>
      <w:proofErr w:type="spellEnd"/>
      <w:r>
        <w:t>));</w:t>
      </w:r>
    </w:p>
    <w:p w14:paraId="609A09A5" w14:textId="043525A3" w:rsidR="00DE44A0" w:rsidRDefault="00DE44A0" w:rsidP="00DE44A0">
      <w:pPr>
        <w:pStyle w:val="STTSAlgoritmaContent"/>
      </w:pPr>
      <w:r>
        <w:t>}</w:t>
      </w:r>
    </w:p>
    <w:p w14:paraId="20CDB532" w14:textId="77777777" w:rsidR="00DE44A0" w:rsidRDefault="00DE44A0" w:rsidP="00DE44A0">
      <w:pPr>
        <w:pStyle w:val="STTSAlgoritmaContent"/>
      </w:pPr>
    </w:p>
    <w:p w14:paraId="580D763A" w14:textId="1D2F519E" w:rsidR="00DE44A0" w:rsidRDefault="00DE44A0" w:rsidP="00DE44A0">
      <w:pPr>
        <w:pStyle w:val="STTSAlgoritmaContent"/>
      </w:pPr>
      <w:r>
        <w:t xml:space="preserve">public static </w:t>
      </w:r>
      <w:proofErr w:type="gramStart"/>
      <w:r>
        <w:t>Coordinate[</w:t>
      </w:r>
      <w:proofErr w:type="gramEnd"/>
      <w:r>
        <w:t xml:space="preserve">] </w:t>
      </w:r>
      <w:proofErr w:type="spellStart"/>
      <w:r>
        <w:t>makeWay</w:t>
      </w:r>
      <w:proofErr w:type="spellEnd"/>
      <w:r>
        <w:t>(Coordinate character, Coordinate ball){</w:t>
      </w:r>
    </w:p>
    <w:p w14:paraId="177D76A0" w14:textId="367D5650" w:rsidR="00DE44A0" w:rsidRDefault="00DE44A0" w:rsidP="00DE44A0">
      <w:pPr>
        <w:pStyle w:val="STTSAlgoritmaContent"/>
      </w:pPr>
      <w:r>
        <w:t xml:space="preserve">  // </w:t>
      </w:r>
      <w:proofErr w:type="spellStart"/>
      <w:r>
        <w:t>layermask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integer </w:t>
      </w:r>
      <w:proofErr w:type="spellStart"/>
      <w:r>
        <w:t>tapi</w:t>
      </w:r>
      <w:proofErr w:type="spellEnd"/>
      <w:r>
        <w:t xml:space="preserve"> biner </w:t>
      </w:r>
      <w:proofErr w:type="spellStart"/>
      <w:r>
        <w:t>ternyata</w:t>
      </w:r>
      <w:proofErr w:type="spellEnd"/>
    </w:p>
    <w:p w14:paraId="433C8CA6" w14:textId="7D421AEB" w:rsidR="00DE44A0" w:rsidRDefault="00DE44A0" w:rsidP="00DE44A0">
      <w:pPr>
        <w:pStyle w:val="STTSAlgoritmaContent"/>
      </w:pPr>
      <w:r>
        <w:t xml:space="preserve">  Vector2 </w:t>
      </w:r>
      <w:proofErr w:type="spellStart"/>
      <w:r>
        <w:t>arah</w:t>
      </w:r>
      <w:proofErr w:type="spellEnd"/>
      <w:r>
        <w:t xml:space="preserve"> = (</w:t>
      </w:r>
      <w:proofErr w:type="spellStart"/>
      <w:proofErr w:type="gramStart"/>
      <w:r>
        <w:t>ball.returnAsVector</w:t>
      </w:r>
      <w:proofErr w:type="spellEnd"/>
      <w:proofErr w:type="gramEnd"/>
      <w:r>
        <w:t xml:space="preserve">() - </w:t>
      </w:r>
      <w:proofErr w:type="spellStart"/>
      <w:r>
        <w:t>character.returnAsVector</w:t>
      </w:r>
      <w:proofErr w:type="spellEnd"/>
      <w:r>
        <w:t>());</w:t>
      </w:r>
    </w:p>
    <w:p w14:paraId="04ECA2CF" w14:textId="437D61E7" w:rsidR="00DE44A0" w:rsidRDefault="00DE44A0" w:rsidP="00DE44A0">
      <w:pPr>
        <w:pStyle w:val="STTSAlgoritmaContent"/>
      </w:pPr>
      <w:r>
        <w:t xml:space="preserve">  </w:t>
      </w:r>
      <w:proofErr w:type="spellStart"/>
      <w:r>
        <w:t>arah</w:t>
      </w:r>
      <w:proofErr w:type="spellEnd"/>
      <w:r>
        <w:t xml:space="preserve"> = </w:t>
      </w:r>
      <w:proofErr w:type="spellStart"/>
      <w:proofErr w:type="gramStart"/>
      <w:r>
        <w:t>arah.normalized</w:t>
      </w:r>
      <w:proofErr w:type="spellEnd"/>
      <w:proofErr w:type="gramEnd"/>
      <w:r>
        <w:t>;</w:t>
      </w:r>
    </w:p>
    <w:p w14:paraId="052EA543" w14:textId="75B831FE" w:rsidR="00DE44A0" w:rsidRDefault="00DE44A0" w:rsidP="00DE44A0">
      <w:pPr>
        <w:pStyle w:val="STTSAlgoritmaContent"/>
      </w:pPr>
      <w:r>
        <w:t xml:space="preserve">  float </w:t>
      </w:r>
      <w:proofErr w:type="spellStart"/>
      <w:r>
        <w:t>dist</w:t>
      </w:r>
      <w:proofErr w:type="spellEnd"/>
      <w:r>
        <w:t xml:space="preserve"> = Vector3.Distance(</w:t>
      </w:r>
      <w:proofErr w:type="spellStart"/>
      <w:proofErr w:type="gramStart"/>
      <w:r>
        <w:t>ball.returnAsVector</w:t>
      </w:r>
      <w:proofErr w:type="spellEnd"/>
      <w:proofErr w:type="gramEnd"/>
      <w:r>
        <w:t xml:space="preserve">(), </w:t>
      </w:r>
      <w:proofErr w:type="spellStart"/>
      <w:r>
        <w:t>character.returnAsVector</w:t>
      </w:r>
      <w:proofErr w:type="spellEnd"/>
      <w:r>
        <w:t>());</w:t>
      </w:r>
    </w:p>
    <w:p w14:paraId="5FAAECBB" w14:textId="77777777" w:rsidR="00DE44A0" w:rsidRDefault="00DE44A0" w:rsidP="00561698">
      <w:pPr>
        <w:pStyle w:val="STTSAlgoritmaContent"/>
        <w:numPr>
          <w:ilvl w:val="0"/>
          <w:numId w:val="0"/>
        </w:numPr>
      </w:pPr>
    </w:p>
    <w:p w14:paraId="6DF90496" w14:textId="1857141A" w:rsidR="00DE44A0" w:rsidRDefault="00DE44A0" w:rsidP="00DE44A0">
      <w:pPr>
        <w:pStyle w:val="STTSAlgoritmaContent"/>
      </w:pPr>
      <w:r>
        <w:t xml:space="preserve">  if </w:t>
      </w:r>
      <w:proofErr w:type="gramStart"/>
      <w:r>
        <w:t>(!Physics2D.CircleCast</w:t>
      </w:r>
      <w:proofErr w:type="gramEnd"/>
      <w:r>
        <w:t>(</w:t>
      </w:r>
      <w:proofErr w:type="spellStart"/>
      <w:r>
        <w:t>character.returnAsVector</w:t>
      </w:r>
      <w:proofErr w:type="spellEnd"/>
      <w:r>
        <w:t xml:space="preserve">(), </w:t>
      </w:r>
      <w:proofErr w:type="spellStart"/>
      <w:r>
        <w:t>circleSize</w:t>
      </w:r>
      <w:proofErr w:type="spellEnd"/>
      <w:r>
        <w:t xml:space="preserve">,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dist</w:t>
      </w:r>
      <w:proofErr w:type="spellEnd"/>
      <w:r>
        <w:t>, 64)){</w:t>
      </w:r>
    </w:p>
    <w:p w14:paraId="0531F345" w14:textId="0DFE8191" w:rsidR="00DE44A0" w:rsidRDefault="00DE44A0" w:rsidP="00DE44A0">
      <w:pPr>
        <w:pStyle w:val="STTSAlgoritmaContent"/>
      </w:pPr>
      <w:r>
        <w:t xml:space="preserve">    Coordinate </w:t>
      </w:r>
      <w:proofErr w:type="spellStart"/>
      <w:r>
        <w:t>ints</w:t>
      </w:r>
      <w:proofErr w:type="spellEnd"/>
      <w:r>
        <w:t xml:space="preserve"> = </w:t>
      </w:r>
      <w:proofErr w:type="spellStart"/>
      <w:r>
        <w:t>vectorToCoordinate</w:t>
      </w:r>
      <w:proofErr w:type="spellEnd"/>
      <w:r>
        <w:t>(</w:t>
      </w:r>
      <w:proofErr w:type="spellStart"/>
      <w:proofErr w:type="gramStart"/>
      <w:r>
        <w:t>ball.returnAsVector</w:t>
      </w:r>
      <w:proofErr w:type="spellEnd"/>
      <w:proofErr w:type="gramEnd"/>
      <w:r>
        <w:t>());</w:t>
      </w:r>
    </w:p>
    <w:p w14:paraId="684E4C72" w14:textId="3C6C4601" w:rsidR="00DE44A0" w:rsidRDefault="00DE44A0" w:rsidP="00DE44A0">
      <w:pPr>
        <w:pStyle w:val="STTSAlgoritmaContent"/>
      </w:pPr>
      <w:r>
        <w:t xml:space="preserve">    //</w:t>
      </w:r>
      <w:proofErr w:type="spellStart"/>
      <w:r>
        <w:t>Debug.Log</w:t>
      </w:r>
      <w:proofErr w:type="spellEnd"/>
      <w:r>
        <w:t>("Shortcut");</w:t>
      </w:r>
    </w:p>
    <w:p w14:paraId="1ED79BF7" w14:textId="372F9FD8" w:rsidR="00DE44A0" w:rsidRDefault="00DE44A0" w:rsidP="00DE44A0">
      <w:pPr>
        <w:pStyle w:val="STTSAlgoritmaContent"/>
      </w:pPr>
      <w:r>
        <w:t xml:space="preserve">    return new </w:t>
      </w:r>
      <w:proofErr w:type="gramStart"/>
      <w:r>
        <w:t>Coordinate[</w:t>
      </w:r>
      <w:proofErr w:type="gramEnd"/>
      <w:r>
        <w:t xml:space="preserve">] { </w:t>
      </w:r>
      <w:proofErr w:type="spellStart"/>
      <w:r>
        <w:t>ints</w:t>
      </w:r>
      <w:proofErr w:type="spellEnd"/>
      <w:r>
        <w:t xml:space="preserve"> };</w:t>
      </w:r>
    </w:p>
    <w:p w14:paraId="50871172" w14:textId="2D3DF6BE" w:rsidR="00DE44A0" w:rsidRDefault="00DE44A0" w:rsidP="00DE44A0">
      <w:pPr>
        <w:pStyle w:val="STTSAlgoritmaContent"/>
      </w:pPr>
      <w:r>
        <w:t xml:space="preserve">  }</w:t>
      </w:r>
    </w:p>
    <w:p w14:paraId="073A9917" w14:textId="4CD0A05F" w:rsidR="00DE44A0" w:rsidRDefault="00DE44A0" w:rsidP="00DE44A0">
      <w:pPr>
        <w:pStyle w:val="STTSAlgoritmaContent"/>
      </w:pPr>
      <w:r>
        <w:t xml:space="preserve">  </w:t>
      </w:r>
      <w:proofErr w:type="gramStart"/>
      <w:r>
        <w:t>else{</w:t>
      </w:r>
      <w:proofErr w:type="gramEnd"/>
    </w:p>
    <w:p w14:paraId="6E0FC10C" w14:textId="49743A9D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AstarNode</w:t>
      </w:r>
      <w:proofErr w:type="spellEnd"/>
      <w:r>
        <w:t xml:space="preserve"> result =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 xml:space="preserve">character, ball, </w:t>
      </w:r>
      <w:proofErr w:type="spellStart"/>
      <w:r>
        <w:t>SetObjects.getMap</w:t>
      </w:r>
      <w:proofErr w:type="spellEnd"/>
      <w:r>
        <w:t>(false));</w:t>
      </w:r>
    </w:p>
    <w:p w14:paraId="2BDCD41D" w14:textId="5642BA29" w:rsidR="00DE44A0" w:rsidRDefault="00DE44A0" w:rsidP="00DE44A0">
      <w:pPr>
        <w:pStyle w:val="STTSAlgoritmaContent"/>
      </w:pPr>
      <w:r>
        <w:t xml:space="preserve">    if (result == null || </w:t>
      </w:r>
      <w:proofErr w:type="spellStart"/>
      <w:proofErr w:type="gramStart"/>
      <w:r>
        <w:t>result.parentNode</w:t>
      </w:r>
      <w:proofErr w:type="spellEnd"/>
      <w:proofErr w:type="gramEnd"/>
      <w:r>
        <w:t xml:space="preserve"> == null){</w:t>
      </w:r>
    </w:p>
    <w:p w14:paraId="51C22A89" w14:textId="657E9BEE" w:rsidR="00DE44A0" w:rsidRDefault="00DE44A0" w:rsidP="00DE44A0">
      <w:pPr>
        <w:pStyle w:val="STTSAlgoritmaContent"/>
      </w:pPr>
      <w:r>
        <w:lastRenderedPageBreak/>
        <w:t xml:space="preserve">      </w:t>
      </w:r>
      <w:proofErr w:type="spellStart"/>
      <w:r>
        <w:t>Debug.Log</w:t>
      </w:r>
      <w:proofErr w:type="spellEnd"/>
      <w:r>
        <w:t>("</w:t>
      </w:r>
      <w:proofErr w:type="gramStart"/>
      <w:r>
        <w:t>Null :</w:t>
      </w:r>
      <w:proofErr w:type="gramEnd"/>
      <w:r>
        <w:t xml:space="preserve"> " + </w:t>
      </w:r>
      <w:proofErr w:type="spellStart"/>
      <w:r>
        <w:t>character.ToString</w:t>
      </w:r>
      <w:proofErr w:type="spellEnd"/>
      <w:r>
        <w:t xml:space="preserve">() + " </w:t>
      </w:r>
      <w:proofErr w:type="spellStart"/>
      <w:r>
        <w:t>ke</w:t>
      </w:r>
      <w:proofErr w:type="spellEnd"/>
      <w:r>
        <w:t xml:space="preserve"> " + </w:t>
      </w:r>
      <w:proofErr w:type="spellStart"/>
      <w:r>
        <w:t>ball.ToString</w:t>
      </w:r>
      <w:proofErr w:type="spellEnd"/>
      <w:r>
        <w:t>());</w:t>
      </w:r>
    </w:p>
    <w:p w14:paraId="20E6A6FC" w14:textId="19E743CA" w:rsidR="00DE44A0" w:rsidRDefault="00DE44A0" w:rsidP="00DE44A0">
      <w:pPr>
        <w:pStyle w:val="STTSAlgoritmaContent"/>
      </w:pPr>
      <w:r>
        <w:t xml:space="preserve">      return null;</w:t>
      </w:r>
    </w:p>
    <w:p w14:paraId="4BA0C386" w14:textId="33DFE541" w:rsidR="00DE44A0" w:rsidRDefault="00DE44A0" w:rsidP="00DE44A0">
      <w:pPr>
        <w:pStyle w:val="STTSAlgoritmaContent"/>
      </w:pPr>
      <w:r>
        <w:t xml:space="preserve">    }</w:t>
      </w:r>
    </w:p>
    <w:p w14:paraId="7179CB6F" w14:textId="11B60EA6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ArrayList</w:t>
      </w:r>
      <w:proofErr w:type="spellEnd"/>
      <w:r>
        <w:t xml:space="preserve"> coordinates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543980BC" w14:textId="68298A8C" w:rsidR="00DE44A0" w:rsidRDefault="00DE44A0" w:rsidP="00DE44A0">
      <w:pPr>
        <w:pStyle w:val="STTSAlgoritmaContent"/>
      </w:pPr>
      <w:r>
        <w:t xml:space="preserve">    while (</w:t>
      </w:r>
      <w:proofErr w:type="spellStart"/>
      <w:proofErr w:type="gramStart"/>
      <w:r>
        <w:t>result.parentNode</w:t>
      </w:r>
      <w:proofErr w:type="spellEnd"/>
      <w:proofErr w:type="gramEnd"/>
      <w:r>
        <w:t xml:space="preserve"> != null){</w:t>
      </w:r>
    </w:p>
    <w:p w14:paraId="3D0C9F16" w14:textId="44542082" w:rsidR="00DE44A0" w:rsidRDefault="00DE44A0" w:rsidP="00DE44A0">
      <w:pPr>
        <w:pStyle w:val="STTSAlgoritmaContent"/>
      </w:pPr>
      <w:r>
        <w:t xml:space="preserve">      </w:t>
      </w:r>
      <w:proofErr w:type="spellStart"/>
      <w:proofErr w:type="gramStart"/>
      <w:r>
        <w:t>coordinates.Add</w:t>
      </w:r>
      <w:proofErr w:type="spellEnd"/>
      <w:proofErr w:type="gramEnd"/>
      <w:r>
        <w:t>(</w:t>
      </w:r>
      <w:proofErr w:type="spellStart"/>
      <w:r>
        <w:t>result.coordinate</w:t>
      </w:r>
      <w:proofErr w:type="spellEnd"/>
      <w:r>
        <w:t>);</w:t>
      </w:r>
    </w:p>
    <w:p w14:paraId="283FF353" w14:textId="3DEF97F3" w:rsidR="00DE44A0" w:rsidRDefault="00DE44A0" w:rsidP="00DE44A0">
      <w:pPr>
        <w:pStyle w:val="STTSAlgoritmaContent"/>
      </w:pPr>
      <w:r>
        <w:t xml:space="preserve">      result = </w:t>
      </w:r>
      <w:proofErr w:type="spellStart"/>
      <w:proofErr w:type="gramStart"/>
      <w:r>
        <w:t>result.parentNode</w:t>
      </w:r>
      <w:proofErr w:type="spellEnd"/>
      <w:proofErr w:type="gramEnd"/>
      <w:r>
        <w:t>;</w:t>
      </w:r>
    </w:p>
    <w:p w14:paraId="386672F2" w14:textId="055B9361" w:rsidR="00DE44A0" w:rsidRDefault="00DE44A0" w:rsidP="00DE44A0">
      <w:pPr>
        <w:pStyle w:val="STTSAlgoritmaContent"/>
      </w:pPr>
      <w:r>
        <w:t xml:space="preserve">    }</w:t>
      </w:r>
    </w:p>
    <w:p w14:paraId="4D5485CE" w14:textId="3364E1A9" w:rsidR="00DE44A0" w:rsidRDefault="00DE44A0" w:rsidP="00DE44A0">
      <w:pPr>
        <w:pStyle w:val="STTSAlgoritmaContent"/>
      </w:pPr>
      <w:r>
        <w:t xml:space="preserve">    </w:t>
      </w:r>
      <w:proofErr w:type="spellStart"/>
      <w:proofErr w:type="gramStart"/>
      <w:r>
        <w:t>coordinates.Reverse</w:t>
      </w:r>
      <w:proofErr w:type="spellEnd"/>
      <w:proofErr w:type="gramEnd"/>
      <w:r>
        <w:t>();</w:t>
      </w:r>
    </w:p>
    <w:p w14:paraId="2346A1B0" w14:textId="509958AD" w:rsidR="00DE44A0" w:rsidRDefault="00DE44A0" w:rsidP="00DE44A0">
      <w:pPr>
        <w:pStyle w:val="STTSAlgoritmaContent"/>
      </w:pPr>
      <w:r>
        <w:t xml:space="preserve">    return </w:t>
      </w:r>
      <w:proofErr w:type="spellStart"/>
      <w:r>
        <w:t>finalcoordinates</w:t>
      </w:r>
      <w:proofErr w:type="spellEnd"/>
      <w:r>
        <w:t>;</w:t>
      </w:r>
    </w:p>
    <w:p w14:paraId="67B5991A" w14:textId="6075A5DE" w:rsidR="00DE44A0" w:rsidRDefault="00DE44A0" w:rsidP="00DE44A0">
      <w:pPr>
        <w:pStyle w:val="STTSAlgoritmaContent"/>
      </w:pPr>
      <w:r>
        <w:t xml:space="preserve">  }</w:t>
      </w:r>
    </w:p>
    <w:p w14:paraId="3CBF752E" w14:textId="1C691B2E" w:rsidR="00DE44A0" w:rsidRDefault="00DE44A0" w:rsidP="00DE44A0">
      <w:pPr>
        <w:pStyle w:val="STTSAlgoritmaContent"/>
      </w:pPr>
      <w:r>
        <w:t>}</w:t>
      </w:r>
    </w:p>
    <w:p w14:paraId="17FF2D6C" w14:textId="77777777" w:rsidR="00DE44A0" w:rsidRDefault="00DE44A0" w:rsidP="00DE44A0">
      <w:pPr>
        <w:pStyle w:val="STTSAlgoritmaContent"/>
      </w:pPr>
    </w:p>
    <w:p w14:paraId="0BCB720B" w14:textId="4F400280" w:rsidR="00DE44A0" w:rsidRDefault="00DE44A0" w:rsidP="00DE44A0">
      <w:pPr>
        <w:pStyle w:val="STTSAlgoritmaContent"/>
      </w:pPr>
      <w:r>
        <w:t xml:space="preserve">static </w:t>
      </w:r>
      <w:proofErr w:type="gramStart"/>
      <w:r>
        <w:t>Coordinate[</w:t>
      </w:r>
      <w:proofErr w:type="gramEnd"/>
      <w:r>
        <w:t xml:space="preserve">] </w:t>
      </w:r>
      <w:proofErr w:type="spellStart"/>
      <w:r>
        <w:t>optimizePath</w:t>
      </w:r>
      <w:proofErr w:type="spellEnd"/>
      <w:r>
        <w:t>(Coordinate[] path){</w:t>
      </w:r>
    </w:p>
    <w:p w14:paraId="16E2D04A" w14:textId="7FC714E8" w:rsidR="00DE44A0" w:rsidRDefault="00DE44A0" w:rsidP="00DE44A0">
      <w:pPr>
        <w:pStyle w:val="STTSAlgoritmaContent"/>
      </w:pPr>
      <w:r>
        <w:t xml:space="preserve">  List&lt;Coordinate&gt; </w:t>
      </w:r>
      <w:proofErr w:type="spellStart"/>
      <w:r>
        <w:t>resultAL</w:t>
      </w:r>
      <w:proofErr w:type="spellEnd"/>
      <w:r>
        <w:t xml:space="preserve"> = new List&lt;Coordinate</w:t>
      </w:r>
      <w:proofErr w:type="gramStart"/>
      <w:r>
        <w:t>&gt;(</w:t>
      </w:r>
      <w:proofErr w:type="gramEnd"/>
      <w:r>
        <w:t>);</w:t>
      </w:r>
    </w:p>
    <w:p w14:paraId="165D5484" w14:textId="460AA6BC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currentPoint</w:t>
      </w:r>
      <w:proofErr w:type="spellEnd"/>
      <w:r>
        <w:t xml:space="preserve"> = </w:t>
      </w:r>
      <w:proofErr w:type="gramStart"/>
      <w:r>
        <w:t>path[</w:t>
      </w:r>
      <w:proofErr w:type="gramEnd"/>
      <w:r>
        <w:t>0],</w:t>
      </w:r>
      <w:proofErr w:type="spellStart"/>
      <w:r>
        <w:t>checkedPoint</w:t>
      </w:r>
      <w:proofErr w:type="spellEnd"/>
      <w:r>
        <w:t xml:space="preserve"> = path[0];</w:t>
      </w:r>
    </w:p>
    <w:p w14:paraId="1580172F" w14:textId="3404E571" w:rsidR="00DE44A0" w:rsidRDefault="00DE44A0" w:rsidP="00DE44A0">
      <w:pPr>
        <w:pStyle w:val="STTSAlgoritmaContent"/>
      </w:pPr>
      <w:r>
        <w:t xml:space="preserve">  int </w:t>
      </w:r>
      <w:proofErr w:type="spellStart"/>
      <w:r>
        <w:t>pathIndex</w:t>
      </w:r>
      <w:proofErr w:type="spellEnd"/>
      <w:r>
        <w:t xml:space="preserve"> = 1;</w:t>
      </w:r>
    </w:p>
    <w:p w14:paraId="6E0627A2" w14:textId="4CDBC24E" w:rsidR="00DE44A0" w:rsidRDefault="00DE44A0" w:rsidP="00DE44A0">
      <w:pPr>
        <w:pStyle w:val="STTSAlgoritmaContent"/>
      </w:pPr>
      <w:r>
        <w:t xml:space="preserve">  Vector2 </w:t>
      </w:r>
      <w:proofErr w:type="spellStart"/>
      <w:proofErr w:type="gramStart"/>
      <w:r>
        <w:t>arah</w:t>
      </w:r>
      <w:proofErr w:type="spellEnd"/>
      <w:r>
        <w:t xml:space="preserve"> ;</w:t>
      </w:r>
      <w:proofErr w:type="gramEnd"/>
    </w:p>
    <w:p w14:paraId="7D2B6F94" w14:textId="6DA5E346" w:rsidR="00DE44A0" w:rsidRDefault="00DE44A0" w:rsidP="00DE44A0">
      <w:pPr>
        <w:pStyle w:val="STTSAlgoritmaContent"/>
      </w:pPr>
      <w:r>
        <w:t xml:space="preserve">  float </w:t>
      </w:r>
      <w:proofErr w:type="spellStart"/>
      <w:r>
        <w:t>dist</w:t>
      </w:r>
      <w:proofErr w:type="spellEnd"/>
      <w:r>
        <w:t>;</w:t>
      </w:r>
    </w:p>
    <w:p w14:paraId="0664792E" w14:textId="79050514" w:rsidR="00DE44A0" w:rsidRDefault="00DE44A0" w:rsidP="00DE44A0">
      <w:pPr>
        <w:pStyle w:val="STTSAlgoritmaContent"/>
      </w:pPr>
      <w:r>
        <w:t xml:space="preserve">  </w:t>
      </w:r>
      <w:proofErr w:type="spellStart"/>
      <w:r>
        <w:t>resultAL.Add</w:t>
      </w:r>
      <w:proofErr w:type="spellEnd"/>
      <w:r>
        <w:t>(</w:t>
      </w:r>
      <w:proofErr w:type="spellStart"/>
      <w:r>
        <w:t>currentPoint</w:t>
      </w:r>
      <w:proofErr w:type="spellEnd"/>
      <w:r>
        <w:t>);</w:t>
      </w:r>
    </w:p>
    <w:p w14:paraId="5264C2D5" w14:textId="29929E89" w:rsidR="00DE44A0" w:rsidRDefault="00DE44A0" w:rsidP="00DE44A0">
      <w:pPr>
        <w:pStyle w:val="STTSAlgoritmaContent"/>
      </w:pPr>
      <w:r>
        <w:t xml:space="preserve">  while (</w:t>
      </w:r>
      <w:proofErr w:type="spellStart"/>
      <w:r>
        <w:t>pathIndex</w:t>
      </w:r>
      <w:proofErr w:type="spellEnd"/>
      <w:r>
        <w:t xml:space="preserve"> &lt; </w:t>
      </w:r>
      <w:proofErr w:type="spellStart"/>
      <w:proofErr w:type="gramStart"/>
      <w:r>
        <w:t>path.Length</w:t>
      </w:r>
      <w:proofErr w:type="spellEnd"/>
      <w:proofErr w:type="gramEnd"/>
      <w:r>
        <w:t xml:space="preserve"> - 1){</w:t>
      </w:r>
    </w:p>
    <w:p w14:paraId="7E93553E" w14:textId="673F1109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arah</w:t>
      </w:r>
      <w:proofErr w:type="spellEnd"/>
      <w:r>
        <w:t xml:space="preserve"> = (path[</w:t>
      </w:r>
      <w:proofErr w:type="spellStart"/>
      <w:r>
        <w:t>pathIndex</w:t>
      </w:r>
      <w:proofErr w:type="spellEnd"/>
      <w:proofErr w:type="gramStart"/>
      <w:r>
        <w:t>].</w:t>
      </w:r>
      <w:proofErr w:type="spellStart"/>
      <w:r>
        <w:t>returnAsVector</w:t>
      </w:r>
      <w:proofErr w:type="spellEnd"/>
      <w:proofErr w:type="gramEnd"/>
      <w:r>
        <w:t xml:space="preserve">() - </w:t>
      </w:r>
      <w:proofErr w:type="spellStart"/>
      <w:r>
        <w:t>currentPoint.returnAsVector</w:t>
      </w:r>
      <w:proofErr w:type="spellEnd"/>
      <w:r>
        <w:t>()).normalized;</w:t>
      </w:r>
    </w:p>
    <w:p w14:paraId="753A32FE" w14:textId="06D67BAD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dist</w:t>
      </w:r>
      <w:proofErr w:type="spellEnd"/>
      <w:r>
        <w:t xml:space="preserve"> = Vector2.Distance(path[</w:t>
      </w:r>
      <w:proofErr w:type="spellStart"/>
      <w:r>
        <w:t>pathIndex</w:t>
      </w:r>
      <w:proofErr w:type="spellEnd"/>
      <w:proofErr w:type="gramStart"/>
      <w:r>
        <w:t>].</w:t>
      </w:r>
      <w:proofErr w:type="spellStart"/>
      <w:r>
        <w:t>returnAsVector</w:t>
      </w:r>
      <w:proofErr w:type="spellEnd"/>
      <w:proofErr w:type="gramEnd"/>
      <w:r>
        <w:t xml:space="preserve">(), </w:t>
      </w:r>
      <w:proofErr w:type="spellStart"/>
      <w:r>
        <w:t>currentPoint.returnAsVector</w:t>
      </w:r>
      <w:proofErr w:type="spellEnd"/>
      <w:r>
        <w:t>());</w:t>
      </w:r>
    </w:p>
    <w:p w14:paraId="5D3D5361" w14:textId="1D8D5A0B" w:rsidR="00DE44A0" w:rsidRDefault="00DE44A0" w:rsidP="00DE44A0">
      <w:pPr>
        <w:pStyle w:val="STTSAlgoritmaContent"/>
      </w:pPr>
      <w:r>
        <w:t xml:space="preserve">    if (Physics2D.CircleCast(</w:t>
      </w:r>
      <w:proofErr w:type="spellStart"/>
      <w:r>
        <w:t>currentPoint.returnAsVector</w:t>
      </w:r>
      <w:proofErr w:type="spellEnd"/>
      <w:r>
        <w:t xml:space="preserve">(), </w:t>
      </w:r>
      <w:proofErr w:type="spellStart"/>
      <w:r>
        <w:t>circleSize</w:t>
      </w:r>
      <w:proofErr w:type="spellEnd"/>
      <w:r>
        <w:t xml:space="preserve">,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dist</w:t>
      </w:r>
      <w:proofErr w:type="spellEnd"/>
      <w:r>
        <w:t>, 64</w:t>
      </w:r>
      <w:proofErr w:type="gramStart"/>
      <w:r>
        <w:t>)){</w:t>
      </w:r>
      <w:proofErr w:type="gramEnd"/>
    </w:p>
    <w:p w14:paraId="14B4A9C6" w14:textId="2C353925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resultAL.Add</w:t>
      </w:r>
      <w:proofErr w:type="spellEnd"/>
      <w:r>
        <w:t>(path[pathIndex-1]);</w:t>
      </w:r>
    </w:p>
    <w:p w14:paraId="71E1DC3B" w14:textId="0E6F5F61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currentPoint</w:t>
      </w:r>
      <w:proofErr w:type="spellEnd"/>
      <w:r>
        <w:t xml:space="preserve"> = </w:t>
      </w:r>
      <w:proofErr w:type="spellStart"/>
      <w:r>
        <w:t>checkedPoint</w:t>
      </w:r>
      <w:proofErr w:type="spellEnd"/>
      <w:r>
        <w:t>;</w:t>
      </w:r>
    </w:p>
    <w:p w14:paraId="2BF15326" w14:textId="160D78A7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0CAB255" w14:textId="59C66A85" w:rsidR="00DE44A0" w:rsidRDefault="00DE44A0" w:rsidP="00DE44A0">
      <w:pPr>
        <w:pStyle w:val="STTSAlgoritmaContent"/>
      </w:pPr>
      <w:r>
        <w:t xml:space="preserve">    }</w:t>
      </w:r>
    </w:p>
    <w:p w14:paraId="7B2813C2" w14:textId="26DC0203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checkedPoint</w:t>
      </w:r>
      <w:proofErr w:type="spellEnd"/>
      <w:r>
        <w:t xml:space="preserve"> = path[</w:t>
      </w:r>
      <w:proofErr w:type="spellStart"/>
      <w:r>
        <w:t>pathIndex</w:t>
      </w:r>
      <w:proofErr w:type="spellEnd"/>
      <w:r>
        <w:t>];</w:t>
      </w:r>
    </w:p>
    <w:p w14:paraId="4B8AF21D" w14:textId="78792572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pathIndex</w:t>
      </w:r>
      <w:proofErr w:type="spellEnd"/>
      <w:r>
        <w:t>++;</w:t>
      </w:r>
    </w:p>
    <w:p w14:paraId="2C77127C" w14:textId="06011597" w:rsidR="00DE44A0" w:rsidRDefault="00DE44A0" w:rsidP="00DE44A0">
      <w:pPr>
        <w:pStyle w:val="STTSAlgoritmaContent"/>
      </w:pPr>
      <w:r>
        <w:t xml:space="preserve">  }</w:t>
      </w:r>
    </w:p>
    <w:p w14:paraId="6F0CF19E" w14:textId="3B98CC9D" w:rsidR="00DE44A0" w:rsidRDefault="00DE44A0" w:rsidP="00DE44A0">
      <w:pPr>
        <w:pStyle w:val="STTSAlgoritmaContent"/>
      </w:pPr>
      <w:r>
        <w:t xml:space="preserve">  </w:t>
      </w:r>
      <w:proofErr w:type="spellStart"/>
      <w:r>
        <w:t>resultAL.Add</w:t>
      </w:r>
      <w:proofErr w:type="spellEnd"/>
      <w:r>
        <w:t>(</w:t>
      </w:r>
      <w:proofErr w:type="gramStart"/>
      <w:r>
        <w:t>path[</w:t>
      </w:r>
      <w:proofErr w:type="spellStart"/>
      <w:proofErr w:type="gramEnd"/>
      <w:r>
        <w:t>path.Length</w:t>
      </w:r>
      <w:proofErr w:type="spellEnd"/>
      <w:r>
        <w:t xml:space="preserve"> - 1]);</w:t>
      </w:r>
    </w:p>
    <w:p w14:paraId="5E9E1AAE" w14:textId="6A851533" w:rsidR="00DE44A0" w:rsidRDefault="00DE44A0" w:rsidP="00DE44A0">
      <w:pPr>
        <w:pStyle w:val="STTSAlgoritmaContent"/>
      </w:pPr>
      <w:r>
        <w:t xml:space="preserve">  return </w:t>
      </w:r>
      <w:proofErr w:type="spellStart"/>
      <w:r>
        <w:t>resultAL.ToArray</w:t>
      </w:r>
      <w:proofErr w:type="spellEnd"/>
      <w:r>
        <w:t>();</w:t>
      </w:r>
    </w:p>
    <w:p w14:paraId="72726EC8" w14:textId="6FEE7D2C" w:rsidR="00DE44A0" w:rsidRDefault="00DE44A0" w:rsidP="00DE44A0">
      <w:pPr>
        <w:pStyle w:val="STTSAlgoritmaContent"/>
      </w:pPr>
      <w:r>
        <w:t>}</w:t>
      </w:r>
    </w:p>
    <w:p w14:paraId="2B10EC3D" w14:textId="77777777" w:rsidR="00DE44A0" w:rsidRDefault="00DE44A0" w:rsidP="00DE44A0">
      <w:pPr>
        <w:pStyle w:val="STTSAlgoritmaContent"/>
      </w:pPr>
    </w:p>
    <w:p w14:paraId="4343A41F" w14:textId="77777777" w:rsidR="00DE44A0" w:rsidRDefault="00DE44A0" w:rsidP="00DE44A0">
      <w:pPr>
        <w:pStyle w:val="STTSAlgoritmaContent"/>
      </w:pPr>
      <w:r>
        <w:t xml:space="preserve">    //Fix </w:t>
      </w:r>
      <w:proofErr w:type="spellStart"/>
      <w:r>
        <w:t>bisa</w:t>
      </w:r>
      <w:proofErr w:type="spellEnd"/>
    </w:p>
    <w:p w14:paraId="2402CECD" w14:textId="6DE164CC" w:rsidR="00DE44A0" w:rsidRDefault="00DE44A0" w:rsidP="00DE44A0">
      <w:pPr>
        <w:pStyle w:val="STTSAlgoritmaContent"/>
      </w:pPr>
      <w:r>
        <w:t xml:space="preserve">public static </w:t>
      </w:r>
      <w:proofErr w:type="spellStart"/>
      <w:r>
        <w:t>AstarNode</w:t>
      </w:r>
      <w:proofErr w:type="spellEnd"/>
      <w:r>
        <w:t xml:space="preserve">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>Transform character, Transform ball){</w:t>
      </w:r>
    </w:p>
    <w:p w14:paraId="1AC46265" w14:textId="47575E05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posisikarakter</w:t>
      </w:r>
      <w:proofErr w:type="spellEnd"/>
      <w:r>
        <w:t xml:space="preserve"> = </w:t>
      </w:r>
      <w:proofErr w:type="spellStart"/>
      <w:r>
        <w:t>vectorToCoordinate</w:t>
      </w:r>
      <w:proofErr w:type="spellEnd"/>
      <w:r>
        <w:t>(</w:t>
      </w:r>
      <w:proofErr w:type="spellStart"/>
      <w:proofErr w:type="gramStart"/>
      <w:r>
        <w:t>character.position</w:t>
      </w:r>
      <w:proofErr w:type="spellEnd"/>
      <w:proofErr w:type="gramEnd"/>
      <w:r>
        <w:t>);</w:t>
      </w:r>
    </w:p>
    <w:p w14:paraId="7AFF80F3" w14:textId="5F5E97F8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posisibola</w:t>
      </w:r>
      <w:proofErr w:type="spellEnd"/>
      <w:r>
        <w:t xml:space="preserve"> = </w:t>
      </w:r>
      <w:proofErr w:type="spellStart"/>
      <w:r>
        <w:t>vectorToCoordinate</w:t>
      </w:r>
      <w:proofErr w:type="spellEnd"/>
      <w:r>
        <w:t>(</w:t>
      </w:r>
      <w:proofErr w:type="spellStart"/>
      <w:proofErr w:type="gramStart"/>
      <w:r>
        <w:t>ball.position</w:t>
      </w:r>
      <w:proofErr w:type="spellEnd"/>
      <w:proofErr w:type="gramEnd"/>
      <w:r>
        <w:t>);</w:t>
      </w:r>
    </w:p>
    <w:p w14:paraId="3702D653" w14:textId="3770D371" w:rsidR="00DE44A0" w:rsidRDefault="00DE44A0" w:rsidP="00DE44A0">
      <w:pPr>
        <w:pStyle w:val="STTSAlgoritmaContent"/>
      </w:pPr>
      <w:r>
        <w:t xml:space="preserve">  //</w:t>
      </w:r>
      <w:proofErr w:type="spellStart"/>
      <w:r>
        <w:t>inisialisasi</w:t>
      </w:r>
      <w:proofErr w:type="spellEnd"/>
    </w:p>
    <w:p w14:paraId="02E5054C" w14:textId="7F49CD8E" w:rsidR="00DE44A0" w:rsidRDefault="00DE44A0" w:rsidP="00DE44A0">
      <w:pPr>
        <w:pStyle w:val="STTSAlgoritmaContent"/>
      </w:pPr>
      <w:r>
        <w:t xml:space="preserve">  </w:t>
      </w:r>
      <w:proofErr w:type="gramStart"/>
      <w:r>
        <w:t>int[</w:t>
      </w:r>
      <w:proofErr w:type="gramEnd"/>
      <w:r>
        <w:t xml:space="preserve">,] map = </w:t>
      </w:r>
      <w:proofErr w:type="spellStart"/>
      <w:r>
        <w:t>SetObjects.getMap</w:t>
      </w:r>
      <w:proofErr w:type="spellEnd"/>
      <w:r>
        <w:t>(false);</w:t>
      </w:r>
    </w:p>
    <w:p w14:paraId="2708F19A" w14:textId="50E82224" w:rsidR="00DE44A0" w:rsidRDefault="00DE44A0" w:rsidP="00DE44A0">
      <w:pPr>
        <w:pStyle w:val="STTSAlgoritmaContent"/>
      </w:pPr>
      <w:r>
        <w:t xml:space="preserve">  return </w:t>
      </w:r>
      <w:proofErr w:type="spellStart"/>
      <w:proofErr w:type="gramStart"/>
      <w:r>
        <w:t>doAstarAlgo</w:t>
      </w:r>
      <w:proofErr w:type="spellEnd"/>
      <w:r>
        <w:t>(</w:t>
      </w:r>
      <w:proofErr w:type="spellStart"/>
      <w:proofErr w:type="gramEnd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>, map);</w:t>
      </w:r>
    </w:p>
    <w:p w14:paraId="1D29753F" w14:textId="3459474B" w:rsidR="00DE44A0" w:rsidRDefault="00DE44A0" w:rsidP="00DE44A0">
      <w:pPr>
        <w:pStyle w:val="STTSAlgoritmaContent"/>
      </w:pPr>
      <w:r>
        <w:t>}</w:t>
      </w:r>
    </w:p>
    <w:p w14:paraId="5A83A343" w14:textId="77777777" w:rsidR="00DE44A0" w:rsidRDefault="00DE44A0" w:rsidP="00DE44A0">
      <w:pPr>
        <w:pStyle w:val="STTSAlgoritmaContent"/>
      </w:pPr>
    </w:p>
    <w:p w14:paraId="39F676F5" w14:textId="3729E252" w:rsidR="00DE44A0" w:rsidRDefault="00DE44A0" w:rsidP="00DE44A0">
      <w:pPr>
        <w:pStyle w:val="STTSAlgoritmaContent"/>
      </w:pPr>
      <w:r>
        <w:t xml:space="preserve">public static </w:t>
      </w:r>
      <w:proofErr w:type="spellStart"/>
      <w:r>
        <w:t>AstarNode</w:t>
      </w:r>
      <w:proofErr w:type="spellEnd"/>
      <w:r>
        <w:t xml:space="preserve">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 xml:space="preserve">Coordinate </w:t>
      </w:r>
      <w:proofErr w:type="spellStart"/>
      <w:r>
        <w:t>posisikarakter</w:t>
      </w:r>
      <w:proofErr w:type="spellEnd"/>
      <w:r>
        <w:t xml:space="preserve">, Coordinate </w:t>
      </w:r>
      <w:proofErr w:type="spellStart"/>
      <w:r>
        <w:t>posisibola</w:t>
      </w:r>
      <w:proofErr w:type="spellEnd"/>
      <w:r>
        <w:t>, int[,] map){</w:t>
      </w:r>
    </w:p>
    <w:p w14:paraId="55DF2C4A" w14:textId="6E8001A4" w:rsidR="00DE44A0" w:rsidRDefault="00DE44A0" w:rsidP="00DE44A0">
      <w:pPr>
        <w:pStyle w:val="STTSAlgoritmaContent"/>
      </w:pPr>
      <w:r>
        <w:t xml:space="preserve">  </w:t>
      </w:r>
      <w:proofErr w:type="gramStart"/>
      <w:r>
        <w:t>bool[</w:t>
      </w:r>
      <w:proofErr w:type="gramEnd"/>
      <w:r>
        <w:t xml:space="preserve">,] </w:t>
      </w:r>
      <w:proofErr w:type="spellStart"/>
      <w:r>
        <w:t>isChecked</w:t>
      </w:r>
      <w:proofErr w:type="spellEnd"/>
      <w:r>
        <w:t xml:space="preserve"> = new bool[</w:t>
      </w:r>
      <w:proofErr w:type="spellStart"/>
      <w:r>
        <w:t>map.GetLength</w:t>
      </w:r>
      <w:proofErr w:type="spellEnd"/>
      <w:r>
        <w:t xml:space="preserve">(0), </w:t>
      </w:r>
      <w:proofErr w:type="spellStart"/>
      <w:r>
        <w:t>map.GetLength</w:t>
      </w:r>
      <w:proofErr w:type="spellEnd"/>
      <w:r>
        <w:t>(1)];</w:t>
      </w:r>
    </w:p>
    <w:p w14:paraId="0815BA02" w14:textId="12AA21F4" w:rsidR="00DE44A0" w:rsidRDefault="00DE44A0" w:rsidP="00DE44A0">
      <w:pPr>
        <w:pStyle w:val="STTSAlgoritmaContent"/>
      </w:pPr>
      <w:r>
        <w:t xml:space="preserve">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{</w:t>
      </w:r>
      <w:proofErr w:type="gramEnd"/>
    </w:p>
    <w:p w14:paraId="448D8743" w14:textId="3640CEBF" w:rsidR="00DE44A0" w:rsidRDefault="00DE44A0" w:rsidP="00DE44A0">
      <w:pPr>
        <w:pStyle w:val="STTSAlgoritmaContent"/>
      </w:pPr>
      <w:r>
        <w:lastRenderedPageBreak/>
        <w:t xml:space="preserve">    new </w:t>
      </w:r>
      <w:proofErr w:type="spellStart"/>
      <w:proofErr w:type="gramStart"/>
      <w:r>
        <w:t>AstarNode</w:t>
      </w:r>
      <w:proofErr w:type="spellEnd"/>
      <w:r>
        <w:t>(</w:t>
      </w:r>
      <w:proofErr w:type="spellStart"/>
      <w:proofErr w:type="gramEnd"/>
      <w:r>
        <w:t>posisikarakter</w:t>
      </w:r>
      <w:proofErr w:type="spellEnd"/>
      <w:r>
        <w:t xml:space="preserve">, 0, </w:t>
      </w:r>
      <w:proofErr w:type="spellStart"/>
      <w:r>
        <w:t>Coordinate.Distance</w:t>
      </w:r>
      <w:proofErr w:type="spellEnd"/>
      <w:r>
        <w:t>(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>), null)</w:t>
      </w:r>
    </w:p>
    <w:p w14:paraId="048AF973" w14:textId="0BE8AD11" w:rsidR="00DE44A0" w:rsidRDefault="00DE44A0" w:rsidP="00DE44A0">
      <w:pPr>
        <w:pStyle w:val="STTSAlgoritmaContent"/>
      </w:pPr>
      <w:r>
        <w:t xml:space="preserve">  };</w:t>
      </w:r>
    </w:p>
    <w:p w14:paraId="629057AA" w14:textId="11D0264E" w:rsidR="00DE44A0" w:rsidRDefault="00DE44A0" w:rsidP="00DE44A0">
      <w:pPr>
        <w:pStyle w:val="STTSAlgoritmaContent"/>
      </w:pPr>
      <w:r>
        <w:t xml:space="preserve">  </w:t>
      </w:r>
      <w:proofErr w:type="spellStart"/>
      <w:r>
        <w:t>AstarNode</w:t>
      </w:r>
      <w:proofErr w:type="spellEnd"/>
      <w:r>
        <w:t xml:space="preserve"> </w:t>
      </w:r>
      <w:proofErr w:type="spellStart"/>
      <w:r>
        <w:t>currentnode</w:t>
      </w:r>
      <w:proofErr w:type="spellEnd"/>
      <w:r>
        <w:t xml:space="preserve">, </w:t>
      </w:r>
      <w:proofErr w:type="spellStart"/>
      <w:r>
        <w:t>tempnode</w:t>
      </w:r>
      <w:proofErr w:type="spellEnd"/>
      <w:r>
        <w:t>;</w:t>
      </w:r>
    </w:p>
    <w:p w14:paraId="567FF903" w14:textId="29FA1C36" w:rsidR="00DE44A0" w:rsidRDefault="00DE44A0" w:rsidP="00DE44A0">
      <w:pPr>
        <w:pStyle w:val="STTSAlgoritmaContent"/>
      </w:pPr>
      <w:r>
        <w:t xml:space="preserve">  float distance;</w:t>
      </w:r>
    </w:p>
    <w:p w14:paraId="0680C348" w14:textId="4B32A059" w:rsidR="00DE44A0" w:rsidRDefault="00DE44A0" w:rsidP="00DE44A0">
      <w:pPr>
        <w:pStyle w:val="STTSAlgoritmaContent"/>
      </w:pPr>
      <w:r>
        <w:t xml:space="preserve">  bool </w:t>
      </w:r>
      <w:proofErr w:type="spellStart"/>
      <w:proofErr w:type="gramStart"/>
      <w:r>
        <w:t>isput,inBounds</w:t>
      </w:r>
      <w:proofErr w:type="spellEnd"/>
      <w:proofErr w:type="gramEnd"/>
      <w:r>
        <w:t>;</w:t>
      </w:r>
    </w:p>
    <w:p w14:paraId="14D056CF" w14:textId="193D8602" w:rsidR="00DE44A0" w:rsidRDefault="00DE44A0" w:rsidP="00DE44A0">
      <w:pPr>
        <w:pStyle w:val="STTSAlgoritmaContent"/>
      </w:pPr>
      <w:r>
        <w:t xml:space="preserve">  int </w:t>
      </w:r>
      <w:proofErr w:type="spellStart"/>
      <w:r>
        <w:t>mapheight</w:t>
      </w:r>
      <w:proofErr w:type="spellEnd"/>
      <w:r>
        <w:t xml:space="preserve"> = </w:t>
      </w:r>
      <w:proofErr w:type="spellStart"/>
      <w:proofErr w:type="gramStart"/>
      <w:r>
        <w:t>map.GetLength</w:t>
      </w:r>
      <w:proofErr w:type="spellEnd"/>
      <w:proofErr w:type="gramEnd"/>
      <w:r>
        <w:t xml:space="preserve">(0), </w:t>
      </w:r>
      <w:proofErr w:type="spellStart"/>
      <w:r>
        <w:t>maplength</w:t>
      </w:r>
      <w:proofErr w:type="spellEnd"/>
      <w:r>
        <w:t xml:space="preserve"> = </w:t>
      </w:r>
      <w:proofErr w:type="spellStart"/>
      <w:r>
        <w:t>map.GetLength</w:t>
      </w:r>
      <w:proofErr w:type="spellEnd"/>
      <w:r>
        <w:t>(1);</w:t>
      </w:r>
    </w:p>
    <w:p w14:paraId="179EF8C7" w14:textId="02CF5713" w:rsidR="00DE44A0" w:rsidRDefault="00DE44A0" w:rsidP="00DE44A0">
      <w:pPr>
        <w:pStyle w:val="STTSAlgoritmaContent"/>
      </w:pPr>
      <w:r>
        <w:t xml:space="preserve">  Coordinate </w:t>
      </w:r>
      <w:proofErr w:type="spellStart"/>
      <w:r>
        <w:t>newcoor</w:t>
      </w:r>
      <w:proofErr w:type="spellEnd"/>
      <w:r>
        <w:t>;</w:t>
      </w:r>
    </w:p>
    <w:p w14:paraId="48BA98E6" w14:textId="68759BC8" w:rsidR="00DE44A0" w:rsidRDefault="00DE44A0" w:rsidP="00DE44A0">
      <w:pPr>
        <w:pStyle w:val="STTSAlgoritmaContent"/>
      </w:pPr>
      <w:r>
        <w:t xml:space="preserve">  //</w:t>
      </w:r>
      <w:proofErr w:type="spellStart"/>
      <w:r>
        <w:t>Debug.Log</w:t>
      </w:r>
      <w:proofErr w:type="spellEnd"/>
      <w:r>
        <w:t xml:space="preserve">($"Mulai debug </w:t>
      </w:r>
      <w:proofErr w:type="spellStart"/>
      <w:r>
        <w:t>Astar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{</w:t>
      </w:r>
      <w:proofErr w:type="spellStart"/>
      <w:r>
        <w:t>posisikarakter</w:t>
      </w:r>
      <w:proofErr w:type="spellEnd"/>
      <w:r>
        <w:t xml:space="preserve">} </w:t>
      </w:r>
      <w:proofErr w:type="spellStart"/>
      <w:r>
        <w:t>ke</w:t>
      </w:r>
      <w:proofErr w:type="spellEnd"/>
      <w:r>
        <w:t xml:space="preserve"> {</w:t>
      </w:r>
      <w:proofErr w:type="spellStart"/>
      <w:r>
        <w:t>posisibola</w:t>
      </w:r>
      <w:proofErr w:type="spellEnd"/>
      <w:r>
        <w:t>}");</w:t>
      </w:r>
    </w:p>
    <w:p w14:paraId="45EEFAA8" w14:textId="1904C44A" w:rsidR="00DE44A0" w:rsidRDefault="00DE44A0" w:rsidP="00DE44A0">
      <w:pPr>
        <w:pStyle w:val="STTSAlgoritmaContent"/>
      </w:pPr>
      <w:r>
        <w:t xml:space="preserve">  while (</w:t>
      </w:r>
      <w:proofErr w:type="spellStart"/>
      <w:r>
        <w:t>listNode.Count</w:t>
      </w:r>
      <w:proofErr w:type="spellEnd"/>
      <w:r>
        <w:t xml:space="preserve"> &gt; </w:t>
      </w:r>
      <w:proofErr w:type="gramStart"/>
      <w:r>
        <w:t>0){</w:t>
      </w:r>
      <w:proofErr w:type="gramEnd"/>
    </w:p>
    <w:p w14:paraId="7C12DB44" w14:textId="08414E8E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currentnode</w:t>
      </w:r>
      <w:proofErr w:type="spellEnd"/>
      <w:r>
        <w:t xml:space="preserve"> = (</w:t>
      </w:r>
      <w:proofErr w:type="spellStart"/>
      <w:r>
        <w:t>AstarNode</w:t>
      </w:r>
      <w:proofErr w:type="spellEnd"/>
      <w:r>
        <w:t>)</w:t>
      </w:r>
      <w:proofErr w:type="spellStart"/>
      <w:proofErr w:type="gramStart"/>
      <w:r>
        <w:t>listNode</w:t>
      </w:r>
      <w:proofErr w:type="spellEnd"/>
      <w:r>
        <w:t>[</w:t>
      </w:r>
      <w:proofErr w:type="gramEnd"/>
      <w:r>
        <w:t>0];</w:t>
      </w:r>
    </w:p>
    <w:p w14:paraId="7A72B08B" w14:textId="4FAB7A6D" w:rsidR="00DE44A0" w:rsidRDefault="00DE44A0" w:rsidP="00DE44A0">
      <w:pPr>
        <w:pStyle w:val="STTSAlgoritmaContent"/>
      </w:pPr>
      <w:r>
        <w:t xml:space="preserve">    </w:t>
      </w:r>
      <w:proofErr w:type="spellStart"/>
      <w:proofErr w:type="gramStart"/>
      <w:r>
        <w:t>isChecked</w:t>
      </w:r>
      <w:proofErr w:type="spellEnd"/>
      <w:r>
        <w:t>[</w:t>
      </w:r>
      <w:proofErr w:type="spellStart"/>
      <w:proofErr w:type="gramEnd"/>
      <w:r>
        <w:t>currentnode.coordinate.yCoor</w:t>
      </w:r>
      <w:proofErr w:type="spellEnd"/>
      <w:r>
        <w:t xml:space="preserve">, </w:t>
      </w:r>
      <w:proofErr w:type="spellStart"/>
      <w:r>
        <w:t>currentnode.coordinate.xCoor</w:t>
      </w:r>
      <w:proofErr w:type="spellEnd"/>
      <w:r>
        <w:t>] = true;</w:t>
      </w:r>
    </w:p>
    <w:p w14:paraId="1CEBB39E" w14:textId="2D2FBFF0" w:rsidR="00DE44A0" w:rsidRDefault="00DE44A0" w:rsidP="00DE44A0">
      <w:pPr>
        <w:pStyle w:val="STTSAlgoritmaContent"/>
      </w:pPr>
      <w:r>
        <w:t xml:space="preserve">    </w:t>
      </w:r>
      <w:proofErr w:type="spellStart"/>
      <w:r>
        <w:t>listNode.RemoveAt</w:t>
      </w:r>
      <w:proofErr w:type="spellEnd"/>
      <w:r>
        <w:t>(0);</w:t>
      </w:r>
    </w:p>
    <w:p w14:paraId="2503B538" w14:textId="59F3D3A2" w:rsidR="00DE44A0" w:rsidRDefault="00DE44A0" w:rsidP="00DE44A0">
      <w:pPr>
        <w:pStyle w:val="STTSAlgoritmaContent"/>
      </w:pPr>
      <w:r>
        <w:t xml:space="preserve">    if (</w:t>
      </w:r>
      <w:proofErr w:type="spellStart"/>
      <w:proofErr w:type="gramStart"/>
      <w:r>
        <w:t>currentnode.coordinate</w:t>
      </w:r>
      <w:proofErr w:type="gramEnd"/>
      <w:r>
        <w:t>.xCoor</w:t>
      </w:r>
      <w:proofErr w:type="spellEnd"/>
      <w:r>
        <w:t xml:space="preserve"> == </w:t>
      </w:r>
      <w:proofErr w:type="spellStart"/>
      <w:r>
        <w:t>posisibola.xCoor</w:t>
      </w:r>
      <w:proofErr w:type="spellEnd"/>
      <w:r>
        <w:t xml:space="preserve"> &amp;&amp; </w:t>
      </w:r>
      <w:proofErr w:type="spellStart"/>
      <w:r>
        <w:t>currentnode.coordinate.yCoor</w:t>
      </w:r>
      <w:proofErr w:type="spellEnd"/>
      <w:r>
        <w:t xml:space="preserve"> == </w:t>
      </w:r>
      <w:proofErr w:type="spellStart"/>
      <w:r>
        <w:t>posisibola.yCoor</w:t>
      </w:r>
      <w:proofErr w:type="spellEnd"/>
      <w:r>
        <w:t>){</w:t>
      </w:r>
    </w:p>
    <w:p w14:paraId="1A4BE6C2" w14:textId="5EC9CAA1" w:rsidR="00DE44A0" w:rsidRDefault="00DE44A0" w:rsidP="00DE44A0">
      <w:pPr>
        <w:pStyle w:val="STTSAlgoritmaContent"/>
      </w:pPr>
      <w:r>
        <w:t xml:space="preserve">      return </w:t>
      </w:r>
      <w:proofErr w:type="spellStart"/>
      <w:r>
        <w:t>currentnode</w:t>
      </w:r>
      <w:proofErr w:type="spellEnd"/>
      <w:r>
        <w:t>;</w:t>
      </w:r>
    </w:p>
    <w:p w14:paraId="6CE069E7" w14:textId="5FBB5787" w:rsidR="00DE44A0" w:rsidRDefault="00DE44A0" w:rsidP="00DE44A0">
      <w:pPr>
        <w:pStyle w:val="STTSAlgoritmaContent"/>
      </w:pPr>
      <w:r>
        <w:t xml:space="preserve">    }</w:t>
      </w:r>
    </w:p>
    <w:p w14:paraId="0D94CD7F" w14:textId="4F196FB6" w:rsidR="00DE44A0" w:rsidRDefault="00DE44A0" w:rsidP="00DE44A0">
      <w:pPr>
        <w:pStyle w:val="STTSAlgoritmaContent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209C2AB9" w14:textId="23104DDA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newcoor</w:t>
      </w:r>
      <w:proofErr w:type="spellEnd"/>
      <w:r>
        <w:t xml:space="preserve"> = new </w:t>
      </w:r>
      <w:proofErr w:type="gramStart"/>
      <w:r>
        <w:t>Coordinate(</w:t>
      </w:r>
      <w:proofErr w:type="spellStart"/>
      <w:proofErr w:type="gramEnd"/>
      <w:r>
        <w:t>currentnode.coordinate.xCoor</w:t>
      </w:r>
      <w:proofErr w:type="spellEnd"/>
      <w:r>
        <w:t xml:space="preserve"> + </w:t>
      </w:r>
      <w:proofErr w:type="spellStart"/>
      <w:r>
        <w:t>Mathf.RoundToInt</w:t>
      </w:r>
      <w:proofErr w:type="spellEnd"/>
      <w:r>
        <w:t>(</w:t>
      </w:r>
      <w:proofErr w:type="spellStart"/>
      <w:r>
        <w:t>Mathf.Sin</w:t>
      </w:r>
      <w:proofErr w:type="spellEnd"/>
      <w:r>
        <w:t>(</w:t>
      </w:r>
      <w:proofErr w:type="spellStart"/>
      <w:r>
        <w:t>i</w:t>
      </w:r>
      <w:proofErr w:type="spellEnd"/>
      <w:r>
        <w:t xml:space="preserve"> * </w:t>
      </w:r>
      <w:proofErr w:type="spellStart"/>
      <w:r>
        <w:t>Mathf.PI</w:t>
      </w:r>
      <w:proofErr w:type="spellEnd"/>
      <w:r>
        <w:t xml:space="preserve"> / 2)), </w:t>
      </w:r>
      <w:proofErr w:type="spellStart"/>
      <w:r>
        <w:t>currentnode.coordinate.yCoor</w:t>
      </w:r>
      <w:proofErr w:type="spellEnd"/>
      <w:r>
        <w:t xml:space="preserve"> + </w:t>
      </w:r>
      <w:proofErr w:type="spellStart"/>
      <w:r>
        <w:t>Mathf.RoundToInt</w:t>
      </w:r>
      <w:proofErr w:type="spellEnd"/>
      <w:r>
        <w:t>(</w:t>
      </w:r>
      <w:proofErr w:type="spellStart"/>
      <w:r>
        <w:t>Mathf.Cos</w:t>
      </w:r>
      <w:proofErr w:type="spellEnd"/>
      <w:r>
        <w:t>(</w:t>
      </w:r>
      <w:proofErr w:type="spellStart"/>
      <w:r>
        <w:t>i</w:t>
      </w:r>
      <w:proofErr w:type="spellEnd"/>
      <w:r>
        <w:t xml:space="preserve"> * </w:t>
      </w:r>
      <w:proofErr w:type="spellStart"/>
      <w:r>
        <w:t>Mathf.PI</w:t>
      </w:r>
      <w:proofErr w:type="spellEnd"/>
      <w:r>
        <w:t xml:space="preserve"> / 2)));</w:t>
      </w:r>
    </w:p>
    <w:p w14:paraId="221FCDC8" w14:textId="21950CDC" w:rsidR="00DE44A0" w:rsidRDefault="00DE44A0" w:rsidP="00DE44A0">
      <w:pPr>
        <w:pStyle w:val="STTSAlgoritmaContent"/>
      </w:pPr>
      <w:r>
        <w:t xml:space="preserve">      </w:t>
      </w:r>
      <w:proofErr w:type="spellStart"/>
      <w:r>
        <w:t>inBounds</w:t>
      </w:r>
      <w:proofErr w:type="spellEnd"/>
      <w:r>
        <w:t xml:space="preserve"> = </w:t>
      </w:r>
      <w:proofErr w:type="spellStart"/>
      <w:proofErr w:type="gramStart"/>
      <w:r>
        <w:t>newcoor.yCoor</w:t>
      </w:r>
      <w:proofErr w:type="spellEnd"/>
      <w:proofErr w:type="gramEnd"/>
      <w:r>
        <w:t xml:space="preserve"> &gt;= 0 &amp;&amp; </w:t>
      </w:r>
      <w:proofErr w:type="spellStart"/>
      <w:r>
        <w:t>newcoor.yCoor</w:t>
      </w:r>
      <w:proofErr w:type="spellEnd"/>
      <w:r>
        <w:t xml:space="preserve"> &lt; </w:t>
      </w:r>
      <w:proofErr w:type="spellStart"/>
      <w:r>
        <w:t>mapheight</w:t>
      </w:r>
      <w:proofErr w:type="spellEnd"/>
      <w:r>
        <w:t xml:space="preserve"> &amp;&amp; </w:t>
      </w:r>
      <w:proofErr w:type="spellStart"/>
      <w:r>
        <w:t>newcoor.xCoor</w:t>
      </w:r>
      <w:proofErr w:type="spellEnd"/>
      <w:r>
        <w:t xml:space="preserve"> &gt;= 0 &amp;&amp; </w:t>
      </w:r>
      <w:proofErr w:type="spellStart"/>
      <w:r>
        <w:t>newcoor.xCoor</w:t>
      </w:r>
      <w:proofErr w:type="spellEnd"/>
      <w:r>
        <w:t xml:space="preserve"> &lt; </w:t>
      </w:r>
      <w:proofErr w:type="spellStart"/>
      <w:r>
        <w:t>maplength</w:t>
      </w:r>
      <w:proofErr w:type="spellEnd"/>
      <w:r>
        <w:t>;</w:t>
      </w:r>
    </w:p>
    <w:p w14:paraId="08628FE8" w14:textId="7A568F3B" w:rsidR="00DE44A0" w:rsidRDefault="00DE44A0" w:rsidP="00DE44A0">
      <w:pPr>
        <w:pStyle w:val="STTSAlgoritmaContent"/>
      </w:pPr>
      <w:r>
        <w:t xml:space="preserve">      if (</w:t>
      </w:r>
      <w:proofErr w:type="spellStart"/>
      <w:r>
        <w:t>inBounds</w:t>
      </w:r>
      <w:proofErr w:type="spellEnd"/>
      <w:r>
        <w:t xml:space="preserve"> &amp;&amp; </w:t>
      </w:r>
      <w:proofErr w:type="gramStart"/>
      <w:r>
        <w:t>map[</w:t>
      </w:r>
      <w:proofErr w:type="spellStart"/>
      <w:proofErr w:type="gramEnd"/>
      <w:r>
        <w:t>newcoor.yCoor</w:t>
      </w:r>
      <w:proofErr w:type="spellEnd"/>
      <w:r>
        <w:t xml:space="preserve">, </w:t>
      </w:r>
      <w:proofErr w:type="spellStart"/>
      <w:r>
        <w:t>newcoor.xCoor</w:t>
      </w:r>
      <w:proofErr w:type="spellEnd"/>
      <w:r>
        <w:t>] != 1 &amp;&amp; !</w:t>
      </w:r>
      <w:proofErr w:type="spellStart"/>
      <w:r>
        <w:t>isChecked</w:t>
      </w:r>
      <w:proofErr w:type="spellEnd"/>
      <w:r>
        <w:t>[</w:t>
      </w:r>
      <w:proofErr w:type="spellStart"/>
      <w:r>
        <w:t>newcoor.yCoor</w:t>
      </w:r>
      <w:proofErr w:type="spellEnd"/>
      <w:r>
        <w:t xml:space="preserve">, </w:t>
      </w:r>
      <w:proofErr w:type="spellStart"/>
      <w:r>
        <w:t>newcoor.xCoor</w:t>
      </w:r>
      <w:proofErr w:type="spellEnd"/>
      <w:r>
        <w:t>]){</w:t>
      </w:r>
    </w:p>
    <w:p w14:paraId="4837612A" w14:textId="7945555A" w:rsidR="00DE44A0" w:rsidRDefault="00DE44A0" w:rsidP="00DE44A0">
      <w:pPr>
        <w:pStyle w:val="STTSAlgoritmaContent"/>
      </w:pPr>
      <w:r>
        <w:t xml:space="preserve">        distance = </w:t>
      </w:r>
      <w:proofErr w:type="spellStart"/>
      <w:r>
        <w:t>Coordinate.Distance</w:t>
      </w:r>
      <w:proofErr w:type="spellEnd"/>
      <w:r>
        <w:t>(</w:t>
      </w:r>
      <w:proofErr w:type="spellStart"/>
      <w:r>
        <w:t>newcoor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>);</w:t>
      </w:r>
    </w:p>
    <w:p w14:paraId="1DB92139" w14:textId="77777777" w:rsidR="00561698" w:rsidRDefault="00561698" w:rsidP="00561698">
      <w:pPr>
        <w:pStyle w:val="STTSAlgoritmaContent"/>
        <w:numPr>
          <w:ilvl w:val="0"/>
          <w:numId w:val="0"/>
        </w:numPr>
        <w:ind w:left="624" w:hanging="624"/>
      </w:pPr>
    </w:p>
    <w:p w14:paraId="3CC29FB8" w14:textId="5D57328D" w:rsidR="00561698" w:rsidRDefault="00561698" w:rsidP="00561698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7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F9776B5" w14:textId="36D82967" w:rsidR="00DE44A0" w:rsidRDefault="00DE44A0" w:rsidP="00DE44A0">
      <w:pPr>
        <w:pStyle w:val="STTSAlgoritmaContent"/>
      </w:pPr>
      <w:r>
        <w:t xml:space="preserve">        </w:t>
      </w:r>
      <w:proofErr w:type="spellStart"/>
      <w:r>
        <w:t>tempnode</w:t>
      </w:r>
      <w:proofErr w:type="spellEnd"/>
      <w:r>
        <w:t xml:space="preserve"> = new </w:t>
      </w:r>
      <w:proofErr w:type="spellStart"/>
      <w:proofErr w:type="gramStart"/>
      <w:r>
        <w:t>AstarNode</w:t>
      </w:r>
      <w:proofErr w:type="spellEnd"/>
      <w:r>
        <w:t>(</w:t>
      </w:r>
      <w:proofErr w:type="spellStart"/>
      <w:proofErr w:type="gramEnd"/>
      <w:r>
        <w:t>newcoor</w:t>
      </w:r>
      <w:proofErr w:type="spellEnd"/>
      <w:r>
        <w:t xml:space="preserve">, </w:t>
      </w:r>
      <w:proofErr w:type="spellStart"/>
      <w:r>
        <w:t>currentnode.g</w:t>
      </w:r>
      <w:proofErr w:type="spellEnd"/>
      <w:r>
        <w:t xml:space="preserve"> + 1, distance, </w:t>
      </w:r>
      <w:proofErr w:type="spellStart"/>
      <w:r>
        <w:t>currentnode</w:t>
      </w:r>
      <w:proofErr w:type="spellEnd"/>
      <w:r>
        <w:t>);</w:t>
      </w:r>
    </w:p>
    <w:p w14:paraId="40B1A731" w14:textId="77777777" w:rsidR="00DE44A0" w:rsidRDefault="00DE44A0" w:rsidP="00DE44A0">
      <w:pPr>
        <w:pStyle w:val="STTSAlgoritmaContent"/>
      </w:pPr>
    </w:p>
    <w:p w14:paraId="7A67C76F" w14:textId="1AC440A6" w:rsidR="00DE44A0" w:rsidRDefault="00DE44A0" w:rsidP="00DE44A0">
      <w:pPr>
        <w:pStyle w:val="STTSAlgoritmaContent"/>
      </w:pPr>
      <w:r>
        <w:t xml:space="preserve">        </w:t>
      </w:r>
      <w:proofErr w:type="spellStart"/>
      <w:r>
        <w:t>isput</w:t>
      </w:r>
      <w:proofErr w:type="spellEnd"/>
      <w:r>
        <w:t xml:space="preserve"> = false;</w:t>
      </w:r>
    </w:p>
    <w:p w14:paraId="09CACEA9" w14:textId="242387F5" w:rsidR="00DE44A0" w:rsidRDefault="00DE44A0" w:rsidP="00DE44A0">
      <w:pPr>
        <w:pStyle w:val="STTSAlgoritmaContent"/>
      </w:pPr>
      <w:r>
        <w:t xml:space="preserve">        for (int j = 0; j &lt; </w:t>
      </w:r>
      <w:proofErr w:type="spellStart"/>
      <w:r>
        <w:t>listNode.Count</w:t>
      </w:r>
      <w:proofErr w:type="spellEnd"/>
      <w:r>
        <w:t xml:space="preserve">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39E0A0ED" w14:textId="6D191340" w:rsidR="00DE44A0" w:rsidRDefault="00DE44A0" w:rsidP="00DE44A0">
      <w:pPr>
        <w:pStyle w:val="STTSAlgoritmaContent"/>
      </w:pPr>
      <w:r>
        <w:t xml:space="preserve">          if (((</w:t>
      </w:r>
      <w:proofErr w:type="spellStart"/>
      <w:r>
        <w:t>AstarNode</w:t>
      </w:r>
      <w:proofErr w:type="spellEnd"/>
      <w:r>
        <w:t>)</w:t>
      </w:r>
      <w:proofErr w:type="spellStart"/>
      <w:r>
        <w:t>listNode</w:t>
      </w:r>
      <w:proofErr w:type="spellEnd"/>
      <w:r>
        <w:t>[j]</w:t>
      </w:r>
      <w:proofErr w:type="gramStart"/>
      <w:r>
        <w:t>).f</w:t>
      </w:r>
      <w:proofErr w:type="gramEnd"/>
      <w:r>
        <w:t xml:space="preserve"> &gt;= </w:t>
      </w:r>
      <w:proofErr w:type="spellStart"/>
      <w:r>
        <w:t>tempnode.f</w:t>
      </w:r>
      <w:proofErr w:type="spellEnd"/>
      <w:r>
        <w:t>){</w:t>
      </w:r>
    </w:p>
    <w:p w14:paraId="798A6C66" w14:textId="19B52E3E" w:rsidR="00DE44A0" w:rsidRDefault="00DE44A0" w:rsidP="00DE44A0">
      <w:pPr>
        <w:pStyle w:val="STTSAlgoritmaContent"/>
      </w:pPr>
      <w:r>
        <w:t xml:space="preserve">            </w:t>
      </w:r>
      <w:proofErr w:type="spellStart"/>
      <w:proofErr w:type="gramStart"/>
      <w:r>
        <w:t>isChecked</w:t>
      </w:r>
      <w:proofErr w:type="spellEnd"/>
      <w:r>
        <w:t>[</w:t>
      </w:r>
      <w:proofErr w:type="spellStart"/>
      <w:proofErr w:type="gramEnd"/>
      <w:r>
        <w:t>newcoor.yCoor</w:t>
      </w:r>
      <w:proofErr w:type="spellEnd"/>
      <w:r>
        <w:t xml:space="preserve">, </w:t>
      </w:r>
      <w:proofErr w:type="spellStart"/>
      <w:r>
        <w:t>newcoor.xCoor</w:t>
      </w:r>
      <w:proofErr w:type="spellEnd"/>
      <w:r>
        <w:t>] = true;</w:t>
      </w:r>
    </w:p>
    <w:p w14:paraId="4E6D901F" w14:textId="38B002FA" w:rsidR="00DE44A0" w:rsidRDefault="00DE44A0" w:rsidP="00DE44A0">
      <w:pPr>
        <w:pStyle w:val="STTSAlgoritmaContent"/>
      </w:pPr>
      <w:r>
        <w:t xml:space="preserve">            </w:t>
      </w:r>
      <w:proofErr w:type="spellStart"/>
      <w:r>
        <w:t>isput</w:t>
      </w:r>
      <w:proofErr w:type="spellEnd"/>
      <w:r>
        <w:t xml:space="preserve"> = true;</w:t>
      </w:r>
    </w:p>
    <w:p w14:paraId="5C3ED3E5" w14:textId="1EA8A3A1" w:rsidR="00DE44A0" w:rsidRDefault="00DE44A0" w:rsidP="00DE44A0">
      <w:pPr>
        <w:pStyle w:val="STTSAlgoritmaContent"/>
      </w:pPr>
      <w:r>
        <w:t xml:space="preserve">            </w:t>
      </w:r>
      <w:proofErr w:type="spellStart"/>
      <w:r>
        <w:t>listNode.Insert</w:t>
      </w:r>
      <w:proofErr w:type="spellEnd"/>
      <w:r>
        <w:t xml:space="preserve">(j, </w:t>
      </w:r>
      <w:proofErr w:type="spellStart"/>
      <w:r>
        <w:t>tempnode</w:t>
      </w:r>
      <w:proofErr w:type="spellEnd"/>
      <w:r>
        <w:t>);</w:t>
      </w:r>
    </w:p>
    <w:p w14:paraId="7153E1D6" w14:textId="551C1814" w:rsidR="00DE44A0" w:rsidRDefault="00DE44A0" w:rsidP="00DE44A0">
      <w:pPr>
        <w:pStyle w:val="STTSAlgoritmaContent"/>
      </w:pPr>
      <w:r>
        <w:t xml:space="preserve">            break;</w:t>
      </w:r>
    </w:p>
    <w:p w14:paraId="3A0BD34B" w14:textId="03EB3DA0" w:rsidR="00DE44A0" w:rsidRDefault="00DE44A0" w:rsidP="00DE44A0">
      <w:pPr>
        <w:pStyle w:val="STTSAlgoritmaContent"/>
      </w:pPr>
      <w:r>
        <w:t xml:space="preserve">          }</w:t>
      </w:r>
    </w:p>
    <w:p w14:paraId="72B5A428" w14:textId="72C95926" w:rsidR="00DE44A0" w:rsidRDefault="00DE44A0" w:rsidP="00DE44A0">
      <w:pPr>
        <w:pStyle w:val="STTSAlgoritmaContent"/>
      </w:pPr>
      <w:r>
        <w:t xml:space="preserve">        }</w:t>
      </w:r>
    </w:p>
    <w:p w14:paraId="3D679069" w14:textId="6DD8A2BB" w:rsidR="00DE44A0" w:rsidRDefault="00DE44A0" w:rsidP="00DE44A0">
      <w:pPr>
        <w:pStyle w:val="STTSAlgoritmaContent"/>
      </w:pPr>
      <w:r>
        <w:t xml:space="preserve">        if </w:t>
      </w:r>
      <w:proofErr w:type="gramStart"/>
      <w:r>
        <w:t>(!</w:t>
      </w:r>
      <w:proofErr w:type="spellStart"/>
      <w:r>
        <w:t>isput</w:t>
      </w:r>
      <w:proofErr w:type="spellEnd"/>
      <w:proofErr w:type="gramEnd"/>
      <w:r>
        <w:t>)</w:t>
      </w:r>
    </w:p>
    <w:p w14:paraId="491BEBFA" w14:textId="715ACD5D" w:rsidR="00DE44A0" w:rsidRDefault="00DE44A0" w:rsidP="00DE44A0">
      <w:pPr>
        <w:pStyle w:val="STTSAlgoritmaContent"/>
      </w:pPr>
      <w:r>
        <w:t xml:space="preserve">          </w:t>
      </w:r>
      <w:proofErr w:type="spellStart"/>
      <w:r>
        <w:t>listNode.Add</w:t>
      </w:r>
      <w:proofErr w:type="spellEnd"/>
      <w:r>
        <w:t>(</w:t>
      </w:r>
      <w:proofErr w:type="spellStart"/>
      <w:r>
        <w:t>tempnode</w:t>
      </w:r>
      <w:proofErr w:type="spellEnd"/>
      <w:r>
        <w:t>);</w:t>
      </w:r>
    </w:p>
    <w:p w14:paraId="4F38BBDF" w14:textId="0CAF1A70" w:rsidR="00DE44A0" w:rsidRDefault="00DE44A0" w:rsidP="00DE44A0">
      <w:pPr>
        <w:pStyle w:val="STTSAlgoritmaContent"/>
      </w:pPr>
      <w:r>
        <w:t xml:space="preserve">      }</w:t>
      </w:r>
    </w:p>
    <w:p w14:paraId="4E8C42FC" w14:textId="534C6F7A" w:rsidR="00DE44A0" w:rsidRDefault="00DE44A0" w:rsidP="00DE44A0">
      <w:pPr>
        <w:pStyle w:val="STTSAlgoritmaContent"/>
      </w:pPr>
      <w:r>
        <w:t xml:space="preserve">    }</w:t>
      </w:r>
    </w:p>
    <w:p w14:paraId="75F2A9BE" w14:textId="1E2D1370" w:rsidR="00DE44A0" w:rsidRDefault="00DE44A0" w:rsidP="00DE44A0">
      <w:pPr>
        <w:pStyle w:val="STTSAlgoritmaContent"/>
      </w:pPr>
      <w:r>
        <w:t xml:space="preserve">  }</w:t>
      </w:r>
    </w:p>
    <w:p w14:paraId="7966C2F3" w14:textId="560CBFB8" w:rsidR="00DE44A0" w:rsidRDefault="00DE44A0" w:rsidP="00DE44A0">
      <w:pPr>
        <w:pStyle w:val="STTSAlgoritmaContent"/>
      </w:pPr>
      <w:r>
        <w:t xml:space="preserve">  return null;</w:t>
      </w:r>
    </w:p>
    <w:p w14:paraId="7651D7E4" w14:textId="4223E8DC" w:rsidR="00DE44A0" w:rsidRDefault="00DE44A0" w:rsidP="00DE44A0">
      <w:pPr>
        <w:pStyle w:val="STTSAlgoritmaContent"/>
      </w:pPr>
      <w:r>
        <w:t>}</w:t>
      </w:r>
    </w:p>
    <w:p w14:paraId="3CD42A28" w14:textId="77777777" w:rsidR="00DE44A0" w:rsidRDefault="00DE44A0" w:rsidP="00DE44A0">
      <w:pPr>
        <w:pStyle w:val="STTSAlgoritmaContent"/>
      </w:pPr>
    </w:p>
    <w:p w14:paraId="79DC71B2" w14:textId="53403238" w:rsidR="00DE44A0" w:rsidRDefault="00DE44A0" w:rsidP="00DE44A0">
      <w:pPr>
        <w:pStyle w:val="STTSAlgoritmaContent"/>
      </w:pPr>
      <w:r>
        <w:t xml:space="preserve">public static Coordinate </w:t>
      </w:r>
      <w:proofErr w:type="spellStart"/>
      <w:proofErr w:type="gramStart"/>
      <w:r>
        <w:t>vectorToCoordinate</w:t>
      </w:r>
      <w:proofErr w:type="spellEnd"/>
      <w:r>
        <w:t>(</w:t>
      </w:r>
      <w:proofErr w:type="gramEnd"/>
      <w:r>
        <w:t>Vector2 vent){</w:t>
      </w:r>
    </w:p>
    <w:p w14:paraId="1902B838" w14:textId="65F79F51" w:rsidR="00DE44A0" w:rsidRDefault="00DE44A0" w:rsidP="00DE44A0">
      <w:pPr>
        <w:pStyle w:val="STTSAlgoritmaContent"/>
      </w:pPr>
      <w:r>
        <w:t xml:space="preserve">  return new </w:t>
      </w:r>
      <w:proofErr w:type="gramStart"/>
      <w:r>
        <w:t>Coordinate(</w:t>
      </w:r>
      <w:proofErr w:type="spellStart"/>
      <w:proofErr w:type="gramEnd"/>
      <w:r>
        <w:t>Mathf.RoundToInt</w:t>
      </w:r>
      <w:proofErr w:type="spellEnd"/>
      <w:r>
        <w:t>(</w:t>
      </w:r>
      <w:proofErr w:type="spellStart"/>
      <w:r>
        <w:t>vent.x</w:t>
      </w:r>
      <w:proofErr w:type="spellEnd"/>
      <w:r>
        <w:t xml:space="preserve"> - 1.5f), </w:t>
      </w:r>
      <w:proofErr w:type="spellStart"/>
      <w:r>
        <w:t>Mathf.RoundToInt</w:t>
      </w:r>
      <w:proofErr w:type="spellEnd"/>
      <w:r>
        <w:t>(-</w:t>
      </w:r>
      <w:proofErr w:type="spellStart"/>
      <w:r>
        <w:t>vent.y</w:t>
      </w:r>
      <w:proofErr w:type="spellEnd"/>
      <w:r>
        <w:t xml:space="preserve"> - 0.5f));</w:t>
      </w:r>
    </w:p>
    <w:p w14:paraId="18620E3E" w14:textId="67A7DA90" w:rsidR="00DE44A0" w:rsidRDefault="00DE44A0" w:rsidP="00DE44A0">
      <w:pPr>
        <w:pStyle w:val="STTSAlgoritmaContent"/>
      </w:pPr>
      <w:r>
        <w:t>}</w:t>
      </w:r>
    </w:p>
    <w:p w14:paraId="4D601DDE" w14:textId="04C92875" w:rsidR="00DE44A0" w:rsidRPr="00EF1DC6" w:rsidRDefault="00DE44A0" w:rsidP="00DE44A0">
      <w:pPr>
        <w:pStyle w:val="STTSAlgoritmaContent"/>
      </w:pPr>
      <w:r>
        <w:lastRenderedPageBreak/>
        <w:t>}</w:t>
      </w:r>
    </w:p>
    <w:p w14:paraId="454DD465" w14:textId="77777777" w:rsidR="00DE44A0" w:rsidRDefault="00DE44A0" w:rsidP="00DE44A0">
      <w:pPr>
        <w:ind w:firstLine="709"/>
      </w:pPr>
    </w:p>
    <w:p w14:paraId="31DE7B74" w14:textId="42A01099" w:rsidR="00561698" w:rsidRDefault="00561698" w:rsidP="00191432">
      <w:pPr>
        <w:ind w:firstLine="0"/>
      </w:pPr>
      <w:r>
        <w:t xml:space="preserve">Dan </w:t>
      </w:r>
      <w:proofErr w:type="spellStart"/>
      <w:r w:rsidR="00191432">
        <w:t>berikut</w:t>
      </w:r>
      <w:proofErr w:type="spellEnd"/>
      <w:r w:rsidR="00191432">
        <w:t xml:space="preserve"> </w:t>
      </w:r>
      <w:proofErr w:type="spellStart"/>
      <w:r w:rsidR="00191432">
        <w:t>adalah</w:t>
      </w:r>
      <w:proofErr w:type="spellEnd"/>
      <w:r w:rsidR="00191432">
        <w:t xml:space="preserve"> </w:t>
      </w:r>
      <w:proofErr w:type="spellStart"/>
      <w:r w:rsidR="00191432">
        <w:t>penjelasan</w:t>
      </w:r>
      <w:proofErr w:type="spellEnd"/>
      <w:r w:rsidR="00191432">
        <w:t xml:space="preserve"> </w:t>
      </w:r>
      <w:proofErr w:type="spellStart"/>
      <w:r w:rsidR="00191432">
        <w:t>dari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proofErr w:type="spellStart"/>
      <w:r w:rsidR="00191432">
        <w:t>diatas</w:t>
      </w:r>
      <w:proofErr w:type="spellEnd"/>
      <w:r w:rsidR="00191432">
        <w:t xml:space="preserve">, </w:t>
      </w:r>
      <w:proofErr w:type="spellStart"/>
      <w:r w:rsidR="00191432">
        <w:t>karena</w:t>
      </w:r>
      <w:proofErr w:type="spellEnd"/>
      <w:r w:rsidR="00191432">
        <w:t xml:space="preserve"> </w:t>
      </w:r>
      <w:proofErr w:type="spellStart"/>
      <w:r w:rsidR="00191432">
        <w:t>menjelaskan</w:t>
      </w:r>
      <w:proofErr w:type="spellEnd"/>
      <w:r w:rsidR="00191432">
        <w:t xml:space="preserve"> </w:t>
      </w:r>
      <w:proofErr w:type="spellStart"/>
      <w:r w:rsidR="00191432">
        <w:t>dalam</w:t>
      </w:r>
      <w:proofErr w:type="spellEnd"/>
      <w:r w:rsidR="00191432">
        <w:t xml:space="preserve"> format paragraph </w:t>
      </w:r>
      <w:proofErr w:type="spellStart"/>
      <w:r w:rsidR="00191432">
        <w:t>terasa</w:t>
      </w:r>
      <w:proofErr w:type="spellEnd"/>
      <w:r w:rsidR="00191432">
        <w:t xml:space="preserve"> salah </w:t>
      </w:r>
      <w:proofErr w:type="spellStart"/>
      <w:r w:rsidR="00191432">
        <w:t>sehingga</w:t>
      </w:r>
      <w:proofErr w:type="spellEnd"/>
      <w:r w:rsidR="00191432">
        <w:t xml:space="preserve"> </w:t>
      </w:r>
      <w:proofErr w:type="spellStart"/>
      <w:r w:rsidR="00191432">
        <w:t>inilah</w:t>
      </w:r>
      <w:proofErr w:type="spellEnd"/>
      <w:r w:rsidR="00191432">
        <w:t xml:space="preserve"> </w:t>
      </w:r>
      <w:proofErr w:type="spellStart"/>
      <w:r w:rsidR="00191432">
        <w:t>poin</w:t>
      </w:r>
      <w:proofErr w:type="spellEnd"/>
      <w:r w:rsidR="00191432">
        <w:t xml:space="preserve"> – </w:t>
      </w:r>
      <w:proofErr w:type="spellStart"/>
      <w:r w:rsidR="00191432">
        <w:t>poin</w:t>
      </w:r>
      <w:proofErr w:type="spellEnd"/>
      <w:r w:rsidR="00191432">
        <w:t xml:space="preserve"> </w:t>
      </w:r>
      <w:proofErr w:type="spellStart"/>
      <w:r w:rsidR="00191432">
        <w:t>kode</w:t>
      </w:r>
      <w:proofErr w:type="spellEnd"/>
      <w:r w:rsidR="00191432">
        <w:t xml:space="preserve"> </w:t>
      </w:r>
      <w:proofErr w:type="spellStart"/>
      <w:proofErr w:type="gramStart"/>
      <w:r w:rsidR="00191432">
        <w:t>diatas</w:t>
      </w:r>
      <w:proofErr w:type="spellEnd"/>
      <w:r w:rsidR="00191432">
        <w:t xml:space="preserve"> :</w:t>
      </w:r>
      <w:proofErr w:type="gramEnd"/>
      <w:r>
        <w:t xml:space="preserve"> </w:t>
      </w:r>
    </w:p>
    <w:p w14:paraId="35807967" w14:textId="17735EA4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5 – 6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makeWay</w:t>
      </w:r>
      <w:proofErr w:type="spellEnd"/>
      <w:r>
        <w:t xml:space="preserve"> </w:t>
      </w:r>
      <w:proofErr w:type="spellStart"/>
      <w:proofErr w:type="gramStart"/>
      <w:r>
        <w:t>dibawah</w:t>
      </w:r>
      <w:proofErr w:type="spellEnd"/>
      <w:r>
        <w:t>(</w:t>
      </w:r>
      <w:proofErr w:type="gramEnd"/>
      <w:r>
        <w:t xml:space="preserve">baris 9 - 33)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parameter character dan ball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Transform </w:t>
      </w:r>
      <w:proofErr w:type="spellStart"/>
      <w:r>
        <w:t>menjadi</w:t>
      </w:r>
      <w:proofErr w:type="spellEnd"/>
      <w:r>
        <w:t xml:space="preserve"> Coordinate</w:t>
      </w:r>
    </w:p>
    <w:p w14:paraId="381E83C2" w14:textId="58327DE8" w:rsidR="00191432" w:rsidRDefault="00191432" w:rsidP="00191432">
      <w:pPr>
        <w:pStyle w:val="ListParagraph"/>
        <w:numPr>
          <w:ilvl w:val="0"/>
          <w:numId w:val="42"/>
        </w:numPr>
        <w:ind w:left="426"/>
      </w:pPr>
      <w:r>
        <w:t>9 – 33</w:t>
      </w:r>
      <w:r>
        <w:tab/>
        <w:t xml:space="preserve">: </w:t>
      </w:r>
      <w:proofErr w:type="spellStart"/>
      <w:r>
        <w:t>Makeway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2 </w:t>
      </w:r>
      <w:proofErr w:type="spellStart"/>
      <w:r>
        <w:t>koordinat</w:t>
      </w:r>
      <w:proofErr w:type="spellEnd"/>
      <w:r>
        <w:t xml:space="preserve">, dan </w:t>
      </w:r>
      <w:proofErr w:type="spellStart"/>
      <w:r>
        <w:t>mengembalikan</w:t>
      </w:r>
      <w:proofErr w:type="spellEnd"/>
      <w:r>
        <w:t xml:space="preserve"> array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ditempuh</w:t>
      </w:r>
      <w:proofErr w:type="spellEnd"/>
      <w:r>
        <w:t xml:space="preserve"> bot di </w:t>
      </w:r>
      <w:proofErr w:type="spellStart"/>
      <w:r>
        <w:t>koordinat</w:t>
      </w:r>
      <w:proofErr w:type="spellEnd"/>
      <w:r>
        <w:t xml:space="preserve"> character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ball.</w:t>
      </w:r>
    </w:p>
    <w:p w14:paraId="565FFAB1" w14:textId="4AF3F436" w:rsidR="00191432" w:rsidRDefault="005E2D46" w:rsidP="00191432">
      <w:pPr>
        <w:pStyle w:val="ListParagraph"/>
        <w:numPr>
          <w:ilvl w:val="0"/>
          <w:numId w:val="42"/>
        </w:numPr>
        <w:ind w:left="426"/>
      </w:pPr>
      <w:r>
        <w:t>11 – 13</w:t>
      </w:r>
      <w:r>
        <w:tab/>
        <w:t xml:space="preserve">: Ambil </w:t>
      </w:r>
      <w:proofErr w:type="spellStart"/>
      <w:r>
        <w:t>arah</w:t>
      </w:r>
      <w:proofErr w:type="spellEnd"/>
      <w:r>
        <w:t xml:space="preserve"> dan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bola.</w:t>
      </w:r>
    </w:p>
    <w:p w14:paraId="0F340F69" w14:textId="23B35A93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14</w:t>
      </w:r>
      <w:r>
        <w:tab/>
      </w:r>
      <w:r>
        <w:tab/>
        <w:t xml:space="preserve">: Lalu buat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 w:rsidR="00C428B4">
        <w:t>gumpalan</w:t>
      </w:r>
      <w:proofErr w:type="spellEnd"/>
      <w:r w:rsidR="00C428B4">
        <w:t xml:space="preserve"> </w:t>
      </w:r>
      <w:proofErr w:type="spellStart"/>
      <w:r w:rsidR="00C428B4">
        <w:t>salju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batu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if</w:t>
      </w:r>
    </w:p>
    <w:p w14:paraId="075A9373" w14:textId="1829DB32" w:rsidR="005E2D46" w:rsidRDefault="005E2D46" w:rsidP="00191432">
      <w:pPr>
        <w:pStyle w:val="ListParagraph"/>
        <w:numPr>
          <w:ilvl w:val="0"/>
          <w:numId w:val="42"/>
        </w:numPr>
        <w:ind w:left="426"/>
      </w:pPr>
      <w:r>
        <w:t>15 – 17</w:t>
      </w:r>
      <w:r>
        <w:tab/>
        <w:t xml:space="preserve">: Di </w:t>
      </w:r>
      <w:proofErr w:type="spellStart"/>
      <w:r>
        <w:t>dalam</w:t>
      </w:r>
      <w:proofErr w:type="spellEnd"/>
      <w:r>
        <w:t xml:space="preserve"> if ini </w:t>
      </w:r>
      <w:proofErr w:type="spellStart"/>
      <w:r>
        <w:t>kembalikan</w:t>
      </w:r>
      <w:proofErr w:type="spellEnd"/>
      <w:r>
        <w:t xml:space="preserve"> array Coordinate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suruh</w:t>
      </w:r>
      <w:proofErr w:type="spellEnd"/>
      <w:r>
        <w:t xml:space="preserve"> bot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salju</w:t>
      </w:r>
      <w:proofErr w:type="spellEnd"/>
      <w:r>
        <w:t>.</w:t>
      </w:r>
    </w:p>
    <w:p w14:paraId="39ADF73E" w14:textId="644C66E7" w:rsidR="00C428B4" w:rsidRDefault="00C428B4" w:rsidP="00191432">
      <w:pPr>
        <w:pStyle w:val="ListParagraph"/>
        <w:numPr>
          <w:ilvl w:val="0"/>
          <w:numId w:val="42"/>
        </w:numPr>
        <w:ind w:left="426"/>
      </w:pPr>
      <w:r>
        <w:t>19 – 32</w:t>
      </w:r>
      <w:r>
        <w:tab/>
        <w:t xml:space="preserve">: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batu yang </w:t>
      </w:r>
      <w:proofErr w:type="spellStart"/>
      <w:r>
        <w:t>menghadang</w:t>
      </w:r>
      <w:proofErr w:type="spellEnd"/>
      <w:r>
        <w:t xml:space="preserve">,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 w:rsidR="00361052">
        <w:t>mencari</w:t>
      </w:r>
      <w:proofErr w:type="spellEnd"/>
      <w:r w:rsidR="00361052">
        <w:t xml:space="preserve"> </w:t>
      </w:r>
      <w:proofErr w:type="spellStart"/>
      <w:r w:rsidR="00361052">
        <w:t>jalan</w:t>
      </w:r>
      <w:proofErr w:type="spellEnd"/>
      <w:r w:rsidR="00361052">
        <w:t xml:space="preserve"> </w:t>
      </w:r>
      <w:proofErr w:type="spellStart"/>
      <w:r w:rsidR="00361052">
        <w:t>ke</w:t>
      </w:r>
      <w:proofErr w:type="spellEnd"/>
      <w:r w:rsidR="00361052">
        <w:t xml:space="preserve"> </w:t>
      </w:r>
      <w:proofErr w:type="spellStart"/>
      <w:r w:rsidR="00361052">
        <w:t>gumpalan</w:t>
      </w:r>
      <w:proofErr w:type="spellEnd"/>
      <w:r w:rsidR="00361052">
        <w:t xml:space="preserve"> </w:t>
      </w:r>
      <w:proofErr w:type="spellStart"/>
      <w:r w:rsidR="00361052">
        <w:t>salju</w:t>
      </w:r>
      <w:proofErr w:type="spellEnd"/>
    </w:p>
    <w:p w14:paraId="4895B290" w14:textId="1941745A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20</w:t>
      </w:r>
      <w:r>
        <w:tab/>
      </w:r>
      <w:r>
        <w:tab/>
        <w:t xml:space="preserve">: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doAstarAlgo</w:t>
      </w:r>
      <w:proofErr w:type="spellEnd"/>
      <w:r>
        <w:t>(</w:t>
      </w:r>
      <w:proofErr w:type="gramEnd"/>
      <w:r>
        <w:t>baris 65 - 105)</w:t>
      </w:r>
    </w:p>
    <w:p w14:paraId="598194F9" w14:textId="1486617D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21 – 24</w:t>
      </w:r>
      <w:r>
        <w:tab/>
        <w:t xml:space="preserve">: Bila </w:t>
      </w:r>
      <w:proofErr w:type="spellStart"/>
      <w:r>
        <w:t>hasilnya</w:t>
      </w:r>
      <w:proofErr w:type="spellEnd"/>
      <w:r>
        <w:t xml:space="preserve"> null,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jadi Debug start dan finish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 null</w:t>
      </w:r>
    </w:p>
    <w:p w14:paraId="7FD52562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26 – 29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 </w:t>
      </w:r>
      <w:proofErr w:type="spellStart"/>
      <w:r>
        <w:t>ke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parentnya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parent </w:t>
      </w:r>
      <w:proofErr w:type="spellStart"/>
      <w:r>
        <w:t>dst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nodeAstar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0767329D" w14:textId="77777777" w:rsidR="00361052" w:rsidRDefault="00361052" w:rsidP="00191432">
      <w:pPr>
        <w:pStyle w:val="ListParagraph"/>
        <w:numPr>
          <w:ilvl w:val="0"/>
          <w:numId w:val="42"/>
        </w:numPr>
        <w:ind w:left="426"/>
      </w:pPr>
      <w:r>
        <w:t>30 – 31</w:t>
      </w:r>
      <w:r>
        <w:tab/>
        <w:t xml:space="preserve">: Karena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finish,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return.</w:t>
      </w:r>
    </w:p>
    <w:p w14:paraId="33562F37" w14:textId="7D72DF82" w:rsidR="00361052" w:rsidRDefault="00FC73BF" w:rsidP="00191432">
      <w:pPr>
        <w:pStyle w:val="ListParagraph"/>
        <w:numPr>
          <w:ilvl w:val="0"/>
          <w:numId w:val="42"/>
        </w:numPr>
        <w:ind w:left="426"/>
      </w:pPr>
      <w:r>
        <w:t>35 – 54</w:t>
      </w:r>
      <w:r>
        <w:tab/>
        <w:t xml:space="preserve">: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mengoptimisasi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Jalan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tile </w:t>
      </w:r>
      <w:proofErr w:type="spellStart"/>
      <w:r>
        <w:t>ke</w:t>
      </w:r>
      <w:proofErr w:type="spellEnd"/>
      <w:r>
        <w:t xml:space="preserve"> tile,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– </w:t>
      </w:r>
      <w:proofErr w:type="spellStart"/>
      <w:r>
        <w:t>koordinat</w:t>
      </w:r>
      <w:proofErr w:type="spellEnd"/>
      <w:r>
        <w:t xml:space="preserve"> yang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ini.</w:t>
      </w:r>
    </w:p>
    <w:p w14:paraId="26370974" w14:textId="04F4C081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37</w:t>
      </w:r>
      <w:r>
        <w:tab/>
      </w:r>
      <w:r>
        <w:tab/>
        <w:t xml:space="preserve">: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dan </w:t>
      </w:r>
      <w:proofErr w:type="spellStart"/>
      <w:r>
        <w:t>checkedPoint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atau </w:t>
      </w:r>
      <w:proofErr w:type="spellStart"/>
      <w:r>
        <w:t>titik</w:t>
      </w:r>
      <w:proofErr w:type="spellEnd"/>
      <w:r>
        <w:t xml:space="preserve"> –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(aku </w:t>
      </w:r>
      <w:proofErr w:type="spellStart"/>
      <w:r>
        <w:t>tahu</w:t>
      </w:r>
      <w:proofErr w:type="spellEnd"/>
      <w:r>
        <w:t xml:space="preserve"> aku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ini)</w:t>
      </w:r>
    </w:p>
    <w:p w14:paraId="785BE3FB" w14:textId="1A38FCD3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41</w:t>
      </w:r>
      <w:r>
        <w:tab/>
      </w:r>
      <w:r>
        <w:tab/>
        <w:t xml:space="preserve">: </w:t>
      </w:r>
      <w:proofErr w:type="spellStart"/>
      <w:r>
        <w:t>Tambahkan</w:t>
      </w:r>
      <w:proofErr w:type="spellEnd"/>
      <w:r>
        <w:t xml:space="preserve"> start </w:t>
      </w:r>
      <w:proofErr w:type="spellStart"/>
      <w:r>
        <w:t>dari</w:t>
      </w:r>
      <w:proofErr w:type="spellEnd"/>
      <w:r>
        <w:t xml:space="preserve"> </w:t>
      </w:r>
      <w:proofErr w:type="spellStart"/>
      <w:r w:rsidR="00E93134">
        <w:t>awal</w:t>
      </w:r>
      <w:proofErr w:type="spellEnd"/>
      <w:r w:rsidR="00E93134">
        <w:t xml:space="preserve"> path</w:t>
      </w:r>
    </w:p>
    <w:p w14:paraId="3C66BCE6" w14:textId="1D5D0594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 xml:space="preserve">42 – 51 </w:t>
      </w:r>
      <w:r w:rsidR="0012674A">
        <w:tab/>
      </w:r>
      <w:r>
        <w:t xml:space="preserve">: </w:t>
      </w:r>
      <w:proofErr w:type="spellStart"/>
      <w:r>
        <w:t>Selagi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 w:rsidR="00E93134">
        <w:t>melebihi</w:t>
      </w:r>
      <w:proofErr w:type="spellEnd"/>
      <w:r w:rsidR="00E93134">
        <w:t xml:space="preserve"> </w:t>
      </w:r>
      <w:proofErr w:type="spellStart"/>
      <w:r w:rsidR="00E93134">
        <w:t>jalan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while</w:t>
      </w:r>
    </w:p>
    <w:p w14:paraId="7BC79059" w14:textId="7BAE4191" w:rsidR="00FC73BF" w:rsidRDefault="00FC73BF" w:rsidP="00191432">
      <w:pPr>
        <w:pStyle w:val="ListParagraph"/>
        <w:numPr>
          <w:ilvl w:val="0"/>
          <w:numId w:val="42"/>
        </w:numPr>
        <w:ind w:left="426"/>
      </w:pPr>
      <w:r>
        <w:t>43 – 44</w:t>
      </w:r>
      <w:r>
        <w:tab/>
        <w:t>:</w:t>
      </w:r>
      <w:r w:rsidR="0012674A">
        <w:t xml:space="preserve"> Lalu while </w:t>
      </w:r>
      <w:proofErr w:type="spellStart"/>
      <w:r w:rsidR="0012674A">
        <w:t>dimulai</w:t>
      </w:r>
      <w:proofErr w:type="spellEnd"/>
      <w:r w:rsidR="0012674A">
        <w:t xml:space="preserve"> </w:t>
      </w:r>
      <w:proofErr w:type="spellStart"/>
      <w:r w:rsidR="0012674A">
        <w:t>dengan</w:t>
      </w:r>
      <w:proofErr w:type="spellEnd"/>
      <w:r w:rsidR="0012674A">
        <w:t xml:space="preserve"> </w:t>
      </w:r>
      <w:proofErr w:type="spellStart"/>
      <w:r w:rsidR="0012674A">
        <w:t>mencari</w:t>
      </w:r>
      <w:proofErr w:type="spellEnd"/>
      <w:r w:rsidR="0012674A">
        <w:t xml:space="preserve"> </w:t>
      </w:r>
      <w:proofErr w:type="spellStart"/>
      <w:r w:rsidR="0012674A">
        <w:t>jarak</w:t>
      </w:r>
      <w:proofErr w:type="spellEnd"/>
      <w:r w:rsidR="0012674A">
        <w:t xml:space="preserve"> dan </w:t>
      </w:r>
      <w:proofErr w:type="spellStart"/>
      <w:r w:rsidR="0012674A">
        <w:t>arah</w:t>
      </w:r>
      <w:proofErr w:type="spellEnd"/>
      <w:r w:rsidR="0012674A">
        <w:t xml:space="preserve"> </w:t>
      </w:r>
      <w:proofErr w:type="spellStart"/>
      <w:r w:rsidR="0012674A">
        <w:t>dari</w:t>
      </w:r>
      <w:proofErr w:type="spellEnd"/>
      <w:r w:rsidR="0012674A">
        <w:t xml:space="preserve"> </w:t>
      </w:r>
      <w:proofErr w:type="spellStart"/>
      <w:r w:rsidR="00E93134">
        <w:t>currentPoint</w:t>
      </w:r>
      <w:proofErr w:type="spellEnd"/>
      <w:r w:rsidR="00E93134">
        <w:t xml:space="preserve"> yang </w:t>
      </w:r>
      <w:proofErr w:type="spellStart"/>
      <w:r w:rsidR="00E93134">
        <w:t>disimpan</w:t>
      </w:r>
      <w:proofErr w:type="spellEnd"/>
      <w:r w:rsidR="00E93134">
        <w:t xml:space="preserve"> (</w:t>
      </w:r>
      <w:proofErr w:type="spellStart"/>
      <w:r w:rsidR="00E93134">
        <w:t>pertama</w:t>
      </w:r>
      <w:proofErr w:type="spellEnd"/>
      <w:r w:rsidR="00E93134">
        <w:t xml:space="preserve"> </w:t>
      </w:r>
      <w:proofErr w:type="spellStart"/>
      <w:r w:rsidR="00E93134">
        <w:t>adalah</w:t>
      </w:r>
      <w:proofErr w:type="spellEnd"/>
      <w:r w:rsidR="00E93134">
        <w:t xml:space="preserve"> start </w:t>
      </w:r>
      <w:proofErr w:type="spellStart"/>
      <w:r w:rsidR="00E93134">
        <w:t>jalan</w:t>
      </w:r>
      <w:proofErr w:type="spellEnd"/>
      <w:r w:rsidR="00E93134">
        <w:t>)</w:t>
      </w:r>
      <w:r w:rsidR="0012674A">
        <w:t xml:space="preserve"> </w:t>
      </w:r>
      <w:proofErr w:type="spellStart"/>
      <w:r w:rsidR="0012674A">
        <w:t>terhadap</w:t>
      </w:r>
      <w:proofErr w:type="spellEnd"/>
      <w:r w:rsidR="0012674A">
        <w:t xml:space="preserve"> </w:t>
      </w:r>
      <w:proofErr w:type="spellStart"/>
      <w:r w:rsidR="0012674A">
        <w:t>koordinat</w:t>
      </w:r>
      <w:proofErr w:type="spellEnd"/>
      <w:r w:rsidR="0012674A">
        <w:t xml:space="preserve"> </w:t>
      </w:r>
      <w:r w:rsidR="00E93134">
        <w:t xml:space="preserve">path </w:t>
      </w:r>
      <w:proofErr w:type="spellStart"/>
      <w:r w:rsidR="00E93134">
        <w:t>sekarang</w:t>
      </w:r>
      <w:proofErr w:type="spellEnd"/>
      <w:r w:rsidR="00E93134">
        <w:t xml:space="preserve"> ini </w:t>
      </w:r>
    </w:p>
    <w:p w14:paraId="435A45D9" w14:textId="4D68AF02" w:rsidR="0012674A" w:rsidRDefault="0012674A" w:rsidP="00191432">
      <w:pPr>
        <w:pStyle w:val="ListParagraph"/>
        <w:numPr>
          <w:ilvl w:val="0"/>
          <w:numId w:val="42"/>
        </w:numPr>
        <w:ind w:left="426"/>
      </w:pPr>
      <w:r>
        <w:t>45 – 48</w:t>
      </w:r>
      <w:r>
        <w:tab/>
        <w:t xml:space="preserve">: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CircleCast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currentPoint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</w:t>
      </w:r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maka</w:t>
      </w:r>
      <w:proofErr w:type="spellEnd"/>
      <w:r w:rsidR="00E93134">
        <w:t xml:space="preserve"> </w:t>
      </w:r>
      <w:proofErr w:type="spellStart"/>
      <w:r w:rsidR="00E93134">
        <w:t>tambahkan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</w:t>
      </w:r>
      <w:proofErr w:type="spellEnd"/>
      <w:r w:rsidR="00E93134">
        <w:t xml:space="preserve"> </w:t>
      </w:r>
      <w:proofErr w:type="spellStart"/>
      <w:r w:rsidR="00E93134">
        <w:t>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currentPoint</w:t>
      </w:r>
      <w:proofErr w:type="spellEnd"/>
      <w:r w:rsidR="00E93134">
        <w:t xml:space="preserve"> jadi </w:t>
      </w:r>
      <w:proofErr w:type="spellStart"/>
      <w:r w:rsidR="00E93134">
        <w:t>checkedPoint</w:t>
      </w:r>
      <w:proofErr w:type="spellEnd"/>
      <w:r w:rsidR="00E93134">
        <w:t xml:space="preserve">, ini </w:t>
      </w:r>
      <w:proofErr w:type="spellStart"/>
      <w:r w:rsidR="00E93134">
        <w:t>dilakukan</w:t>
      </w:r>
      <w:proofErr w:type="spellEnd"/>
      <w:r w:rsidR="00E93134">
        <w:t xml:space="preserve"> </w:t>
      </w:r>
      <w:proofErr w:type="spellStart"/>
      <w:r w:rsidR="00E93134">
        <w:t>karena</w:t>
      </w:r>
      <w:proofErr w:type="spellEnd"/>
      <w:r w:rsidR="00E93134">
        <w:t xml:space="preserve"> </w:t>
      </w:r>
      <w:proofErr w:type="spellStart"/>
      <w:r w:rsidR="00E93134">
        <w:t>saat</w:t>
      </w:r>
      <w:proofErr w:type="spellEnd"/>
      <w:r w:rsidR="00E93134">
        <w:t xml:space="preserve"> </w:t>
      </w:r>
      <w:proofErr w:type="spellStart"/>
      <w:r w:rsidR="00E93134">
        <w:t>ditemukan</w:t>
      </w:r>
      <w:proofErr w:type="spellEnd"/>
      <w:r w:rsidR="00E93134">
        <w:t xml:space="preserve"> </w:t>
      </w:r>
      <w:proofErr w:type="spellStart"/>
      <w:r w:rsidR="00E93134">
        <w:t>sebuah</w:t>
      </w:r>
      <w:proofErr w:type="spellEnd"/>
      <w:r w:rsidR="00E93134">
        <w:t xml:space="preserve"> batu </w:t>
      </w:r>
      <w:proofErr w:type="spellStart"/>
      <w:r w:rsidR="00E93134">
        <w:t>antara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dan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sekarang</w:t>
      </w:r>
      <w:proofErr w:type="spellEnd"/>
      <w:r w:rsidR="00E93134">
        <w:t xml:space="preserve"> ini, </w:t>
      </w:r>
      <w:proofErr w:type="spellStart"/>
      <w:r w:rsidR="00E93134">
        <w:t>berarti</w:t>
      </w:r>
      <w:proofErr w:type="spellEnd"/>
      <w:r w:rsidR="00E93134">
        <w:t xml:space="preserve"> </w:t>
      </w:r>
      <w:proofErr w:type="spellStart"/>
      <w:r w:rsidR="00E93134">
        <w:t>koordinat</w:t>
      </w:r>
      <w:proofErr w:type="spellEnd"/>
      <w:r w:rsidR="00E93134">
        <w:t xml:space="preserve"> </w:t>
      </w:r>
      <w:proofErr w:type="spellStart"/>
      <w:r w:rsidR="00E93134">
        <w:t>tepat</w:t>
      </w:r>
      <w:proofErr w:type="spellEnd"/>
      <w:r w:rsidR="00E93134">
        <w:t xml:space="preserve"> </w:t>
      </w:r>
      <w:proofErr w:type="spellStart"/>
      <w:r w:rsidR="00E93134">
        <w:t>sebelum</w:t>
      </w:r>
      <w:proofErr w:type="spellEnd"/>
      <w:r w:rsidR="00E93134">
        <w:t xml:space="preserve"> yang ini </w:t>
      </w:r>
      <w:proofErr w:type="spellStart"/>
      <w:r w:rsidR="00E93134">
        <w:t>yaitu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tidak</w:t>
      </w:r>
      <w:proofErr w:type="spellEnd"/>
      <w:r w:rsidR="00E93134">
        <w:t xml:space="preserve"> </w:t>
      </w:r>
      <w:proofErr w:type="spellStart"/>
      <w:r w:rsidR="00E93134">
        <w:t>memiliki</w:t>
      </w:r>
      <w:proofErr w:type="spellEnd"/>
      <w:r w:rsidR="00E93134">
        <w:t xml:space="preserve"> batu yang </w:t>
      </w:r>
      <w:proofErr w:type="spellStart"/>
      <w:r w:rsidR="00E93134">
        <w:t>menghadangnya</w:t>
      </w:r>
      <w:proofErr w:type="spellEnd"/>
      <w:r w:rsidR="00E93134">
        <w:t xml:space="preserve">, </w:t>
      </w:r>
      <w:proofErr w:type="spellStart"/>
      <w:r w:rsidR="00E93134">
        <w:t>sehingga</w:t>
      </w:r>
      <w:proofErr w:type="spellEnd"/>
      <w:r w:rsidR="00E93134">
        <w:t xml:space="preserve"> </w:t>
      </w:r>
      <w:proofErr w:type="spellStart"/>
      <w:r w:rsidR="00E93134">
        <w:t>dimasukkan</w:t>
      </w:r>
      <w:proofErr w:type="spellEnd"/>
      <w:r w:rsidR="00E93134">
        <w:t xml:space="preserve">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kedalam</w:t>
      </w:r>
      <w:proofErr w:type="spellEnd"/>
      <w:r w:rsidR="00E93134">
        <w:t xml:space="preserve"> </w:t>
      </w:r>
      <w:proofErr w:type="spellStart"/>
      <w:r w:rsidR="00E93134">
        <w:t>hasil</w:t>
      </w:r>
      <w:proofErr w:type="spellEnd"/>
      <w:r w:rsidR="00E93134">
        <w:t xml:space="preserve"> dan buat </w:t>
      </w:r>
      <w:proofErr w:type="spellStart"/>
      <w:r w:rsidR="00E93134">
        <w:t>checkedPoint</w:t>
      </w:r>
      <w:proofErr w:type="spellEnd"/>
      <w:r w:rsidR="00E93134">
        <w:t xml:space="preserve"> </w:t>
      </w:r>
      <w:proofErr w:type="spellStart"/>
      <w:r w:rsidR="00E93134">
        <w:t>sebagai</w:t>
      </w:r>
      <w:proofErr w:type="spellEnd"/>
      <w:r w:rsidR="00E93134">
        <w:t xml:space="preserve"> </w:t>
      </w:r>
      <w:proofErr w:type="spellStart"/>
      <w:r w:rsidR="00E93134">
        <w:t>currentPoint</w:t>
      </w:r>
      <w:proofErr w:type="spellEnd"/>
      <w:r w:rsidR="00E93134">
        <w:t xml:space="preserve"> </w:t>
      </w:r>
      <w:proofErr w:type="spellStart"/>
      <w:r w:rsidR="00E93134">
        <w:t>terbaru</w:t>
      </w:r>
      <w:proofErr w:type="spellEnd"/>
    </w:p>
    <w:p w14:paraId="2D682C56" w14:textId="72D7D30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49 – 50</w:t>
      </w:r>
      <w:r>
        <w:tab/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checkedPoint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pathIndex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40A89C4C" w14:textId="38B7E500" w:rsidR="0012674A" w:rsidRDefault="00E93134" w:rsidP="00191432">
      <w:pPr>
        <w:pStyle w:val="ListParagraph"/>
        <w:numPr>
          <w:ilvl w:val="0"/>
          <w:numId w:val="42"/>
        </w:numPr>
        <w:ind w:left="426"/>
      </w:pPr>
      <w:r>
        <w:t>65 – 105</w:t>
      </w:r>
      <w:r>
        <w:tab/>
        <w:t xml:space="preserve">: Nah ini, </w:t>
      </w:r>
      <w:proofErr w:type="spellStart"/>
      <w:r>
        <w:t>pameran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A* Algorithm, </w:t>
      </w:r>
      <w:proofErr w:type="spellStart"/>
      <w:r>
        <w:t>doAstarAlgo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3 parameter,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posisikarakter</w:t>
      </w:r>
      <w:proofErr w:type="spellEnd"/>
      <w:r>
        <w:t xml:space="preserve">, </w:t>
      </w:r>
      <w:proofErr w:type="spellStart"/>
      <w:r>
        <w:t>posisibola</w:t>
      </w:r>
      <w:proofErr w:type="spellEnd"/>
      <w:r>
        <w:t xml:space="preserve"> dan map level, </w:t>
      </w:r>
      <w:proofErr w:type="spellStart"/>
      <w:r>
        <w:t>dari</w:t>
      </w:r>
      <w:proofErr w:type="spellEnd"/>
      <w:r>
        <w:t xml:space="preserve"> situ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dioptimisasi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B515081" w14:textId="3BA91D93" w:rsidR="00E93134" w:rsidRDefault="00E93134" w:rsidP="00191432">
      <w:pPr>
        <w:pStyle w:val="ListParagraph"/>
        <w:numPr>
          <w:ilvl w:val="0"/>
          <w:numId w:val="42"/>
        </w:numPr>
        <w:ind w:left="426"/>
      </w:pPr>
      <w:r>
        <w:t>66 – 67</w:t>
      </w:r>
      <w:r>
        <w:tab/>
        <w:t xml:space="preserve">: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 yang </w:t>
      </w:r>
      <w:proofErr w:type="spellStart"/>
      <w:r>
        <w:t>menandakan</w:t>
      </w:r>
      <w:proofErr w:type="spellEnd"/>
      <w:r>
        <w:t xml:space="preserve"> tile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dan </w:t>
      </w:r>
      <w:proofErr w:type="spellStart"/>
      <w:r>
        <w:t>listNode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kemungkinan</w:t>
      </w:r>
      <w:proofErr w:type="spellEnd"/>
      <w:r>
        <w:t xml:space="preserve"> –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>.</w:t>
      </w:r>
    </w:p>
    <w:p w14:paraId="779272A0" w14:textId="64636245" w:rsidR="00E93134" w:rsidRDefault="00E30128" w:rsidP="00191432">
      <w:pPr>
        <w:pStyle w:val="ListParagraph"/>
        <w:numPr>
          <w:ilvl w:val="0"/>
          <w:numId w:val="42"/>
        </w:numPr>
        <w:ind w:left="426"/>
      </w:pPr>
      <w:r>
        <w:t>76 – 104</w:t>
      </w:r>
      <w:r>
        <w:tab/>
        <w:t xml:space="preserve">: 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null.</w:t>
      </w:r>
    </w:p>
    <w:p w14:paraId="3645B39D" w14:textId="6E99DAB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77 – 79</w:t>
      </w:r>
      <w:r>
        <w:tab/>
        <w:t xml:space="preserve">: Ambil node </w:t>
      </w:r>
      <w:proofErr w:type="spellStart"/>
      <w:r>
        <w:t>dengan</w:t>
      </w:r>
      <w:proofErr w:type="spellEnd"/>
      <w:r>
        <w:t xml:space="preserve"> f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di </w:t>
      </w:r>
      <w:proofErr w:type="spellStart"/>
      <w:r>
        <w:t>isChecked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</w:t>
      </w:r>
      <w:proofErr w:type="spellStart"/>
      <w:r>
        <w:t>hilangkan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4A14E230" w14:textId="44A5ACF5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lastRenderedPageBreak/>
        <w:t>80 – 83</w:t>
      </w:r>
      <w:r>
        <w:tab/>
        <w:t xml:space="preserve">: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63C0B391" w14:textId="6C71D76B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83 – 102</w:t>
      </w:r>
      <w:r>
        <w:tab/>
        <w:t xml:space="preserve">: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node dan </w:t>
      </w:r>
      <w:proofErr w:type="spellStart"/>
      <w:r>
        <w:t>koordinat</w:t>
      </w:r>
      <w:proofErr w:type="spellEnd"/>
      <w:r>
        <w:t xml:space="preserve"> node ini,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ini.</w:t>
      </w:r>
    </w:p>
    <w:p w14:paraId="5C541290" w14:textId="1416CE71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84</w:t>
      </w:r>
      <w:r>
        <w:tab/>
      </w:r>
      <w:r>
        <w:tab/>
        <w:t xml:space="preserve">: Buat </w:t>
      </w:r>
      <w:proofErr w:type="spellStart"/>
      <w:r>
        <w:t>koordinat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diperiksa</w:t>
      </w:r>
      <w:proofErr w:type="spellEnd"/>
    </w:p>
    <w:p w14:paraId="4DD20C9D" w14:textId="49FA8D22" w:rsidR="00E30128" w:rsidRDefault="00E30128" w:rsidP="00191432">
      <w:pPr>
        <w:pStyle w:val="ListParagraph"/>
        <w:numPr>
          <w:ilvl w:val="0"/>
          <w:numId w:val="42"/>
        </w:numPr>
        <w:ind w:left="426"/>
      </w:pPr>
      <w:r>
        <w:t>85 – 86</w:t>
      </w:r>
      <w:r>
        <w:tab/>
        <w:t xml:space="preserve">: Bila </w:t>
      </w:r>
      <w:proofErr w:type="spellStart"/>
      <w:r w:rsidR="003A3284">
        <w:t>koordinat</w:t>
      </w:r>
      <w:proofErr w:type="spellEnd"/>
      <w:r w:rsidR="003A3284">
        <w:t xml:space="preserve"> </w:t>
      </w:r>
      <w:proofErr w:type="spellStart"/>
      <w:r w:rsidR="003A3284">
        <w:t>baru</w:t>
      </w:r>
      <w:proofErr w:type="spellEnd"/>
      <w:r w:rsidR="003A3284">
        <w:t xml:space="preserve"> ini di </w:t>
      </w:r>
      <w:proofErr w:type="spellStart"/>
      <w:r w:rsidR="003A3284">
        <w:t>dalam</w:t>
      </w:r>
      <w:proofErr w:type="spellEnd"/>
      <w:r w:rsidR="003A3284">
        <w:t xml:space="preserve"> map dan </w:t>
      </w:r>
      <w:proofErr w:type="spellStart"/>
      <w:r w:rsidR="003A3284">
        <w:t>belum</w:t>
      </w:r>
      <w:proofErr w:type="spellEnd"/>
      <w:r w:rsidR="003A3284">
        <w:t xml:space="preserve"> </w:t>
      </w:r>
      <w:proofErr w:type="spellStart"/>
      <w:r w:rsidR="003A3284">
        <w:t>pernah</w:t>
      </w:r>
      <w:proofErr w:type="spellEnd"/>
      <w:r w:rsidR="003A3284">
        <w:t xml:space="preserve"> </w:t>
      </w:r>
      <w:proofErr w:type="spellStart"/>
      <w:r w:rsidR="003A3284">
        <w:t>dicek</w:t>
      </w:r>
      <w:proofErr w:type="spellEnd"/>
      <w:r w:rsidR="003A3284">
        <w:t xml:space="preserve"> </w:t>
      </w:r>
      <w:proofErr w:type="spellStart"/>
      <w:r w:rsidR="003A3284">
        <w:t>maka</w:t>
      </w:r>
      <w:proofErr w:type="spellEnd"/>
      <w:r w:rsidR="003A3284">
        <w:t xml:space="preserve"> if </w:t>
      </w:r>
      <w:proofErr w:type="spellStart"/>
      <w:r w:rsidR="003A3284">
        <w:t>akan</w:t>
      </w:r>
      <w:proofErr w:type="spellEnd"/>
      <w:r w:rsidR="003A3284">
        <w:t xml:space="preserve"> </w:t>
      </w:r>
      <w:proofErr w:type="spellStart"/>
      <w:r w:rsidR="003A3284">
        <w:t>dijalankan</w:t>
      </w:r>
      <w:proofErr w:type="spellEnd"/>
    </w:p>
    <w:p w14:paraId="06A3CD7E" w14:textId="7BC27780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87</w:t>
      </w:r>
      <w:r>
        <w:tab/>
      </w:r>
      <w:r>
        <w:tab/>
        <w:t xml:space="preserve">: </w:t>
      </w:r>
      <w:proofErr w:type="spellStart"/>
      <w:r>
        <w:t>Variabel</w:t>
      </w:r>
      <w:proofErr w:type="spellEnd"/>
      <w:r>
        <w:t xml:space="preserve"> distance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h atau heuristic </w:t>
      </w:r>
      <w:proofErr w:type="spellStart"/>
      <w:r>
        <w:t>dimana</w:t>
      </w:r>
      <w:proofErr w:type="spellEnd"/>
      <w:r>
        <w:t xml:space="preserve"> 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target.</w:t>
      </w:r>
    </w:p>
    <w:p w14:paraId="431191E5" w14:textId="73428E21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88</w:t>
      </w:r>
      <w:r>
        <w:tab/>
      </w:r>
      <w:r>
        <w:tab/>
        <w:t xml:space="preserve">: Buat node di </w:t>
      </w:r>
      <w:proofErr w:type="spellStart"/>
      <w:r>
        <w:t>koordinat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g </w:t>
      </w:r>
      <w:proofErr w:type="spellStart"/>
      <w:r>
        <w:t>ditambah</w:t>
      </w:r>
      <w:proofErr w:type="spellEnd"/>
      <w:r>
        <w:t xml:space="preserve"> 1 </w:t>
      </w:r>
      <w:proofErr w:type="spellStart"/>
      <w:r>
        <w:t>dari</w:t>
      </w:r>
      <w:proofErr w:type="spellEnd"/>
      <w:r>
        <w:t xml:space="preserve"> g node </w:t>
      </w:r>
      <w:proofErr w:type="spellStart"/>
      <w:r>
        <w:t>sekarang</w:t>
      </w:r>
      <w:proofErr w:type="spellEnd"/>
      <w:r>
        <w:t xml:space="preserve">, 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distance dan parent </w:t>
      </w:r>
      <w:proofErr w:type="spellStart"/>
      <w:r>
        <w:t>adalah</w:t>
      </w:r>
      <w:proofErr w:type="spellEnd"/>
      <w:r>
        <w:t xml:space="preserve"> node </w:t>
      </w:r>
      <w:proofErr w:type="spellStart"/>
      <w:r>
        <w:t>sekarang</w:t>
      </w:r>
      <w:proofErr w:type="spellEnd"/>
      <w:r>
        <w:t xml:space="preserve"> ini.</w:t>
      </w:r>
    </w:p>
    <w:p w14:paraId="2C9728D4" w14:textId="4CF63647" w:rsidR="003A3284" w:rsidRDefault="003A3284" w:rsidP="00191432">
      <w:pPr>
        <w:pStyle w:val="ListParagraph"/>
        <w:numPr>
          <w:ilvl w:val="0"/>
          <w:numId w:val="42"/>
        </w:numPr>
        <w:ind w:left="426"/>
      </w:pPr>
      <w:r>
        <w:t>91 – 98</w:t>
      </w:r>
      <w:r>
        <w:tab/>
        <w:t xml:space="preserve">: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node </w:t>
      </w:r>
      <w:proofErr w:type="spellStart"/>
      <w:r>
        <w:t>terbaru</w:t>
      </w:r>
      <w:proofErr w:type="spellEnd"/>
      <w:r>
        <w:t xml:space="preserve"> ini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f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node ini.</w:t>
      </w:r>
    </w:p>
    <w:p w14:paraId="777181AA" w14:textId="46FEFD3F" w:rsidR="00DE44A0" w:rsidRDefault="003A3284" w:rsidP="003A3284">
      <w:pPr>
        <w:pStyle w:val="ListParagraph"/>
        <w:numPr>
          <w:ilvl w:val="0"/>
          <w:numId w:val="42"/>
        </w:numPr>
        <w:ind w:left="426"/>
      </w:pPr>
      <w:r>
        <w:t>99 – 100</w:t>
      </w:r>
      <w:r>
        <w:tab/>
        <w:t xml:space="preserve">: Bila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node di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listNode</w:t>
      </w:r>
      <w:proofErr w:type="spellEnd"/>
      <w:r>
        <w:t>.</w:t>
      </w:r>
    </w:p>
    <w:p w14:paraId="070F4D86" w14:textId="1ABE277B" w:rsidR="00D236FC" w:rsidRDefault="00B53644" w:rsidP="00D236FC">
      <w:pPr>
        <w:pStyle w:val="STTSJudulSubBab"/>
        <w:numPr>
          <w:ilvl w:val="0"/>
          <w:numId w:val="48"/>
        </w:numPr>
        <w:ind w:left="709" w:hanging="709"/>
      </w:pPr>
      <w:r>
        <w:t>State Machine</w:t>
      </w:r>
    </w:p>
    <w:p w14:paraId="361EE837" w14:textId="77777777" w:rsidR="00D236FC" w:rsidRDefault="00D236FC" w:rsidP="00D236FC">
      <w:pPr>
        <w:pStyle w:val="STTSGambar"/>
      </w:pPr>
      <w:r w:rsidRPr="007E30CB">
        <w:rPr>
          <w:noProof/>
        </w:rPr>
        <w:drawing>
          <wp:inline distT="0" distB="0" distL="0" distR="0" wp14:anchorId="4C741648" wp14:editId="1C87ADFC">
            <wp:extent cx="4267728" cy="3323645"/>
            <wp:effectExtent l="0" t="0" r="0" b="0"/>
            <wp:docPr id="2286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1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9796" cy="33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5ABF552E" w14:textId="5E31FFBE" w:rsidR="00D236FC" w:rsidRDefault="00D236FC" w:rsidP="00D236FC">
      <w:pPr>
        <w:pStyle w:val="STTSGambar"/>
      </w:pPr>
      <w:r>
        <w:t>Gambar 7.</w:t>
      </w:r>
      <w:r w:rsidR="00E90BD7">
        <w:t>23</w:t>
      </w:r>
    </w:p>
    <w:p w14:paraId="79339F52" w14:textId="77777777" w:rsidR="00D236FC" w:rsidRDefault="00D236FC" w:rsidP="00D236FC">
      <w:pPr>
        <w:pStyle w:val="STTSGambar"/>
      </w:pPr>
      <w:r>
        <w:t xml:space="preserve">State Machine </w:t>
      </w:r>
      <w:proofErr w:type="spellStart"/>
      <w:r>
        <w:t>dari</w:t>
      </w:r>
      <w:proofErr w:type="spellEnd"/>
      <w:r>
        <w:t xml:space="preserve"> bot</w:t>
      </w:r>
    </w:p>
    <w:p w14:paraId="38A89312" w14:textId="77777777" w:rsidR="00D236FC" w:rsidRDefault="00D236FC" w:rsidP="00D236FC">
      <w:pPr>
        <w:pStyle w:val="STTSJudulSubBab"/>
      </w:pPr>
    </w:p>
    <w:p w14:paraId="26906CFA" w14:textId="0130A6B8" w:rsidR="00D236FC" w:rsidRDefault="00D236FC" w:rsidP="00D236FC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Machine atau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bot </w:t>
      </w:r>
      <w:proofErr w:type="spellStart"/>
      <w:r>
        <w:t>kita</w:t>
      </w:r>
      <w:proofErr w:type="spellEnd"/>
      <w:r>
        <w:t xml:space="preserve">. Dalam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state – state yang </w:t>
      </w:r>
      <w:proofErr w:type="spellStart"/>
      <w:r>
        <w:t>dimiliki</w:t>
      </w:r>
      <w:proofErr w:type="spellEnd"/>
      <w:r>
        <w:t xml:space="preserve"> oleh bot, dan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r>
        <w:t>tersebut</w:t>
      </w:r>
      <w:proofErr w:type="spellEnd"/>
      <w:r>
        <w:t xml:space="preserve">. Akan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state dan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Machine, </w:t>
      </w:r>
      <w:proofErr w:type="spellStart"/>
      <w:r>
        <w:t>dimulai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</w:p>
    <w:p w14:paraId="0B92DAFD" w14:textId="77777777" w:rsidR="007E30CB" w:rsidRDefault="007E30CB" w:rsidP="007E30CB">
      <w:pPr>
        <w:pStyle w:val="STTSJudulSubBab"/>
      </w:pPr>
    </w:p>
    <w:p w14:paraId="6C924319" w14:textId="5A916E76" w:rsidR="008043F4" w:rsidRPr="00DD136B" w:rsidRDefault="00384A19" w:rsidP="00DD136B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Random Walking</w:t>
      </w:r>
    </w:p>
    <w:p w14:paraId="16140CDD" w14:textId="0B76C41A" w:rsidR="008043F4" w:rsidRDefault="00DD136B" w:rsidP="008043F4">
      <w:pPr>
        <w:pStyle w:val="STTSGambar"/>
      </w:pPr>
      <w:r w:rsidRPr="00DD136B">
        <w:rPr>
          <w:noProof/>
        </w:rPr>
        <w:drawing>
          <wp:inline distT="0" distB="0" distL="0" distR="0" wp14:anchorId="664DBDB5" wp14:editId="6540C776">
            <wp:extent cx="5040630" cy="1826895"/>
            <wp:effectExtent l="0" t="0" r="7620" b="1905"/>
            <wp:docPr id="168525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2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A3E28D1" w14:textId="0DF4D431" w:rsidR="008043F4" w:rsidRDefault="008043F4" w:rsidP="008043F4">
      <w:pPr>
        <w:pStyle w:val="STTSGambar"/>
      </w:pPr>
      <w:r>
        <w:t>Gambar 7.</w:t>
      </w:r>
      <w:r w:rsidR="00E90BD7">
        <w:t>24</w:t>
      </w:r>
    </w:p>
    <w:p w14:paraId="5DB0AC0C" w14:textId="32EFE1EA" w:rsidR="008043F4" w:rsidRDefault="00D236FC" w:rsidP="008043F4">
      <w:pPr>
        <w:pStyle w:val="STTSGambar"/>
      </w:pPr>
      <w:r>
        <w:t>Isi state Random Walking</w:t>
      </w:r>
    </w:p>
    <w:p w14:paraId="056F28CC" w14:textId="690C0E38" w:rsidR="009E75AA" w:rsidRDefault="00D236FC" w:rsidP="009E75AA">
      <w:pPr>
        <w:ind w:firstLine="709"/>
      </w:pPr>
      <w:r>
        <w:t xml:space="preserve">State ini </w:t>
      </w:r>
      <w:proofErr w:type="spellStart"/>
      <w:r>
        <w:t>adalah</w:t>
      </w:r>
      <w:proofErr w:type="spellEnd"/>
      <w:r>
        <w:t xml:space="preserve"> state yang paling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bot,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berjalan</w:t>
      </w:r>
      <w:proofErr w:type="spellEnd"/>
      <w:r>
        <w:t xml:space="preserve"> –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bola (dan juga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bola). Dari </w:t>
      </w:r>
      <w:proofErr w:type="spellStart"/>
      <w:r>
        <w:t>atas</w:t>
      </w:r>
      <w:proofErr w:type="spellEnd"/>
      <w:r>
        <w:t xml:space="preserve">,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state </w:t>
      </w:r>
      <w:proofErr w:type="spellStart"/>
      <w:r>
        <w:t>ditetapkan</w:t>
      </w:r>
      <w:proofErr w:type="spellEnd"/>
      <w:r>
        <w:t xml:space="preserve"> target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get way to random </w:t>
      </w:r>
      <w:proofErr w:type="gramStart"/>
      <w:r>
        <w:t>Coordinate(</w:t>
      </w:r>
      <w:proofErr w:type="spellStart"/>
      <w:proofErr w:type="gramEnd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</w:t>
      </w:r>
      <w:r w:rsidR="009E75AA">
        <w:t>122</w:t>
      </w:r>
      <w:r>
        <w:t>-</w:t>
      </w:r>
      <w:r w:rsidR="009E75AA">
        <w:t>137</w:t>
      </w:r>
      <w:r>
        <w:t xml:space="preserve">),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 path coordinates(</w:t>
      </w:r>
      <w:proofErr w:type="spellStart"/>
      <w:r>
        <w:t>segmen</w:t>
      </w:r>
      <w:proofErr w:type="spellEnd"/>
      <w:r>
        <w:t xml:space="preserve"> 7.</w:t>
      </w:r>
      <w:r w:rsidR="00ED6226">
        <w:t>14</w:t>
      </w:r>
      <w:r>
        <w:t xml:space="preserve"> baris </w:t>
      </w:r>
      <w:r w:rsidR="009E75AA">
        <w:t>26</w:t>
      </w:r>
      <w:r>
        <w:t>-</w:t>
      </w:r>
      <w:r w:rsidR="009E75AA">
        <w:t>31</w:t>
      </w:r>
      <w:r>
        <w:t>)</w:t>
      </w:r>
      <w:r w:rsidR="009E75AA">
        <w:t xml:space="preserve">. Lalu </w:t>
      </w:r>
      <w:proofErr w:type="spellStart"/>
      <w:r w:rsidR="009E75AA">
        <w:t>terakhir</w:t>
      </w:r>
      <w:proofErr w:type="spellEnd"/>
      <w:r w:rsidR="009E75AA">
        <w:t xml:space="preserve"> </w:t>
      </w:r>
      <w:proofErr w:type="spellStart"/>
      <w:r w:rsidR="009E75AA">
        <w:t>setiap</w:t>
      </w:r>
      <w:proofErr w:type="spellEnd"/>
      <w:r w:rsidR="009E75AA">
        <w:t xml:space="preserve"> update </w:t>
      </w:r>
      <w:proofErr w:type="spellStart"/>
      <w:r w:rsidR="009E75AA">
        <w:t>periksa</w:t>
      </w:r>
      <w:proofErr w:type="spellEnd"/>
      <w:r w:rsidR="009E75AA">
        <w:t xml:space="preserve"> </w:t>
      </w:r>
      <w:proofErr w:type="spellStart"/>
      <w:r w:rsidR="009E75AA">
        <w:t>apabila</w:t>
      </w:r>
      <w:proofErr w:type="spellEnd"/>
      <w:r w:rsidR="009E75AA">
        <w:t xml:space="preserve"> bot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mencapai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yang </w:t>
      </w:r>
      <w:proofErr w:type="spellStart"/>
      <w:r w:rsidR="009E75AA">
        <w:t>ditetapkan</w:t>
      </w:r>
      <w:proofErr w:type="spellEnd"/>
      <w:r w:rsidR="009E75AA">
        <w:t xml:space="preserve">, </w:t>
      </w:r>
      <w:proofErr w:type="spellStart"/>
      <w:r w:rsidR="009E75AA">
        <w:t>bila</w:t>
      </w:r>
      <w:proofErr w:type="spellEnd"/>
      <w:r w:rsidR="009E75AA">
        <w:t xml:space="preserve"> </w:t>
      </w:r>
      <w:proofErr w:type="spellStart"/>
      <w:r w:rsidR="009E75AA">
        <w:t>sudah</w:t>
      </w:r>
      <w:proofErr w:type="spellEnd"/>
      <w:r w:rsidR="009E75AA">
        <w:t xml:space="preserve"> </w:t>
      </w:r>
      <w:proofErr w:type="spellStart"/>
      <w:r w:rsidR="009E75AA">
        <w:t>maka</w:t>
      </w:r>
      <w:proofErr w:type="spellEnd"/>
      <w:r w:rsidR="009E75AA">
        <w:t xml:space="preserve"> </w:t>
      </w:r>
      <w:proofErr w:type="spellStart"/>
      <w:r w:rsidR="009E75AA">
        <w:t>tetapkan</w:t>
      </w:r>
      <w:proofErr w:type="spellEnd"/>
      <w:r w:rsidR="009E75AA">
        <w:t xml:space="preserve"> </w:t>
      </w:r>
      <w:proofErr w:type="spellStart"/>
      <w:r w:rsidR="009E75AA">
        <w:t>koordinat</w:t>
      </w:r>
      <w:proofErr w:type="spellEnd"/>
      <w:r w:rsidR="009E75AA">
        <w:t xml:space="preserve"> </w:t>
      </w:r>
      <w:proofErr w:type="spellStart"/>
      <w:r w:rsidR="009E75AA">
        <w:t>baru</w:t>
      </w:r>
      <w:proofErr w:type="spellEnd"/>
      <w:r w:rsidR="009E75AA">
        <w:t xml:space="preserve"> </w:t>
      </w:r>
      <w:proofErr w:type="spellStart"/>
      <w:r w:rsidR="009E75AA">
        <w:t>sebagai</w:t>
      </w:r>
      <w:proofErr w:type="spellEnd"/>
      <w:r w:rsidR="009E75AA">
        <w:t xml:space="preserve"> </w:t>
      </w:r>
      <w:proofErr w:type="spellStart"/>
      <w:r w:rsidR="009E75AA">
        <w:t>tujuan</w:t>
      </w:r>
      <w:proofErr w:type="spellEnd"/>
      <w:r w:rsidR="009E75AA">
        <w:t xml:space="preserve"> </w:t>
      </w:r>
      <w:proofErr w:type="spellStart"/>
      <w:r w:rsidR="009E75AA">
        <w:t>berjalan</w:t>
      </w:r>
      <w:proofErr w:type="spellEnd"/>
      <w:r w:rsidR="009E75AA">
        <w:t>.</w:t>
      </w:r>
    </w:p>
    <w:p w14:paraId="10FE7EA1" w14:textId="77777777" w:rsidR="00D236FC" w:rsidRPr="008043F4" w:rsidRDefault="00D236FC" w:rsidP="009E75AA">
      <w:pPr>
        <w:ind w:firstLine="0"/>
        <w:rPr>
          <w:b/>
          <w:bCs/>
          <w:sz w:val="28"/>
          <w:szCs w:val="28"/>
        </w:rPr>
      </w:pPr>
    </w:p>
    <w:p w14:paraId="5ED1C94F" w14:textId="251112EC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Ambil Bola</w:t>
      </w:r>
    </w:p>
    <w:p w14:paraId="09357D79" w14:textId="1957271A" w:rsidR="008043F4" w:rsidRDefault="00673243" w:rsidP="008043F4">
      <w:pPr>
        <w:pStyle w:val="STTSGambar"/>
      </w:pPr>
      <w:r w:rsidRPr="00673243">
        <w:rPr>
          <w:noProof/>
        </w:rPr>
        <w:lastRenderedPageBreak/>
        <w:drawing>
          <wp:inline distT="0" distB="0" distL="0" distR="0" wp14:anchorId="3F83C066" wp14:editId="5AB3AC07">
            <wp:extent cx="5040630" cy="3322320"/>
            <wp:effectExtent l="0" t="0" r="7620" b="0"/>
            <wp:docPr id="88136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61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41B49F8" w14:textId="1A940490" w:rsidR="008043F4" w:rsidRDefault="008043F4" w:rsidP="008043F4">
      <w:pPr>
        <w:pStyle w:val="STTSGambar"/>
      </w:pPr>
      <w:r>
        <w:t>Gambar 7.</w:t>
      </w:r>
      <w:r w:rsidR="00E90BD7">
        <w:t>25</w:t>
      </w:r>
    </w:p>
    <w:p w14:paraId="05F1A615" w14:textId="72883EB9" w:rsidR="008043F4" w:rsidRDefault="009E75AA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Jalan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bola</w:t>
      </w:r>
    </w:p>
    <w:p w14:paraId="29CCB9ED" w14:textId="77777777" w:rsidR="009E75AA" w:rsidRDefault="009E75AA" w:rsidP="005B1D60">
      <w:pPr>
        <w:pStyle w:val="STTSGambar"/>
        <w:jc w:val="both"/>
      </w:pPr>
    </w:p>
    <w:p w14:paraId="25BE1B99" w14:textId="5F1D36BE" w:rsidR="008043F4" w:rsidRPr="005B1D60" w:rsidRDefault="009E75AA" w:rsidP="005B1D60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gundukan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atau </w:t>
      </w:r>
      <w:r w:rsidR="005B1D60">
        <w:t xml:space="preserve">bola </w:t>
      </w:r>
      <w:proofErr w:type="spellStart"/>
      <w:r w:rsidR="005B1D60">
        <w:t>spesial</w:t>
      </w:r>
      <w:proofErr w:type="spellEnd"/>
      <w:r w:rsidR="005B1D60">
        <w:t xml:space="preserve"> </w:t>
      </w:r>
      <w:proofErr w:type="spellStart"/>
      <w:r w:rsidR="005B1D60">
        <w:t>saat</w:t>
      </w:r>
      <w:proofErr w:type="spellEnd"/>
      <w:r w:rsidR="005B1D60">
        <w:t xml:space="preserve"> bot </w:t>
      </w:r>
      <w:proofErr w:type="spellStart"/>
      <w:r w:rsidR="005B1D60">
        <w:t>tidak</w:t>
      </w:r>
      <w:proofErr w:type="spellEnd"/>
      <w:r w:rsidR="005B1D60">
        <w:t xml:space="preserve"> </w:t>
      </w:r>
      <w:proofErr w:type="spellStart"/>
      <w:r w:rsidR="005B1D60">
        <w:t>memiliki</w:t>
      </w:r>
      <w:proofErr w:type="spellEnd"/>
      <w:r w:rsidR="005B1D60">
        <w:t xml:space="preserve"> </w:t>
      </w:r>
      <w:proofErr w:type="spellStart"/>
      <w:r w:rsidR="005B1D60">
        <w:t>sebuah</w:t>
      </w:r>
      <w:proofErr w:type="spellEnd"/>
      <w:r w:rsidR="005B1D60">
        <w:t xml:space="preserve"> bola. </w:t>
      </w:r>
      <w:proofErr w:type="spellStart"/>
      <w:r w:rsidR="005B1D60">
        <w:t>Dimulai</w:t>
      </w:r>
      <w:proofErr w:type="spellEnd"/>
      <w:r w:rsidR="005B1D60">
        <w:t xml:space="preserve"> </w:t>
      </w:r>
      <w:proofErr w:type="spellStart"/>
      <w:r w:rsidR="005B1D60">
        <w:t>dengan</w:t>
      </w:r>
      <w:proofErr w:type="spellEnd"/>
      <w:r w:rsidR="005B1D60">
        <w:t xml:space="preserve"> </w:t>
      </w:r>
      <w:proofErr w:type="spellStart"/>
      <w:r w:rsidR="005B1D60">
        <w:t>pengecekan</w:t>
      </w:r>
      <w:proofErr w:type="spellEnd"/>
      <w:r w:rsidR="005B1D60">
        <w:t xml:space="preserve"> </w:t>
      </w:r>
      <w:proofErr w:type="spellStart"/>
      <w:r w:rsidR="005B1D60">
        <w:t>apabila</w:t>
      </w:r>
      <w:proofErr w:type="spellEnd"/>
      <w:r w:rsidR="005B1D60">
        <w:t xml:space="preserve"> punya bola, </w:t>
      </w:r>
      <w:proofErr w:type="spellStart"/>
      <w:r w:rsidR="005B1D60">
        <w:t>lalu</w:t>
      </w:r>
      <w:proofErr w:type="spellEnd"/>
      <w:r w:rsidR="005B1D60">
        <w:t xml:space="preserve"> </w:t>
      </w:r>
      <w:proofErr w:type="spellStart"/>
      <w:r w:rsidR="005B1D60">
        <w:t>dilakukan</w:t>
      </w:r>
      <w:proofErr w:type="spellEnd"/>
      <w:r w:rsidR="005B1D60">
        <w:t xml:space="preserve"> if </w:t>
      </w:r>
      <w:proofErr w:type="spellStart"/>
      <w:r w:rsidR="005B1D60">
        <w:t>apakah</w:t>
      </w:r>
      <w:proofErr w:type="spellEnd"/>
      <w:r w:rsidR="005B1D60">
        <w:t xml:space="preserve"> </w:t>
      </w:r>
      <w:proofErr w:type="spellStart"/>
      <w:r w:rsidR="005B1D60">
        <w:t>bisa</w:t>
      </w:r>
      <w:proofErr w:type="spellEnd"/>
      <w:r w:rsidR="005B1D60">
        <w:t xml:space="preserve"> </w:t>
      </w:r>
      <w:proofErr w:type="spellStart"/>
      <w:r w:rsidR="005B1D60">
        <w:t>melihat</w:t>
      </w:r>
      <w:proofErr w:type="spellEnd"/>
      <w:r w:rsidR="005B1D60">
        <w:t xml:space="preserve"> bola </w:t>
      </w:r>
      <w:proofErr w:type="spellStart"/>
      <w:r w:rsidR="005B1D60">
        <w:t>menggunakan</w:t>
      </w:r>
      <w:proofErr w:type="spellEnd"/>
      <w:r w:rsidR="005B1D60">
        <w:t xml:space="preserve"> </w:t>
      </w:r>
      <w:proofErr w:type="spellStart"/>
      <w:r w:rsidR="005B1D60">
        <w:t>fungsi</w:t>
      </w:r>
      <w:proofErr w:type="spellEnd"/>
      <w:r w:rsidR="005B1D60">
        <w:t xml:space="preserve"> </w:t>
      </w:r>
      <w:proofErr w:type="spellStart"/>
      <w:r w:rsidR="005B1D60">
        <w:t>CanSeeBall</w:t>
      </w:r>
      <w:proofErr w:type="spellEnd"/>
      <w:r w:rsidR="005B1D60">
        <w:t xml:space="preserve"> </w:t>
      </w:r>
      <w:proofErr w:type="spellStart"/>
      <w:r w:rsidR="005B1D60">
        <w:t>diatas</w:t>
      </w:r>
      <w:proofErr w:type="spellEnd"/>
      <w:r w:rsidR="005B1D60">
        <w:t xml:space="preserve">. </w:t>
      </w:r>
      <w:proofErr w:type="spellStart"/>
      <w:r w:rsidR="005B1D60">
        <w:t>Apabila</w:t>
      </w:r>
      <w:proofErr w:type="spellEnd"/>
      <w:r w:rsidR="005B1D60">
        <w:t xml:space="preserve"> </w:t>
      </w:r>
      <w:proofErr w:type="spellStart"/>
      <w:r w:rsidR="005B1D60">
        <w:t>bisa</w:t>
      </w:r>
      <w:proofErr w:type="spellEnd"/>
      <w:r w:rsidR="005B1D60">
        <w:t xml:space="preserve"> </w:t>
      </w:r>
      <w:proofErr w:type="spellStart"/>
      <w:r w:rsidR="005B1D60">
        <w:t>melihat</w:t>
      </w:r>
      <w:proofErr w:type="spellEnd"/>
      <w:r w:rsidR="005B1D60">
        <w:t xml:space="preserve"> bola, </w:t>
      </w:r>
      <w:proofErr w:type="spellStart"/>
      <w:r w:rsidR="005B1D60">
        <w:t>maka</w:t>
      </w:r>
      <w:proofErr w:type="spellEnd"/>
      <w:r w:rsidR="005B1D60">
        <w:t xml:space="preserve"> </w:t>
      </w:r>
      <w:proofErr w:type="spellStart"/>
      <w:r w:rsidR="005B1D60">
        <w:t>ambil</w:t>
      </w:r>
      <w:proofErr w:type="spellEnd"/>
      <w:r w:rsidR="005B1D60">
        <w:t xml:space="preserve"> index </w:t>
      </w:r>
      <w:proofErr w:type="spellStart"/>
      <w:r w:rsidR="005B1D60">
        <w:t>dari</w:t>
      </w:r>
      <w:proofErr w:type="spellEnd"/>
      <w:r w:rsidR="005B1D60">
        <w:t xml:space="preserve"> </w:t>
      </w:r>
      <w:proofErr w:type="spellStart"/>
      <w:r w:rsidR="005B1D60">
        <w:t>gumpalan</w:t>
      </w:r>
      <w:proofErr w:type="spellEnd"/>
      <w:r w:rsidR="005B1D60">
        <w:t xml:space="preserve"> </w:t>
      </w:r>
      <w:proofErr w:type="spellStart"/>
      <w:r w:rsidR="005B1D60">
        <w:t>salju</w:t>
      </w:r>
      <w:proofErr w:type="spellEnd"/>
      <w:r w:rsidR="005B1D60">
        <w:t xml:space="preserve"> </w:t>
      </w:r>
      <w:proofErr w:type="spellStart"/>
      <w:r w:rsidR="005B1D60">
        <w:t>tersebut</w:t>
      </w:r>
      <w:proofErr w:type="spellEnd"/>
      <w:r w:rsidR="005B1D60">
        <w:t xml:space="preserve">, </w:t>
      </w:r>
      <w:proofErr w:type="spellStart"/>
      <w:r w:rsidR="005B1D60">
        <w:t>lalu</w:t>
      </w:r>
      <w:proofErr w:type="spellEnd"/>
      <w:r w:rsidR="005B1D60">
        <w:t xml:space="preserve"> </w:t>
      </w:r>
      <w:proofErr w:type="spellStart"/>
      <w:r w:rsidR="005B1D60">
        <w:t>setelah</w:t>
      </w:r>
      <w:proofErr w:type="spellEnd"/>
      <w:r w:rsidR="005B1D60">
        <w:t xml:space="preserve"> </w:t>
      </w:r>
      <w:proofErr w:type="spellStart"/>
      <w:r w:rsidR="005B1D60">
        <w:t>mengecek</w:t>
      </w:r>
      <w:proofErr w:type="spellEnd"/>
      <w:r w:rsidR="005B1D60">
        <w:t xml:space="preserve"> </w:t>
      </w:r>
      <w:proofErr w:type="spellStart"/>
      <w:r w:rsidR="005B1D60">
        <w:t>apakah</w:t>
      </w:r>
      <w:proofErr w:type="spellEnd"/>
      <w:r w:rsidR="005B1D60">
        <w:t xml:space="preserve"> bola </w:t>
      </w:r>
      <w:proofErr w:type="spellStart"/>
      <w:r w:rsidR="005B1D60">
        <w:t>belum</w:t>
      </w:r>
      <w:proofErr w:type="spellEnd"/>
      <w:r w:rsidR="005B1D60">
        <w:t xml:space="preserve"> </w:t>
      </w:r>
      <w:proofErr w:type="spellStart"/>
      <w:r w:rsidR="005B1D60">
        <w:t>diambil</w:t>
      </w:r>
      <w:proofErr w:type="spellEnd"/>
      <w:r w:rsidR="005B1D60">
        <w:t xml:space="preserve"> orang lain, </w:t>
      </w:r>
      <w:proofErr w:type="spellStart"/>
      <w:r w:rsidR="005B1D60">
        <w:t>masukkan</w:t>
      </w:r>
      <w:proofErr w:type="spellEnd"/>
      <w:r w:rsidR="005B1D60">
        <w:t xml:space="preserve"> </w:t>
      </w:r>
      <w:proofErr w:type="spellStart"/>
      <w:r w:rsidR="005B1D60">
        <w:t>ke</w:t>
      </w:r>
      <w:proofErr w:type="spellEnd"/>
      <w:r w:rsidR="005B1D60">
        <w:t xml:space="preserve"> </w:t>
      </w:r>
      <w:proofErr w:type="spellStart"/>
      <w:r w:rsidR="005B1D60">
        <w:t>SnowballTargetIndex</w:t>
      </w:r>
      <w:proofErr w:type="spellEnd"/>
      <w:r w:rsidR="005B1D60">
        <w:t xml:space="preserve">, dan </w:t>
      </w:r>
      <w:proofErr w:type="spellStart"/>
      <w:r w:rsidR="005B1D60">
        <w:t>masuk</w:t>
      </w:r>
      <w:proofErr w:type="spellEnd"/>
      <w:r w:rsidR="005B1D60">
        <w:t xml:space="preserve"> </w:t>
      </w:r>
      <w:proofErr w:type="spellStart"/>
      <w:r w:rsidR="005B1D60">
        <w:t>ke</w:t>
      </w:r>
      <w:proofErr w:type="spellEnd"/>
      <w:r w:rsidR="005B1D60">
        <w:t xml:space="preserve"> state Ambil Bola.</w:t>
      </w:r>
    </w:p>
    <w:p w14:paraId="28E2061B" w14:textId="5663A1A3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Ambil Bola</w:t>
      </w:r>
    </w:p>
    <w:p w14:paraId="36488073" w14:textId="1ED9A201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1E28CEAA" wp14:editId="40F83FFE">
            <wp:extent cx="4937760" cy="2353180"/>
            <wp:effectExtent l="0" t="0" r="0" b="9525"/>
            <wp:docPr id="16614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27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830" cy="23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6748B5B" w14:textId="4A5D4921" w:rsidR="008043F4" w:rsidRDefault="008043F4" w:rsidP="008043F4">
      <w:pPr>
        <w:pStyle w:val="STTSGambar"/>
      </w:pPr>
      <w:r>
        <w:lastRenderedPageBreak/>
        <w:t>Gambar 7.</w:t>
      </w:r>
      <w:r w:rsidR="00E90BD7">
        <w:t>26</w:t>
      </w:r>
    </w:p>
    <w:p w14:paraId="1012D1CB" w14:textId="6E9471F6" w:rsidR="008043F4" w:rsidRDefault="005B1D60" w:rsidP="008043F4">
      <w:pPr>
        <w:pStyle w:val="STTSGambar"/>
      </w:pPr>
      <w:r>
        <w:t>Isi state Ambil Bola</w:t>
      </w:r>
    </w:p>
    <w:p w14:paraId="3E86AC03" w14:textId="77777777" w:rsidR="005B1D60" w:rsidRDefault="005B1D60" w:rsidP="008043F4">
      <w:pPr>
        <w:pStyle w:val="STTSGambar"/>
      </w:pPr>
    </w:p>
    <w:p w14:paraId="1813E250" w14:textId="191EFCCB" w:rsidR="005B1D60" w:rsidRDefault="005B1D60" w:rsidP="005B1D60">
      <w:pPr>
        <w:ind w:firstLine="709"/>
      </w:pPr>
      <w:r>
        <w:t xml:space="preserve">Dalam Ambil bola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gumpalan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/ bola </w:t>
      </w:r>
      <w:proofErr w:type="spellStart"/>
      <w:r>
        <w:t>spesial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. Saat </w:t>
      </w:r>
      <w:proofErr w:type="spellStart"/>
      <w:r>
        <w:t>memasuki</w:t>
      </w:r>
      <w:proofErr w:type="spellEnd"/>
      <w:r>
        <w:t xml:space="preserve">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SnowballTargetIndex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pada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suruh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A*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Set Path Coordinates (</w:t>
      </w:r>
      <w:proofErr w:type="spellStart"/>
      <w:r>
        <w:t>Segmen</w:t>
      </w:r>
      <w:proofErr w:type="spellEnd"/>
      <w:r>
        <w:t xml:space="preserve"> 7.</w:t>
      </w:r>
      <w:r w:rsidR="00ED6226">
        <w:t>14</w:t>
      </w:r>
      <w:r>
        <w:t xml:space="preserve"> baris </w:t>
      </w:r>
      <w:r w:rsidR="00ED6226">
        <w:t>26</w:t>
      </w:r>
      <w:r>
        <w:t xml:space="preserve"> – </w:t>
      </w:r>
      <w:proofErr w:type="gramStart"/>
      <w:r w:rsidR="00ED6226">
        <w:t>31</w:t>
      </w:r>
      <w:r>
        <w:t xml:space="preserve"> )</w:t>
      </w:r>
      <w:proofErr w:type="gramEnd"/>
      <w:r>
        <w:t xml:space="preserve">.  </w:t>
      </w:r>
      <w:proofErr w:type="spellStart"/>
      <w:r>
        <w:t>Selanjutnya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di </w:t>
      </w:r>
      <w:proofErr w:type="spellStart"/>
      <w:r>
        <w:t>dekatnya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kelihatan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,</w:t>
      </w:r>
      <w:r w:rsidR="00122B22">
        <w:t xml:space="preserve"> </w:t>
      </w:r>
      <w:proofErr w:type="spellStart"/>
      <w:r w:rsidR="00122B22">
        <w:t>digunakan</w:t>
      </w:r>
      <w:proofErr w:type="spellEnd"/>
      <w:r w:rsidR="00122B22">
        <w:t xml:space="preserve"> pada </w:t>
      </w:r>
      <w:proofErr w:type="spellStart"/>
      <w:r w:rsidR="00122B22">
        <w:t>saat</w:t>
      </w:r>
      <w:proofErr w:type="spellEnd"/>
      <w:r w:rsidR="00122B22">
        <w:t xml:space="preserve"> bot </w:t>
      </w:r>
      <w:proofErr w:type="spellStart"/>
      <w:r w:rsidR="00122B22">
        <w:t>sudah</w:t>
      </w:r>
      <w:proofErr w:type="spellEnd"/>
      <w:r w:rsidR="00122B22">
        <w:t xml:space="preserve"> </w:t>
      </w:r>
      <w:proofErr w:type="spellStart"/>
      <w:r w:rsidR="00122B22">
        <w:t>dekat</w:t>
      </w:r>
      <w:proofErr w:type="spellEnd"/>
      <w:r w:rsidR="00122B22">
        <w:t xml:space="preserve"> </w:t>
      </w:r>
      <w:proofErr w:type="spellStart"/>
      <w:r w:rsidR="00122B22">
        <w:t>dengan</w:t>
      </w:r>
      <w:proofErr w:type="spellEnd"/>
      <w:r w:rsidR="00122B22">
        <w:t xml:space="preserve"> bola yang </w:t>
      </w:r>
      <w:proofErr w:type="spellStart"/>
      <w:r w:rsidR="00122B22">
        <w:t>dituju</w:t>
      </w:r>
      <w:proofErr w:type="spellEnd"/>
      <w:r w:rsidR="00122B22">
        <w:t>.</w:t>
      </w:r>
    </w:p>
    <w:p w14:paraId="3970C529" w14:textId="77777777" w:rsidR="008043F4" w:rsidRPr="008043F4" w:rsidRDefault="008043F4" w:rsidP="005B1D60">
      <w:pPr>
        <w:ind w:firstLine="0"/>
        <w:rPr>
          <w:b/>
          <w:bCs/>
          <w:sz w:val="28"/>
          <w:szCs w:val="28"/>
        </w:rPr>
      </w:pPr>
    </w:p>
    <w:p w14:paraId="3DEA522D" w14:textId="6323E758" w:rsidR="008043F4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Ambil Bola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23446C34" w14:textId="3E8C27C0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21DDBC21" wp14:editId="0E49FBC8">
            <wp:extent cx="4977517" cy="1895570"/>
            <wp:effectExtent l="0" t="0" r="0" b="0"/>
            <wp:docPr id="1610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281" cy="1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12F7D51E" w14:textId="6FA6DD79" w:rsidR="008043F4" w:rsidRDefault="008043F4" w:rsidP="008043F4">
      <w:pPr>
        <w:pStyle w:val="STTSGambar"/>
      </w:pPr>
      <w:r>
        <w:t>Gambar 7.</w:t>
      </w:r>
      <w:r w:rsidR="00E90BD7">
        <w:t>27</w:t>
      </w:r>
    </w:p>
    <w:p w14:paraId="4FBD1110" w14:textId="474CF0C9" w:rsidR="008043F4" w:rsidRPr="00122B22" w:rsidRDefault="005B1D60" w:rsidP="00122B22">
      <w:pPr>
        <w:pStyle w:val="STTSGambar"/>
      </w:pPr>
      <w:proofErr w:type="spellStart"/>
      <w:proofErr w:type="gramStart"/>
      <w:r>
        <w:t>Transisi</w:t>
      </w:r>
      <w:proofErr w:type="spellEnd"/>
      <w:r>
        <w:t xml:space="preserve">  Ambil</w:t>
      </w:r>
      <w:proofErr w:type="gram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berjalan</w:t>
      </w:r>
      <w:proofErr w:type="spellEnd"/>
    </w:p>
    <w:p w14:paraId="0066B831" w14:textId="57FD3687" w:rsidR="00122B22" w:rsidRDefault="00122B22" w:rsidP="00122B22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karakter</w:t>
      </w:r>
      <w:proofErr w:type="spellEnd"/>
      <w:r>
        <w:t xml:space="preserve"> lain atau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bola yang </w:t>
      </w:r>
      <w:proofErr w:type="spellStart"/>
      <w:r>
        <w:t>diinginkan</w:t>
      </w:r>
      <w:proofErr w:type="spellEnd"/>
      <w:r w:rsidR="002B51B7">
        <w:t xml:space="preserve">. Cara </w:t>
      </w:r>
      <w:proofErr w:type="spellStart"/>
      <w:r w:rsidR="002B51B7">
        <w:t>kerja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transisi</w:t>
      </w:r>
      <w:proofErr w:type="spellEnd"/>
      <w:r w:rsidR="002B51B7">
        <w:t xml:space="preserve"> ini </w:t>
      </w:r>
      <w:proofErr w:type="spellStart"/>
      <w:proofErr w:type="gramStart"/>
      <w:r w:rsidR="002B51B7">
        <w:t>adalah</w:t>
      </w:r>
      <w:proofErr w:type="spellEnd"/>
      <w:r w:rsidR="002B51B7">
        <w:t xml:space="preserve">  </w:t>
      </w:r>
      <w:proofErr w:type="spellStart"/>
      <w:r w:rsidR="002B51B7">
        <w:t>pertama</w:t>
      </w:r>
      <w:proofErr w:type="spellEnd"/>
      <w:proofErr w:type="gramEnd"/>
      <w:r w:rsidR="002B51B7">
        <w:t xml:space="preserve"> </w:t>
      </w:r>
      <w:proofErr w:type="spellStart"/>
      <w:r w:rsidR="002B51B7">
        <w:t>lihat</w:t>
      </w:r>
      <w:proofErr w:type="spellEnd"/>
      <w:r w:rsidR="002B51B7">
        <w:t xml:space="preserve"> </w:t>
      </w:r>
      <w:proofErr w:type="spellStart"/>
      <w:r w:rsidR="002B51B7">
        <w:t>jumlah</w:t>
      </w:r>
      <w:proofErr w:type="spellEnd"/>
      <w:r w:rsidR="002B51B7">
        <w:t xml:space="preserve"> bola yang </w:t>
      </w:r>
      <w:proofErr w:type="spellStart"/>
      <w:r w:rsidR="002B51B7">
        <w:t>dimiliki</w:t>
      </w:r>
      <w:proofErr w:type="spellEnd"/>
      <w:r w:rsidR="002B51B7">
        <w:t xml:space="preserve"> oleh bot, </w:t>
      </w:r>
      <w:proofErr w:type="spellStart"/>
      <w:r w:rsidR="002B51B7">
        <w:t>lalu</w:t>
      </w:r>
      <w:proofErr w:type="spellEnd"/>
      <w:r w:rsidR="002B51B7">
        <w:t xml:space="preserve"> </w:t>
      </w:r>
      <w:proofErr w:type="spellStart"/>
      <w:r w:rsidR="002B51B7">
        <w:t>disimpan</w:t>
      </w:r>
      <w:proofErr w:type="spellEnd"/>
      <w:r w:rsidR="002B51B7">
        <w:t xml:space="preserve"> </w:t>
      </w:r>
      <w:proofErr w:type="spellStart"/>
      <w:r w:rsidR="002B51B7">
        <w:t>hasilnya</w:t>
      </w:r>
      <w:proofErr w:type="spellEnd"/>
      <w:r w:rsidR="002B51B7">
        <w:t xml:space="preserve">, </w:t>
      </w:r>
      <w:proofErr w:type="spellStart"/>
      <w:r w:rsidR="002B51B7">
        <w:t>setelah</w:t>
      </w:r>
      <w:proofErr w:type="spellEnd"/>
      <w:r w:rsidR="002B51B7">
        <w:t xml:space="preserve"> </w:t>
      </w:r>
      <w:proofErr w:type="spellStart"/>
      <w:r w:rsidR="002B51B7">
        <w:t>itu</w:t>
      </w:r>
      <w:proofErr w:type="spellEnd"/>
      <w:r w:rsidR="002B51B7">
        <w:t xml:space="preserve">  </w:t>
      </w:r>
      <w:proofErr w:type="spellStart"/>
      <w:r w:rsidR="002B51B7">
        <w:t>cek</w:t>
      </w:r>
      <w:proofErr w:type="spellEnd"/>
      <w:r w:rsidR="002B51B7">
        <w:t xml:space="preserve"> </w:t>
      </w:r>
      <w:proofErr w:type="spellStart"/>
      <w:r w:rsidR="002B51B7">
        <w:t>apakah</w:t>
      </w:r>
      <w:proofErr w:type="spellEnd"/>
      <w:r w:rsidR="002B51B7">
        <w:t xml:space="preserve"> </w:t>
      </w:r>
      <w:proofErr w:type="spellStart"/>
      <w:r w:rsidR="002B51B7">
        <w:t>tidak</w:t>
      </w:r>
      <w:proofErr w:type="spellEnd"/>
      <w:r w:rsidR="002B51B7">
        <w:t xml:space="preserve"> </w:t>
      </w:r>
      <w:proofErr w:type="spellStart"/>
      <w:r w:rsidR="002B51B7">
        <w:t>ada</w:t>
      </w:r>
      <w:proofErr w:type="spellEnd"/>
      <w:r w:rsidR="002B51B7">
        <w:t xml:space="preserve"> bola di </w:t>
      </w:r>
      <w:proofErr w:type="spellStart"/>
      <w:r w:rsidR="002B51B7">
        <w:t>dekat</w:t>
      </w:r>
      <w:proofErr w:type="spellEnd"/>
      <w:r w:rsidR="002B51B7">
        <w:t xml:space="preserve"> bot </w:t>
      </w:r>
      <w:proofErr w:type="spellStart"/>
      <w:r w:rsidR="002B51B7">
        <w:t>tapi</w:t>
      </w:r>
      <w:proofErr w:type="spellEnd"/>
      <w:r w:rsidR="002B51B7">
        <w:t xml:space="preserve"> bot </w:t>
      </w:r>
      <w:proofErr w:type="spellStart"/>
      <w:r w:rsidR="002B51B7">
        <w:t>sudah</w:t>
      </w:r>
      <w:proofErr w:type="spellEnd"/>
      <w:r w:rsidR="002B51B7">
        <w:t xml:space="preserve"> </w:t>
      </w:r>
      <w:proofErr w:type="spellStart"/>
      <w:r w:rsidR="002B51B7">
        <w:t>mencapai</w:t>
      </w:r>
      <w:proofErr w:type="spellEnd"/>
      <w:r w:rsidR="002B51B7">
        <w:t xml:space="preserve"> </w:t>
      </w:r>
      <w:proofErr w:type="spellStart"/>
      <w:r w:rsidR="002B51B7">
        <w:t>tujuan</w:t>
      </w:r>
      <w:proofErr w:type="spellEnd"/>
      <w:r w:rsidR="002B51B7">
        <w:t xml:space="preserve">, </w:t>
      </w:r>
      <w:proofErr w:type="spellStart"/>
      <w:r w:rsidR="002B51B7">
        <w:t>lakukan</w:t>
      </w:r>
      <w:proofErr w:type="spellEnd"/>
      <w:r w:rsidR="002B51B7">
        <w:t xml:space="preserve"> and </w:t>
      </w:r>
      <w:proofErr w:type="spellStart"/>
      <w:r w:rsidR="002B51B7">
        <w:t>antara</w:t>
      </w:r>
      <w:proofErr w:type="spellEnd"/>
      <w:r w:rsidR="002B51B7">
        <w:t xml:space="preserve"> 2 </w:t>
      </w:r>
      <w:proofErr w:type="spellStart"/>
      <w:r w:rsidR="002B51B7">
        <w:t>hasil</w:t>
      </w:r>
      <w:proofErr w:type="spellEnd"/>
      <w:r w:rsidR="002B51B7">
        <w:t xml:space="preserve"> </w:t>
      </w:r>
      <w:proofErr w:type="spellStart"/>
      <w:r w:rsidR="002B51B7">
        <w:t>tersebut</w:t>
      </w:r>
      <w:proofErr w:type="spellEnd"/>
      <w:r w:rsidR="002B51B7">
        <w:t xml:space="preserve"> dan </w:t>
      </w:r>
      <w:proofErr w:type="spellStart"/>
      <w:r w:rsidR="002B51B7">
        <w:t>simpan</w:t>
      </w:r>
      <w:proofErr w:type="spellEnd"/>
      <w:r w:rsidR="002B51B7">
        <w:t xml:space="preserve"> </w:t>
      </w:r>
      <w:proofErr w:type="spellStart"/>
      <w:r w:rsidR="002B51B7">
        <w:t>variabelnya</w:t>
      </w:r>
      <w:proofErr w:type="spellEnd"/>
      <w:r w:rsidR="002B51B7">
        <w:t xml:space="preserve">. </w:t>
      </w:r>
      <w:proofErr w:type="spellStart"/>
      <w:r w:rsidR="002B51B7">
        <w:t>Terakhir</w:t>
      </w:r>
      <w:proofErr w:type="spellEnd"/>
      <w:r w:rsidR="002B51B7">
        <w:t xml:space="preserve"> </w:t>
      </w:r>
      <w:proofErr w:type="spellStart"/>
      <w:r w:rsidR="002B51B7">
        <w:t>lakukan</w:t>
      </w:r>
      <w:proofErr w:type="spellEnd"/>
      <w:r w:rsidR="002B51B7">
        <w:t xml:space="preserve"> or </w:t>
      </w:r>
      <w:proofErr w:type="spellStart"/>
      <w:r w:rsidR="002B51B7">
        <w:t>terhadap</w:t>
      </w:r>
      <w:proofErr w:type="spellEnd"/>
      <w:r w:rsidR="002B51B7">
        <w:t xml:space="preserve">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pertama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bot dan </w:t>
      </w:r>
      <w:proofErr w:type="spellStart"/>
      <w:r w:rsidR="002B51B7">
        <w:t>variabel</w:t>
      </w:r>
      <w:proofErr w:type="spellEnd"/>
      <w:r w:rsidR="002B51B7">
        <w:t xml:space="preserve"> </w:t>
      </w:r>
      <w:proofErr w:type="spellStart"/>
      <w:r w:rsidR="002B51B7">
        <w:t>kedua</w:t>
      </w:r>
      <w:proofErr w:type="spellEnd"/>
      <w:r w:rsidR="002B51B7">
        <w:t xml:space="preserve"> </w:t>
      </w:r>
      <w:proofErr w:type="spellStart"/>
      <w:r w:rsidR="002B51B7">
        <w:t>dari</w:t>
      </w:r>
      <w:proofErr w:type="spellEnd"/>
      <w:r w:rsidR="002B51B7">
        <w:t xml:space="preserve"> </w:t>
      </w:r>
      <w:proofErr w:type="spellStart"/>
      <w:r w:rsidR="002B51B7">
        <w:t>pengecekan</w:t>
      </w:r>
      <w:proofErr w:type="spellEnd"/>
      <w:r w:rsidR="002B51B7">
        <w:t xml:space="preserve"> bola </w:t>
      </w:r>
      <w:proofErr w:type="spellStart"/>
      <w:r w:rsidR="002B51B7">
        <w:t>hilang</w:t>
      </w:r>
      <w:proofErr w:type="spellEnd"/>
      <w:r w:rsidR="002B51B7">
        <w:t xml:space="preserve">. Bila or </w:t>
      </w:r>
      <w:proofErr w:type="spellStart"/>
      <w:r w:rsidR="002B51B7">
        <w:t>kembali</w:t>
      </w:r>
      <w:proofErr w:type="spellEnd"/>
      <w:r w:rsidR="002B51B7">
        <w:t xml:space="preserve"> true, </w:t>
      </w:r>
      <w:proofErr w:type="spellStart"/>
      <w:r w:rsidR="002B51B7">
        <w:t>maka</w:t>
      </w:r>
      <w:proofErr w:type="spellEnd"/>
      <w:r w:rsidR="002B51B7">
        <w:t xml:space="preserve"> </w:t>
      </w:r>
      <w:proofErr w:type="spellStart"/>
      <w:r w:rsidR="002B51B7">
        <w:t>kembalikan</w:t>
      </w:r>
      <w:proofErr w:type="spellEnd"/>
      <w:r w:rsidR="002B51B7">
        <w:t xml:space="preserve"> state </w:t>
      </w:r>
      <w:proofErr w:type="spellStart"/>
      <w:r w:rsidR="002B51B7">
        <w:t>ke</w:t>
      </w:r>
      <w:proofErr w:type="spellEnd"/>
      <w:r w:rsidR="002B51B7">
        <w:t xml:space="preserve"> Random Walking.</w:t>
      </w:r>
    </w:p>
    <w:p w14:paraId="12AA32CA" w14:textId="77777777" w:rsidR="00122B22" w:rsidRPr="00122B22" w:rsidRDefault="00122B22" w:rsidP="00122B22">
      <w:pPr>
        <w:ind w:firstLine="0"/>
        <w:rPr>
          <w:b/>
          <w:bCs/>
          <w:sz w:val="28"/>
          <w:szCs w:val="28"/>
        </w:rPr>
      </w:pPr>
    </w:p>
    <w:p w14:paraId="1DFD530B" w14:textId="7C550463" w:rsidR="00673243" w:rsidRPr="00673243" w:rsidRDefault="00384A19" w:rsidP="0067324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Random Walking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2614B9DB" w14:textId="5D349031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lastRenderedPageBreak/>
        <w:drawing>
          <wp:inline distT="0" distB="0" distL="0" distR="0" wp14:anchorId="0D8C74DB" wp14:editId="33FF47B5">
            <wp:extent cx="4194792" cy="2565070"/>
            <wp:effectExtent l="0" t="0" r="0" b="6985"/>
            <wp:docPr id="19455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72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586" cy="25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940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787742AF" w14:textId="4A1866A3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52666D0" wp14:editId="7945BA99">
            <wp:extent cx="4203865" cy="2158597"/>
            <wp:effectExtent l="0" t="0" r="6350" b="0"/>
            <wp:docPr id="19973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66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2642" cy="21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ABF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79B3CB81" w14:textId="59E4B9FC" w:rsidR="00673243" w:rsidRDefault="00673243" w:rsidP="00673243">
      <w:pPr>
        <w:pStyle w:val="STTSGambar"/>
      </w:pPr>
      <w:r>
        <w:t>Gambar 7.</w:t>
      </w:r>
      <w:r w:rsidR="00E90BD7">
        <w:t>282</w:t>
      </w:r>
    </w:p>
    <w:p w14:paraId="0193199D" w14:textId="473E74B4" w:rsidR="00673243" w:rsidRDefault="002B51B7" w:rsidP="00673243">
      <w:pPr>
        <w:pStyle w:val="STTSGambar"/>
      </w:pPr>
      <w:r>
        <w:t>Bagian (a)</w:t>
      </w:r>
      <w:proofErr w:type="spellStart"/>
      <w:r>
        <w:t>kiri</w:t>
      </w:r>
      <w:proofErr w:type="spellEnd"/>
      <w:r>
        <w:t xml:space="preserve"> dan (b)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bidik</w:t>
      </w:r>
      <w:proofErr w:type="spellEnd"/>
      <w:r>
        <w:t xml:space="preserve"> bola</w:t>
      </w:r>
    </w:p>
    <w:p w14:paraId="628E5396" w14:textId="30F17F42" w:rsidR="002B51B7" w:rsidRDefault="002B51B7" w:rsidP="002B51B7">
      <w:pPr>
        <w:ind w:firstLine="709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tangkapan</w:t>
      </w:r>
      <w:proofErr w:type="spellEnd"/>
      <w:r>
        <w:t xml:space="preserve"> atau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,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Random Walking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lawan</w:t>
      </w:r>
      <w:proofErr w:type="spellEnd"/>
      <w:r w:rsidR="00D53776">
        <w:t xml:space="preserve">. </w:t>
      </w:r>
      <w:proofErr w:type="spellStart"/>
      <w:r w:rsidR="00D53776">
        <w:t>Transisi</w:t>
      </w:r>
      <w:proofErr w:type="spellEnd"/>
      <w:r w:rsidR="00D53776">
        <w:t xml:space="preserve"> ini </w:t>
      </w:r>
      <w:proofErr w:type="spellStart"/>
      <w:r w:rsidR="00D53776">
        <w:t>digunakan</w:t>
      </w:r>
      <w:proofErr w:type="spellEnd"/>
      <w:r w:rsidR="00D53776">
        <w:t xml:space="preserve"> </w:t>
      </w:r>
      <w:proofErr w:type="spellStart"/>
      <w:r w:rsidR="00D53776">
        <w:t>bila</w:t>
      </w:r>
      <w:proofErr w:type="spellEnd"/>
      <w:r w:rsidR="00D53776">
        <w:t xml:space="preserve"> bot </w:t>
      </w:r>
      <w:proofErr w:type="spellStart"/>
      <w:r w:rsidR="00D53776">
        <w:t>ters</w:t>
      </w:r>
      <w:r w:rsidR="00BF6856">
        <w:t>ebut</w:t>
      </w:r>
      <w:proofErr w:type="spellEnd"/>
      <w:r w:rsidR="00BF6856">
        <w:t xml:space="preserve"> </w:t>
      </w:r>
      <w:proofErr w:type="spellStart"/>
      <w:r w:rsidR="00BF6856">
        <w:t>menemukan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</w:t>
      </w:r>
      <w:proofErr w:type="spellStart"/>
      <w:r w:rsidR="00BF6856">
        <w:t>anggota</w:t>
      </w:r>
      <w:proofErr w:type="spellEnd"/>
      <w:r w:rsidR="00BF6856">
        <w:t xml:space="preserve"> </w:t>
      </w:r>
      <w:proofErr w:type="spellStart"/>
      <w:r w:rsidR="00BF6856">
        <w:t>tim</w:t>
      </w:r>
      <w:proofErr w:type="spellEnd"/>
      <w:r w:rsidR="00BF6856">
        <w:t xml:space="preserve"> </w:t>
      </w:r>
      <w:proofErr w:type="spellStart"/>
      <w:r w:rsidR="00BF6856">
        <w:t>lawan</w:t>
      </w:r>
      <w:proofErr w:type="spellEnd"/>
      <w:r w:rsidR="00BF6856">
        <w:t xml:space="preserve"> </w:t>
      </w:r>
      <w:proofErr w:type="spellStart"/>
      <w:r w:rsidR="00BF6856">
        <w:t>saat</w:t>
      </w:r>
      <w:proofErr w:type="spellEnd"/>
      <w:r w:rsidR="00BF6856">
        <w:t xml:space="preserve"> </w:t>
      </w:r>
      <w:proofErr w:type="spellStart"/>
      <w:r w:rsidR="00BF6856">
        <w:t>memegang</w:t>
      </w:r>
      <w:proofErr w:type="spellEnd"/>
      <w:r w:rsidR="00BF6856">
        <w:t xml:space="preserve"> </w:t>
      </w:r>
      <w:proofErr w:type="spellStart"/>
      <w:r w:rsidR="00BF6856">
        <w:t>sebuah</w:t>
      </w:r>
      <w:proofErr w:type="spellEnd"/>
      <w:r w:rsidR="00BF6856">
        <w:t xml:space="preserve"> bola.</w:t>
      </w:r>
    </w:p>
    <w:p w14:paraId="480E0F70" w14:textId="2A241E09" w:rsidR="00BF6856" w:rsidRDefault="00BF6856" w:rsidP="002B51B7">
      <w:pPr>
        <w:ind w:firstLine="709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player atau </w:t>
      </w:r>
      <w:proofErr w:type="spellStart"/>
      <w:r>
        <w:t>seorang</w:t>
      </w:r>
      <w:proofErr w:type="spellEnd"/>
      <w:r>
        <w:t xml:space="preserve"> boat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getComponent</w:t>
      </w:r>
      <w:proofErr w:type="spellEnd"/>
      <w:r>
        <w:t xml:space="preserve"> </w:t>
      </w:r>
      <w:proofErr w:type="spellStart"/>
      <w:r>
        <w:t>BotActions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bot. 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 bot lain,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jadi </w:t>
      </w:r>
      <w:proofErr w:type="spellStart"/>
      <w:r>
        <w:lastRenderedPageBreak/>
        <w:t>menarget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, ini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 bot </w:t>
      </w:r>
      <w:proofErr w:type="spellStart"/>
      <w:r>
        <w:t>dilempar</w:t>
      </w:r>
      <w:proofErr w:type="spellEnd"/>
      <w:r>
        <w:t xml:space="preserve"> bola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2839D34D" w14:textId="08D7B133" w:rsidR="00BF6856" w:rsidRDefault="00BF6856" w:rsidP="002B51B7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mentarget</w:t>
      </w:r>
      <w:proofErr w:type="spellEnd"/>
      <w:r>
        <w:t xml:space="preserve"> atau </w:t>
      </w:r>
      <w:proofErr w:type="spellStart"/>
      <w:r>
        <w:t>ditarget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target bot ini.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ini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</w:t>
      </w:r>
      <w:proofErr w:type="spellStart"/>
      <w:r>
        <w:t>menjadi</w:t>
      </w:r>
      <w:proofErr w:type="spellEnd"/>
      <w:r>
        <w:t xml:space="preserve"> 0 agar bot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>.</w:t>
      </w:r>
    </w:p>
    <w:p w14:paraId="5DDB30AE" w14:textId="77777777" w:rsidR="008043F4" w:rsidRPr="008043F4" w:rsidRDefault="008043F4" w:rsidP="00BF6856">
      <w:pPr>
        <w:ind w:firstLine="0"/>
        <w:rPr>
          <w:b/>
          <w:bCs/>
          <w:sz w:val="28"/>
          <w:szCs w:val="28"/>
        </w:rPr>
      </w:pPr>
    </w:p>
    <w:p w14:paraId="38BCE1B4" w14:textId="064F696B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&amp; Throw</w:t>
      </w:r>
    </w:p>
    <w:p w14:paraId="4F06C513" w14:textId="004D6985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4D5BC61" wp14:editId="6567700B">
            <wp:extent cx="3821268" cy="2959100"/>
            <wp:effectExtent l="0" t="0" r="8255" b="0"/>
            <wp:docPr id="137167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384" cy="29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1C33B33" w14:textId="3BC937A4" w:rsidR="008043F4" w:rsidRDefault="008043F4" w:rsidP="008043F4">
      <w:pPr>
        <w:pStyle w:val="STTSGambar"/>
      </w:pPr>
      <w:r>
        <w:t>Gambar 7.</w:t>
      </w:r>
      <w:r w:rsidR="00E90BD7">
        <w:t>29</w:t>
      </w:r>
    </w:p>
    <w:p w14:paraId="49C30771" w14:textId="6DFD8FFC" w:rsidR="008043F4" w:rsidRDefault="00BF6856" w:rsidP="008043F4">
      <w:pPr>
        <w:pStyle w:val="STTSGambar"/>
      </w:pPr>
      <w:r>
        <w:t>Isi state Aim &amp; Throw</w:t>
      </w:r>
    </w:p>
    <w:p w14:paraId="57335A8B" w14:textId="0A8A50CB" w:rsidR="008B1819" w:rsidRDefault="008B1819" w:rsidP="008B1819">
      <w:pPr>
        <w:ind w:firstLine="709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berdiam</w:t>
      </w:r>
      <w:proofErr w:type="spellEnd"/>
      <w:r>
        <w:t xml:space="preserve"> dan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</w:t>
      </w:r>
      <w:proofErr w:type="spellStart"/>
      <w:proofErr w:type="gramStart"/>
      <w:r>
        <w:t>ini.Di</w:t>
      </w:r>
      <w:proofErr w:type="spellEnd"/>
      <w:proofErr w:type="gramEnd"/>
      <w:r>
        <w:t xml:space="preserve"> </w:t>
      </w:r>
      <w:proofErr w:type="spellStart"/>
      <w:r>
        <w:t>awal</w:t>
      </w:r>
      <w:proofErr w:type="spellEnd"/>
      <w:r>
        <w:t xml:space="preserve"> state, </w:t>
      </w:r>
      <w:proofErr w:type="spellStart"/>
      <w:r>
        <w:t>berikan</w:t>
      </w:r>
      <w:proofErr w:type="spellEnd"/>
      <w:r>
        <w:t xml:space="preserve"> bot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bola, dan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fixed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atau </w:t>
      </w:r>
      <w:proofErr w:type="spellStart"/>
      <w:r>
        <w:t>belum</w:t>
      </w:r>
      <w:proofErr w:type="spellEnd"/>
      <w:r>
        <w:t xml:space="preserve">. Bila </w:t>
      </w:r>
      <w:proofErr w:type="spellStart"/>
      <w:r w:rsidR="00E957E5">
        <w:t>waktu</w:t>
      </w:r>
      <w:proofErr w:type="spellEnd"/>
      <w:r w:rsidR="00E957E5">
        <w:t xml:space="preserve"> </w:t>
      </w:r>
      <w:proofErr w:type="spellStart"/>
      <w:r w:rsidR="00E957E5">
        <w:t>sudah</w:t>
      </w:r>
      <w:proofErr w:type="spellEnd"/>
      <w:r w:rsidR="00E957E5">
        <w:t xml:space="preserve"> </w:t>
      </w:r>
      <w:proofErr w:type="spellStart"/>
      <w:r w:rsidR="00E957E5">
        <w:t>habis</w:t>
      </w:r>
      <w:proofErr w:type="spellEnd"/>
      <w:r w:rsidR="00E957E5">
        <w:t xml:space="preserve">, </w:t>
      </w:r>
      <w:proofErr w:type="spellStart"/>
      <w:r w:rsidR="00E957E5">
        <w:t>ambil</w:t>
      </w:r>
      <w:proofErr w:type="spellEnd"/>
      <w:r w:rsidR="00E957E5">
        <w:t xml:space="preserve"> target </w:t>
      </w:r>
      <w:proofErr w:type="spellStart"/>
      <w:r w:rsidR="00E957E5">
        <w:t>lalu</w:t>
      </w:r>
      <w:proofErr w:type="spellEnd"/>
      <w:r w:rsidR="00E957E5">
        <w:t xml:space="preserve"> </w:t>
      </w:r>
      <w:proofErr w:type="spellStart"/>
      <w:r w:rsidR="00E957E5">
        <w:t>masukkan</w:t>
      </w:r>
      <w:proofErr w:type="spellEnd"/>
      <w:r w:rsidR="00E957E5">
        <w:t xml:space="preserve"> </w:t>
      </w:r>
      <w:proofErr w:type="spellStart"/>
      <w:r w:rsidR="00E957E5">
        <w:t>ke</w:t>
      </w:r>
      <w:proofErr w:type="spellEnd"/>
      <w:r w:rsidR="00E957E5">
        <w:t xml:space="preserve"> </w:t>
      </w:r>
      <w:proofErr w:type="spellStart"/>
      <w:r w:rsidR="00E957E5">
        <w:t>fungsi</w:t>
      </w:r>
      <w:proofErr w:type="spellEnd"/>
      <w:r w:rsidR="00E957E5">
        <w:t xml:space="preserve"> </w:t>
      </w:r>
      <w:proofErr w:type="spellStart"/>
      <w:r w:rsidR="00E957E5">
        <w:t>GetAngle</w:t>
      </w:r>
      <w:proofErr w:type="spellEnd"/>
      <w:r w:rsidR="00E957E5">
        <w:t xml:space="preserve"> (</w:t>
      </w:r>
      <w:proofErr w:type="spellStart"/>
      <w:r w:rsidR="00E957E5">
        <w:t>subbab</w:t>
      </w:r>
      <w:proofErr w:type="spellEnd"/>
      <w:r w:rsidR="00E957E5">
        <w:t xml:space="preserve"> 7.4.2) yang </w:t>
      </w:r>
      <w:proofErr w:type="spellStart"/>
      <w:r w:rsidR="00E957E5">
        <w:t>akan</w:t>
      </w:r>
      <w:proofErr w:type="spellEnd"/>
      <w:r w:rsidR="00E957E5">
        <w:t xml:space="preserve"> </w:t>
      </w:r>
      <w:proofErr w:type="spellStart"/>
      <w:r w:rsidR="00E957E5">
        <w:t>memberi</w:t>
      </w:r>
      <w:proofErr w:type="spellEnd"/>
      <w:r w:rsidR="00E957E5">
        <w:t xml:space="preserve"> </w:t>
      </w:r>
      <w:proofErr w:type="spellStart"/>
      <w:r w:rsidR="00E957E5">
        <w:t>sudut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 </w:t>
      </w:r>
      <w:proofErr w:type="spellStart"/>
      <w:r w:rsidR="00E957E5">
        <w:t>tembakan</w:t>
      </w:r>
      <w:proofErr w:type="spellEnd"/>
      <w:r w:rsidR="00E957E5">
        <w:t xml:space="preserve">. </w:t>
      </w:r>
      <w:proofErr w:type="spellStart"/>
      <w:r w:rsidR="00E957E5">
        <w:t>Tembak</w:t>
      </w:r>
      <w:proofErr w:type="spellEnd"/>
      <w:r w:rsidR="00E957E5">
        <w:t xml:space="preserve"> bola </w:t>
      </w:r>
      <w:proofErr w:type="spellStart"/>
      <w:r w:rsidR="00E957E5">
        <w:t>tersebut</w:t>
      </w:r>
      <w:proofErr w:type="spellEnd"/>
      <w:r w:rsidR="00E957E5">
        <w:t xml:space="preserve"> </w:t>
      </w:r>
      <w:proofErr w:type="spellStart"/>
      <w:r w:rsidR="00E957E5">
        <w:t>sesuai</w:t>
      </w:r>
      <w:proofErr w:type="spellEnd"/>
      <w:r w:rsidR="00E957E5">
        <w:t xml:space="preserve"> </w:t>
      </w:r>
      <w:proofErr w:type="spellStart"/>
      <w:r w:rsidR="00E957E5">
        <w:t>dengan</w:t>
      </w:r>
      <w:proofErr w:type="spellEnd"/>
      <w:r w:rsidR="00E957E5">
        <w:t xml:space="preserve"> </w:t>
      </w:r>
      <w:proofErr w:type="spellStart"/>
      <w:r w:rsidR="00E957E5">
        <w:t>arah</w:t>
      </w:r>
      <w:proofErr w:type="spellEnd"/>
      <w:r w:rsidR="00E957E5">
        <w:t xml:space="preserve"> </w:t>
      </w:r>
      <w:proofErr w:type="spellStart"/>
      <w:r w:rsidR="00E957E5">
        <w:t>prediksi</w:t>
      </w:r>
      <w:proofErr w:type="spellEnd"/>
      <w:r w:rsidR="00E957E5">
        <w:t xml:space="preserve">, </w:t>
      </w:r>
      <w:proofErr w:type="spellStart"/>
      <w:r w:rsidR="00E957E5">
        <w:t>lalu</w:t>
      </w:r>
      <w:proofErr w:type="spellEnd"/>
      <w:r w:rsidR="00E957E5">
        <w:t xml:space="preserve"> reset timer agar bot </w:t>
      </w:r>
      <w:proofErr w:type="spellStart"/>
      <w:r w:rsidR="00E957E5">
        <w:t>bisa</w:t>
      </w:r>
      <w:proofErr w:type="spellEnd"/>
      <w:r w:rsidR="00E957E5">
        <w:t xml:space="preserve"> </w:t>
      </w:r>
      <w:proofErr w:type="spellStart"/>
      <w:r w:rsidR="00E957E5">
        <w:t>melempar</w:t>
      </w:r>
      <w:proofErr w:type="spellEnd"/>
      <w:r w:rsidR="00E957E5">
        <w:t xml:space="preserve"> </w:t>
      </w:r>
      <w:proofErr w:type="spellStart"/>
      <w:r w:rsidR="00E957E5">
        <w:t>lagi</w:t>
      </w:r>
      <w:proofErr w:type="spellEnd"/>
      <w:r w:rsidR="00E957E5">
        <w:t xml:space="preserve"> bola </w:t>
      </w:r>
      <w:proofErr w:type="spellStart"/>
      <w:r w:rsidR="00E957E5">
        <w:t>bila</w:t>
      </w:r>
      <w:proofErr w:type="spellEnd"/>
      <w:r w:rsidR="00E957E5">
        <w:t xml:space="preserve"> bot </w:t>
      </w:r>
      <w:proofErr w:type="spellStart"/>
      <w:r w:rsidR="00E957E5">
        <w:t>memiliki</w:t>
      </w:r>
      <w:proofErr w:type="spellEnd"/>
      <w:r w:rsidR="00E957E5">
        <w:t xml:space="preserve"> </w:t>
      </w:r>
      <w:proofErr w:type="spellStart"/>
      <w:r w:rsidR="00E957E5">
        <w:t>lebih</w:t>
      </w:r>
      <w:proofErr w:type="spellEnd"/>
      <w:r w:rsidR="00E957E5">
        <w:t xml:space="preserve"> </w:t>
      </w:r>
      <w:proofErr w:type="spellStart"/>
      <w:r w:rsidR="00E957E5">
        <w:t>dari</w:t>
      </w:r>
      <w:proofErr w:type="spellEnd"/>
      <w:r w:rsidR="00E957E5">
        <w:t xml:space="preserve"> 1 bola.</w:t>
      </w:r>
    </w:p>
    <w:p w14:paraId="283A73F6" w14:textId="77777777" w:rsidR="008B1819" w:rsidRPr="008043F4" w:rsidRDefault="008B1819" w:rsidP="00E957E5">
      <w:pPr>
        <w:ind w:firstLine="0"/>
        <w:rPr>
          <w:b/>
          <w:bCs/>
          <w:sz w:val="28"/>
          <w:szCs w:val="28"/>
        </w:rPr>
      </w:pPr>
    </w:p>
    <w:p w14:paraId="3E94D6F0" w14:textId="6692BF1D" w:rsidR="008043F4" w:rsidRPr="00BF6856" w:rsidRDefault="00384A19" w:rsidP="00BF6856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7C520085" w14:textId="0069923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lastRenderedPageBreak/>
        <w:drawing>
          <wp:inline distT="0" distB="0" distL="0" distR="0" wp14:anchorId="6D1B086B" wp14:editId="14135747">
            <wp:extent cx="4578984" cy="3879850"/>
            <wp:effectExtent l="0" t="0" r="0" b="6350"/>
            <wp:docPr id="64925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581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539" cy="38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F45C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00AD6BFB" w14:textId="61B2B939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2078BB0B" wp14:editId="28517F54">
            <wp:extent cx="4559300" cy="1066019"/>
            <wp:effectExtent l="0" t="0" r="0" b="1270"/>
            <wp:docPr id="78502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8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941" cy="10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27B8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84485C6" w14:textId="465500E3" w:rsidR="00673243" w:rsidRDefault="00673243" w:rsidP="00673243">
      <w:pPr>
        <w:pStyle w:val="STTSGambar"/>
      </w:pPr>
      <w:r>
        <w:t>Gambar 7.</w:t>
      </w:r>
      <w:r w:rsidR="00E90BD7">
        <w:t>30</w:t>
      </w:r>
    </w:p>
    <w:p w14:paraId="57CCF0A8" w14:textId="6E72CD9A" w:rsidR="00673243" w:rsidRDefault="00E957E5" w:rsidP="00673243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jalan</w:t>
      </w:r>
      <w:proofErr w:type="spellEnd"/>
      <w:r w:rsidR="00E26A93">
        <w:t xml:space="preserve"> </w:t>
      </w:r>
      <w:proofErr w:type="spellStart"/>
      <w:r w:rsidR="00E26A93">
        <w:t>bagian</w:t>
      </w:r>
      <w:proofErr w:type="spellEnd"/>
      <w:r w:rsidR="00E26A93">
        <w:t xml:space="preserve"> (a)</w:t>
      </w:r>
      <w:proofErr w:type="spellStart"/>
      <w:r w:rsidR="00E26A93">
        <w:t>kiri</w:t>
      </w:r>
      <w:proofErr w:type="spellEnd"/>
      <w:r w:rsidR="00E26A93">
        <w:t xml:space="preserve"> dan (b)</w:t>
      </w:r>
      <w:proofErr w:type="spellStart"/>
      <w:r w:rsidR="00E26A93">
        <w:t>kanan</w:t>
      </w:r>
      <w:proofErr w:type="spellEnd"/>
    </w:p>
    <w:p w14:paraId="0C92FD82" w14:textId="571C4A45" w:rsidR="00E26A93" w:rsidRDefault="00E26A93" w:rsidP="00E26A93">
      <w:pPr>
        <w:ind w:firstLine="709"/>
      </w:pPr>
      <w:proofErr w:type="spellStart"/>
      <w:r>
        <w:t>Setelah</w:t>
      </w:r>
      <w:proofErr w:type="spellEnd"/>
      <w:r>
        <w:t xml:space="preserve"> bola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Random Walking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lagi</w:t>
      </w:r>
      <w:proofErr w:type="spellEnd"/>
      <w:r>
        <w:t xml:space="preserve">. Dalam state,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punya bola atau </w:t>
      </w:r>
      <w:proofErr w:type="spellStart"/>
      <w:r>
        <w:t>tidak</w:t>
      </w:r>
      <w:proofErr w:type="spellEnd"/>
      <w:r>
        <w:t xml:space="preserve">, atau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menembak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di state Aim &amp; Throw), </w:t>
      </w:r>
      <w:proofErr w:type="spellStart"/>
      <w:r>
        <w:t>bila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true,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lupakan</w:t>
      </w:r>
      <w:proofErr w:type="spellEnd"/>
      <w:r>
        <w:t xml:space="preserve"> target, </w:t>
      </w:r>
      <w:proofErr w:type="spellStart"/>
      <w:r>
        <w:t>tetapkan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search timer jadi 0 agar </w:t>
      </w:r>
      <w:proofErr w:type="spellStart"/>
      <w:r>
        <w:t>bisa</w:t>
      </w:r>
      <w:proofErr w:type="spellEnd"/>
      <w:r>
        <w:t xml:space="preserve"> langsung </w:t>
      </w:r>
      <w:proofErr w:type="spellStart"/>
      <w:r>
        <w:t>mencari</w:t>
      </w:r>
      <w:proofErr w:type="spellEnd"/>
      <w:r>
        <w:t xml:space="preserve"> bola dan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>).</w:t>
      </w:r>
    </w:p>
    <w:p w14:paraId="4E4F3B5C" w14:textId="4C20D5B1" w:rsidR="008043F4" w:rsidRPr="00E26A93" w:rsidRDefault="008043F4" w:rsidP="00E26A93">
      <w:pPr>
        <w:pStyle w:val="STTSGambar"/>
      </w:pPr>
      <w:r w:rsidRPr="00D67D97">
        <w:t xml:space="preserve"> </w:t>
      </w:r>
    </w:p>
    <w:p w14:paraId="4ED50A06" w14:textId="2F8B81D4" w:rsidR="008043F4" w:rsidRPr="00E26A93" w:rsidRDefault="00384A19" w:rsidP="00E26A93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Aim &amp; Throw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Follow Target</w:t>
      </w:r>
    </w:p>
    <w:p w14:paraId="4DB95700" w14:textId="5F97B7EE" w:rsidR="008043F4" w:rsidRDefault="00673243" w:rsidP="008043F4">
      <w:pPr>
        <w:pStyle w:val="STTSGambar"/>
      </w:pPr>
      <w:r w:rsidRPr="00673243">
        <w:rPr>
          <w:noProof/>
        </w:rPr>
        <w:lastRenderedPageBreak/>
        <w:drawing>
          <wp:inline distT="0" distB="0" distL="0" distR="0" wp14:anchorId="5A780E96" wp14:editId="542C1436">
            <wp:extent cx="4573715" cy="1660550"/>
            <wp:effectExtent l="0" t="0" r="4445" b="4445"/>
            <wp:docPr id="14848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4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16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5A4B8313" w14:textId="04FDEE14" w:rsidR="008043F4" w:rsidRDefault="008043F4" w:rsidP="008043F4">
      <w:pPr>
        <w:pStyle w:val="STTSGambar"/>
      </w:pPr>
      <w:r>
        <w:t>Gambar 7.</w:t>
      </w:r>
      <w:r w:rsidR="00E90BD7">
        <w:t>31</w:t>
      </w:r>
    </w:p>
    <w:p w14:paraId="1DF05535" w14:textId="41AB7C4E" w:rsidR="008043F4" w:rsidRDefault="00E26A93" w:rsidP="008043F4">
      <w:pPr>
        <w:pStyle w:val="STTSGambar"/>
      </w:pPr>
      <w:proofErr w:type="spellStart"/>
      <w:r>
        <w:t>Transisi</w:t>
      </w:r>
      <w:proofErr w:type="spellEnd"/>
      <w:r>
        <w:t xml:space="preserve"> Aim &amp; Throw </w:t>
      </w:r>
      <w:proofErr w:type="spellStart"/>
      <w:r>
        <w:t>menuju</w:t>
      </w:r>
      <w:proofErr w:type="spellEnd"/>
      <w:r>
        <w:t xml:space="preserve"> Follow Target</w:t>
      </w:r>
    </w:p>
    <w:p w14:paraId="4553D1E6" w14:textId="77777777" w:rsidR="00E26A93" w:rsidRDefault="00E26A93" w:rsidP="008043F4">
      <w:pPr>
        <w:pStyle w:val="STTSGambar"/>
      </w:pPr>
    </w:p>
    <w:p w14:paraId="41A4EC65" w14:textId="4461E6B5" w:rsidR="00E26A93" w:rsidRDefault="00E26A93" w:rsidP="00E26A93">
      <w:pPr>
        <w:ind w:firstLine="709"/>
      </w:pPr>
      <w:r>
        <w:t xml:space="preserve">Bila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kabur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bot,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imajinasi</w:t>
      </w:r>
      <w:proofErr w:type="spellEnd"/>
      <w:r>
        <w:t xml:space="preserve"> bot,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004BE9">
        <w:t>lawan</w:t>
      </w:r>
      <w:proofErr w:type="spellEnd"/>
      <w:r w:rsidR="00004BE9">
        <w:t xml:space="preserve"> </w:t>
      </w:r>
      <w:proofErr w:type="spellStart"/>
      <w:r w:rsidR="00004BE9">
        <w:t>dihadang</w:t>
      </w:r>
      <w:proofErr w:type="spellEnd"/>
      <w:r w:rsidR="00004BE9">
        <w:t xml:space="preserve"> batu. Bila </w:t>
      </w:r>
      <w:proofErr w:type="spellStart"/>
      <w:r w:rsidR="00004BE9">
        <w:t>iya</w:t>
      </w:r>
      <w:proofErr w:type="spellEnd"/>
      <w:r w:rsidR="00004BE9">
        <w:t xml:space="preserve"> </w:t>
      </w:r>
      <w:proofErr w:type="spellStart"/>
      <w:r w:rsidR="00004BE9">
        <w:t>maka</w:t>
      </w:r>
      <w:proofErr w:type="spellEnd"/>
      <w:r w:rsidR="00004BE9">
        <w:t xml:space="preserve"> </w:t>
      </w:r>
      <w:proofErr w:type="spellStart"/>
      <w:r w:rsidR="00004BE9">
        <w:t>tambahkan</w:t>
      </w:r>
      <w:proofErr w:type="spellEnd"/>
      <w:r w:rsidR="00004BE9">
        <w:t xml:space="preserve"> </w:t>
      </w:r>
      <w:proofErr w:type="spellStart"/>
      <w:r w:rsidR="00004BE9">
        <w:t>CurrentChaseAmount</w:t>
      </w:r>
      <w:proofErr w:type="spellEnd"/>
      <w:r w:rsidR="00004BE9">
        <w:t xml:space="preserve"> dan </w:t>
      </w:r>
      <w:proofErr w:type="spellStart"/>
      <w:r w:rsidR="00004BE9">
        <w:t>masuk</w:t>
      </w:r>
      <w:proofErr w:type="spellEnd"/>
      <w:r w:rsidR="00004BE9">
        <w:t xml:space="preserve"> </w:t>
      </w:r>
      <w:proofErr w:type="spellStart"/>
      <w:r w:rsidR="00004BE9">
        <w:t>ke</w:t>
      </w:r>
      <w:proofErr w:type="spellEnd"/>
      <w:r w:rsidR="00004BE9">
        <w:t xml:space="preserve"> state Follow Target.</w:t>
      </w:r>
    </w:p>
    <w:p w14:paraId="4525945C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8D931A9" w14:textId="640E7FB4" w:rsidR="008043F4" w:rsidRPr="00004BE9" w:rsidRDefault="00384A19" w:rsidP="00004BE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Follow Target</w:t>
      </w:r>
    </w:p>
    <w:p w14:paraId="1CA38D41" w14:textId="6033B976" w:rsidR="008043F4" w:rsidRDefault="00673243" w:rsidP="008043F4">
      <w:pPr>
        <w:pStyle w:val="STTSGambar"/>
      </w:pPr>
      <w:r w:rsidRPr="00673243">
        <w:rPr>
          <w:noProof/>
        </w:rPr>
        <w:drawing>
          <wp:inline distT="0" distB="0" distL="0" distR="0" wp14:anchorId="3B5EC427" wp14:editId="5828B365">
            <wp:extent cx="4549844" cy="1880006"/>
            <wp:effectExtent l="0" t="0" r="3175" b="6350"/>
            <wp:docPr id="66198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30" cy="18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496EA7D7" w14:textId="4EC7FE8F" w:rsidR="008043F4" w:rsidRDefault="008043F4" w:rsidP="008043F4">
      <w:pPr>
        <w:pStyle w:val="STTSGambar"/>
      </w:pPr>
      <w:r>
        <w:t>Gambar 7.</w:t>
      </w:r>
      <w:r w:rsidR="00E90BD7">
        <w:t>32</w:t>
      </w:r>
    </w:p>
    <w:p w14:paraId="6F571C05" w14:textId="5B0F86BB" w:rsidR="00FE2D9A" w:rsidRDefault="00A57E12" w:rsidP="00FE2D9A">
      <w:pPr>
        <w:pStyle w:val="STTSGambar"/>
      </w:pPr>
      <w:r>
        <w:t xml:space="preserve">Isi state </w:t>
      </w:r>
      <w:r w:rsidR="00F47763">
        <w:t>Follow Target</w:t>
      </w:r>
    </w:p>
    <w:p w14:paraId="610C58CC" w14:textId="7ABE896D" w:rsidR="00FE2D9A" w:rsidRPr="00FE2D9A" w:rsidRDefault="00FE2D9A" w:rsidP="00FE2D9A">
      <w:pPr>
        <w:ind w:firstLine="709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state Follow Target, </w:t>
      </w:r>
      <w:proofErr w:type="spellStart"/>
      <w:r>
        <w:t>dimana</w:t>
      </w:r>
      <w:proofErr w:type="spellEnd"/>
      <w:r>
        <w:t xml:space="preserve"> state ini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target bot.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target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target coordinate,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A*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bot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Lalu di update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.</w:t>
      </w:r>
    </w:p>
    <w:p w14:paraId="60B7F435" w14:textId="77777777" w:rsidR="008043F4" w:rsidRPr="008043F4" w:rsidRDefault="008043F4" w:rsidP="00FE2D9A">
      <w:pPr>
        <w:ind w:firstLine="0"/>
        <w:rPr>
          <w:b/>
          <w:bCs/>
          <w:sz w:val="28"/>
          <w:szCs w:val="28"/>
        </w:rPr>
      </w:pPr>
    </w:p>
    <w:p w14:paraId="07C20998" w14:textId="45663EC8" w:rsidR="008043F4" w:rsidRPr="00FE2D9A" w:rsidRDefault="00384A19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Random Walking</w:t>
      </w:r>
    </w:p>
    <w:p w14:paraId="3384D7E1" w14:textId="5505358D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noProof/>
        </w:rPr>
        <w:lastRenderedPageBreak/>
        <w:drawing>
          <wp:inline distT="0" distB="0" distL="0" distR="0" wp14:anchorId="4EE532E8" wp14:editId="36D8B8F5">
            <wp:extent cx="5040630" cy="3213735"/>
            <wp:effectExtent l="0" t="0" r="7620" b="5715"/>
            <wp:docPr id="89850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068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9427" w14:textId="77777777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4FF26599" w14:textId="3ED362C2" w:rsidR="00673243" w:rsidRPr="00C517F9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673243">
        <w:rPr>
          <w:b/>
          <w:bCs/>
          <w:noProof/>
        </w:rPr>
        <w:drawing>
          <wp:inline distT="0" distB="0" distL="0" distR="0" wp14:anchorId="4E8077B4" wp14:editId="6B6880DF">
            <wp:extent cx="5040630" cy="1829435"/>
            <wp:effectExtent l="0" t="0" r="7620" b="0"/>
            <wp:docPr id="100184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1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8B9" w14:textId="77777777" w:rsidR="00673243" w:rsidRDefault="00673243" w:rsidP="00673243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5B941863" w14:textId="616205EF" w:rsidR="00673243" w:rsidRDefault="00673243" w:rsidP="00673243">
      <w:pPr>
        <w:pStyle w:val="STTSGambar"/>
      </w:pPr>
      <w:r>
        <w:t>Gambar 7.</w:t>
      </w:r>
      <w:r w:rsidR="00E90BD7">
        <w:t>33</w:t>
      </w:r>
    </w:p>
    <w:p w14:paraId="5B787D3B" w14:textId="6A038DAD" w:rsidR="00673243" w:rsidRDefault="00450148" w:rsidP="00673243">
      <w:pPr>
        <w:pStyle w:val="STTSGambar"/>
      </w:pPr>
      <w:r>
        <w:t xml:space="preserve">Isi </w:t>
      </w:r>
      <w:proofErr w:type="spellStart"/>
      <w:proofErr w:type="gramStart"/>
      <w:r>
        <w:t>transisi</w:t>
      </w:r>
      <w:proofErr w:type="spellEnd"/>
      <w:r>
        <w:t xml:space="preserve">  Follow</w:t>
      </w:r>
      <w:proofErr w:type="gramEnd"/>
      <w:r>
        <w:t xml:space="preserve"> Target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(a) </w:t>
      </w:r>
      <w:proofErr w:type="spellStart"/>
      <w:r>
        <w:t>kiri</w:t>
      </w:r>
      <w:proofErr w:type="spellEnd"/>
      <w:r>
        <w:t xml:space="preserve"> dan (b) </w:t>
      </w:r>
      <w:proofErr w:type="spellStart"/>
      <w:r>
        <w:t>kanan</w:t>
      </w:r>
      <w:proofErr w:type="spellEnd"/>
    </w:p>
    <w:p w14:paraId="6DB042BA" w14:textId="77777777" w:rsidR="00450148" w:rsidRDefault="00450148" w:rsidP="00673243">
      <w:pPr>
        <w:pStyle w:val="STTSGambar"/>
      </w:pPr>
    </w:p>
    <w:p w14:paraId="06EB01E3" w14:textId="77777777" w:rsidR="00450148" w:rsidRDefault="00450148" w:rsidP="00673243">
      <w:pPr>
        <w:pStyle w:val="STTSGambar"/>
      </w:pPr>
    </w:p>
    <w:p w14:paraId="371A322D" w14:textId="191AEB7C" w:rsidR="00450148" w:rsidRDefault="00450148" w:rsidP="00450148">
      <w:pPr>
        <w:ind w:firstLine="709"/>
      </w:pPr>
      <w:proofErr w:type="spellStart"/>
      <w:r>
        <w:t>Transisi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2 </w:t>
      </w:r>
      <w:proofErr w:type="spellStart"/>
      <w:r>
        <w:t>hal</w:t>
      </w:r>
      <w:proofErr w:type="spellEnd"/>
      <w:r>
        <w:t xml:space="preserve">, bot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atau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Di </w:t>
      </w:r>
      <w:proofErr w:type="spellStart"/>
      <w:r>
        <w:t>awal</w:t>
      </w:r>
      <w:proofErr w:type="spellEnd"/>
      <w:r>
        <w:t xml:space="preserve"> state </w:t>
      </w:r>
      <w:proofErr w:type="spellStart"/>
      <w:r>
        <w:t>dimulai</w:t>
      </w:r>
      <w:proofErr w:type="spellEnd"/>
      <w:r>
        <w:t xml:space="preserve">, </w:t>
      </w:r>
      <w:proofErr w:type="spellStart"/>
      <w:r>
        <w:t>tetapkan</w:t>
      </w:r>
      <w:proofErr w:type="spellEnd"/>
      <w:r>
        <w:t xml:space="preserve"> Forget Timer,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7D4CE91" w14:textId="01255393" w:rsidR="00450148" w:rsidRPr="00FE2D9A" w:rsidRDefault="00450148" w:rsidP="00450148">
      <w:pPr>
        <w:ind w:firstLine="709"/>
      </w:pPr>
      <w:proofErr w:type="spellStart"/>
      <w:r>
        <w:t>Kemungkinan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7.</w:t>
      </w:r>
      <w:r w:rsidR="00E90BD7">
        <w:t>33</w:t>
      </w:r>
      <w:r>
        <w:t xml:space="preserve">a. Bila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Chase Amount,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lastRenderedPageBreak/>
        <w:t>lawan</w:t>
      </w:r>
      <w:proofErr w:type="spellEnd"/>
      <w:r>
        <w:t xml:space="preserve"> dan bot </w:t>
      </w:r>
      <w:proofErr w:type="spellStart"/>
      <w:r>
        <w:t>menyerah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. Bila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tetapkan</w:t>
      </w:r>
      <w:proofErr w:type="spellEnd"/>
      <w:r>
        <w:t xml:space="preserve"> 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, reset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CurrentChaseAmount</w:t>
      </w:r>
      <w:proofErr w:type="spellEnd"/>
      <w:r>
        <w:t xml:space="preserve">, </w:t>
      </w:r>
      <w:proofErr w:type="spellStart"/>
      <w:r>
        <w:t>lupakan</w:t>
      </w:r>
      <w:proofErr w:type="spellEnd"/>
      <w:r>
        <w:t xml:space="preserve"> target dan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Random Walk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38693685" w14:textId="77777777" w:rsidR="00673243" w:rsidRDefault="00673243" w:rsidP="00450148">
      <w:pPr>
        <w:pStyle w:val="STTSGambar"/>
        <w:jc w:val="both"/>
      </w:pPr>
      <w:r w:rsidRPr="00D67D97">
        <w:t xml:space="preserve"> </w:t>
      </w:r>
    </w:p>
    <w:p w14:paraId="7E835C63" w14:textId="77777777" w:rsidR="00FE2D9A" w:rsidRPr="00FE2D9A" w:rsidRDefault="00FE2D9A" w:rsidP="00FE2D9A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Follow Target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Aim &amp; Throw</w:t>
      </w:r>
    </w:p>
    <w:p w14:paraId="107C4B16" w14:textId="77777777" w:rsidR="00FE2D9A" w:rsidRDefault="00FE2D9A" w:rsidP="00FE2D9A">
      <w:pPr>
        <w:pStyle w:val="STTSGambar"/>
      </w:pPr>
      <w:r w:rsidRPr="00673243">
        <w:rPr>
          <w:noProof/>
        </w:rPr>
        <w:drawing>
          <wp:inline distT="0" distB="0" distL="0" distR="0" wp14:anchorId="2EC33A5A" wp14:editId="13795EE5">
            <wp:extent cx="4681728" cy="1168368"/>
            <wp:effectExtent l="0" t="0" r="5080" b="0"/>
            <wp:docPr id="62957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71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1508" cy="1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0B594E0E" w14:textId="1F20CF14" w:rsidR="00FE2D9A" w:rsidRDefault="00FE2D9A" w:rsidP="00FE2D9A">
      <w:pPr>
        <w:pStyle w:val="STTSGambar"/>
      </w:pPr>
      <w:r>
        <w:t>Gambar 7.</w:t>
      </w:r>
      <w:r w:rsidR="00E90BD7">
        <w:t>34</w:t>
      </w:r>
    </w:p>
    <w:p w14:paraId="1ECAC9DF" w14:textId="7311BA31" w:rsidR="008043F4" w:rsidRDefault="00450148" w:rsidP="00300230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Follow Target </w:t>
      </w:r>
      <w:proofErr w:type="spellStart"/>
      <w:r>
        <w:t>menuju</w:t>
      </w:r>
      <w:proofErr w:type="spellEnd"/>
      <w:r>
        <w:t xml:space="preserve"> Aim &amp; Throw</w:t>
      </w:r>
    </w:p>
    <w:p w14:paraId="2C5EF2DF" w14:textId="77777777" w:rsidR="00300230" w:rsidRPr="00300230" w:rsidRDefault="00300230" w:rsidP="00300230">
      <w:pPr>
        <w:pStyle w:val="STTSGambar"/>
      </w:pPr>
    </w:p>
    <w:p w14:paraId="797722E4" w14:textId="428A95EF" w:rsidR="00300230" w:rsidRPr="00FE2D9A" w:rsidRDefault="00300230" w:rsidP="00300230">
      <w:pPr>
        <w:ind w:firstLine="709"/>
      </w:pPr>
      <w:proofErr w:type="spellStart"/>
      <w:r>
        <w:t>Tetapi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dan bot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capek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bot </w:t>
      </w:r>
      <w:proofErr w:type="spellStart"/>
      <w:r>
        <w:t>ke</w:t>
      </w:r>
      <w:proofErr w:type="spellEnd"/>
      <w:r>
        <w:t xml:space="preserve"> state </w:t>
      </w:r>
      <w:proofErr w:type="spellStart"/>
      <w:r>
        <w:t>membidik</w:t>
      </w:r>
      <w:proofErr w:type="spellEnd"/>
      <w:r>
        <w:t xml:space="preserve"> kalau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mengambil</w:t>
      </w:r>
      <w:proofErr w:type="spellEnd"/>
      <w:r>
        <w:t xml:space="preserve"> target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diblok</w:t>
      </w:r>
      <w:proofErr w:type="spellEnd"/>
      <w:r>
        <w:t xml:space="preserve"> oleh batu. Bila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>.</w:t>
      </w:r>
    </w:p>
    <w:p w14:paraId="0EB60F57" w14:textId="77777777" w:rsidR="00300230" w:rsidRPr="008043F4" w:rsidRDefault="00300230" w:rsidP="008043F4">
      <w:pPr>
        <w:rPr>
          <w:b/>
          <w:bCs/>
          <w:sz w:val="28"/>
          <w:szCs w:val="28"/>
        </w:rPr>
      </w:pPr>
    </w:p>
    <w:p w14:paraId="1FCC9F7A" w14:textId="1C3BC971" w:rsidR="008043F4" w:rsidRPr="00300230" w:rsidRDefault="00384A19" w:rsidP="00300230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Transisi</w:t>
      </w:r>
      <w:proofErr w:type="spellEnd"/>
      <w:r>
        <w:rPr>
          <w:b/>
          <w:bCs/>
          <w:sz w:val="28"/>
          <w:szCs w:val="28"/>
        </w:rPr>
        <w:t xml:space="preserve"> Any State </w:t>
      </w:r>
      <w:proofErr w:type="spellStart"/>
      <w:r>
        <w:rPr>
          <w:b/>
          <w:bCs/>
          <w:sz w:val="28"/>
          <w:szCs w:val="28"/>
        </w:rPr>
        <w:t>menuju</w:t>
      </w:r>
      <w:proofErr w:type="spellEnd"/>
      <w:r>
        <w:rPr>
          <w:b/>
          <w:bCs/>
          <w:sz w:val="28"/>
          <w:szCs w:val="28"/>
        </w:rPr>
        <w:t xml:space="preserve"> Catch Ball</w:t>
      </w:r>
    </w:p>
    <w:p w14:paraId="2916A787" w14:textId="1B2705B2" w:rsidR="008043F4" w:rsidRDefault="00933289" w:rsidP="008043F4">
      <w:pPr>
        <w:pStyle w:val="STTSGambar"/>
      </w:pPr>
      <w:r w:rsidRPr="00933289">
        <w:rPr>
          <w:noProof/>
        </w:rPr>
        <w:drawing>
          <wp:inline distT="0" distB="0" distL="0" distR="0" wp14:anchorId="431248AB" wp14:editId="0834B447">
            <wp:extent cx="4732935" cy="1075016"/>
            <wp:effectExtent l="0" t="0" r="0" b="0"/>
            <wp:docPr id="186210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1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357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3F4" w:rsidRPr="00D67D97">
        <w:t xml:space="preserve"> </w:t>
      </w:r>
    </w:p>
    <w:p w14:paraId="6525C0B4" w14:textId="7A3F7ACF" w:rsidR="008043F4" w:rsidRDefault="008043F4" w:rsidP="008043F4">
      <w:pPr>
        <w:pStyle w:val="STTSGambar"/>
      </w:pPr>
      <w:r>
        <w:t>Gambar 7.</w:t>
      </w:r>
      <w:r w:rsidR="00E90BD7">
        <w:t>35</w:t>
      </w:r>
    </w:p>
    <w:p w14:paraId="745EB159" w14:textId="3091E85F" w:rsidR="008043F4" w:rsidRDefault="00300230" w:rsidP="008043F4">
      <w:pPr>
        <w:pStyle w:val="STTSGambar"/>
      </w:pPr>
      <w:r>
        <w:t xml:space="preserve">Isi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</w:t>
      </w:r>
    </w:p>
    <w:p w14:paraId="177C8260" w14:textId="63A0E4F0" w:rsidR="00646ED2" w:rsidRPr="00FE2D9A" w:rsidRDefault="00646ED2" w:rsidP="00646ED2">
      <w:pPr>
        <w:ind w:firstLine="709"/>
      </w:pPr>
      <w:proofErr w:type="spellStart"/>
      <w:r>
        <w:t>Transisi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bola. </w:t>
      </w:r>
      <w:proofErr w:type="spellStart"/>
      <w:r>
        <w:t>Transisi</w:t>
      </w:r>
      <w:proofErr w:type="spellEnd"/>
      <w:r>
        <w:t xml:space="preserve"> ini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any state,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sekarang</w:t>
      </w:r>
      <w:proofErr w:type="spellEnd"/>
      <w:r>
        <w:t xml:space="preserve"> ini </w:t>
      </w:r>
      <w:proofErr w:type="spellStart"/>
      <w:r>
        <w:t>sedang</w:t>
      </w:r>
      <w:proofErr w:type="spellEnd"/>
      <w:r>
        <w:t xml:space="preserve"> bot </w:t>
      </w:r>
      <w:proofErr w:type="spellStart"/>
      <w:r>
        <w:t>lakukan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player,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bot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Bila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player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</w:t>
      </w:r>
      <w:proofErr w:type="spellStart"/>
      <w:r>
        <w:t>tangkap</w:t>
      </w:r>
      <w:proofErr w:type="spellEnd"/>
      <w:r>
        <w:t xml:space="preserve"> bola. Tapi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player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fakeout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bot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bola,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bola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bot, </w:t>
      </w:r>
      <w:proofErr w:type="spellStart"/>
      <w:r>
        <w:lastRenderedPageBreak/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juga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Catch Ball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CurrentCatchAmount</w:t>
      </w:r>
      <w:proofErr w:type="spellEnd"/>
      <w:r>
        <w:t>.</w:t>
      </w:r>
    </w:p>
    <w:p w14:paraId="394BB976" w14:textId="77777777" w:rsidR="008043F4" w:rsidRPr="008043F4" w:rsidRDefault="008043F4" w:rsidP="008043F4">
      <w:pPr>
        <w:rPr>
          <w:b/>
          <w:bCs/>
          <w:sz w:val="28"/>
          <w:szCs w:val="28"/>
        </w:rPr>
      </w:pPr>
    </w:p>
    <w:p w14:paraId="55CDE7B4" w14:textId="3875707A" w:rsidR="003F17F9" w:rsidRPr="003F17F9" w:rsidRDefault="00933289" w:rsidP="003F17F9">
      <w:pPr>
        <w:pStyle w:val="ListParagraph"/>
        <w:numPr>
          <w:ilvl w:val="0"/>
          <w:numId w:val="24"/>
        </w:numPr>
        <w:ind w:left="1134" w:hanging="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Catch Ball</w:t>
      </w:r>
      <w:r w:rsidR="003F17F9">
        <w:rPr>
          <w:b/>
          <w:bCs/>
          <w:sz w:val="28"/>
          <w:szCs w:val="28"/>
        </w:rPr>
        <w:t xml:space="preserve"> dan </w:t>
      </w:r>
      <w:proofErr w:type="spellStart"/>
      <w:r w:rsidR="003F17F9">
        <w:rPr>
          <w:b/>
          <w:bCs/>
          <w:sz w:val="28"/>
          <w:szCs w:val="28"/>
        </w:rPr>
        <w:t>transisinya</w:t>
      </w:r>
      <w:proofErr w:type="spellEnd"/>
    </w:p>
    <w:p w14:paraId="19D25E7C" w14:textId="452F702B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bCs/>
          <w:noProof/>
          <w:sz w:val="28"/>
          <w:szCs w:val="28"/>
        </w:rPr>
        <w:drawing>
          <wp:inline distT="0" distB="0" distL="0" distR="0" wp14:anchorId="47EF044D" wp14:editId="7D583EB4">
            <wp:extent cx="3394820" cy="1854200"/>
            <wp:effectExtent l="0" t="0" r="0" b="0"/>
            <wp:docPr id="19849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6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4201" cy="18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8CF2" w14:textId="77777777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(a)</w:t>
      </w:r>
    </w:p>
    <w:p w14:paraId="564EE7D8" w14:textId="2FBA183A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11403B58" wp14:editId="429C8D42">
            <wp:extent cx="4800600" cy="1151467"/>
            <wp:effectExtent l="0" t="0" r="0" b="0"/>
            <wp:docPr id="21407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8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515" cy="11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1B2" w14:textId="77777777" w:rsidR="003F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(b)</w:t>
      </w:r>
    </w:p>
    <w:p w14:paraId="1316C590" w14:textId="40397CB8" w:rsidR="003F17F9" w:rsidRPr="00C517F9" w:rsidRDefault="003F17F9" w:rsidP="003F17F9">
      <w:pPr>
        <w:spacing w:line="240" w:lineRule="auto"/>
        <w:ind w:firstLine="0"/>
        <w:jc w:val="center"/>
        <w:rPr>
          <w:b/>
          <w:bCs/>
        </w:rPr>
      </w:pPr>
      <w:r w:rsidRPr="00902DE0">
        <w:rPr>
          <w:noProof/>
        </w:rPr>
        <w:drawing>
          <wp:inline distT="0" distB="0" distL="0" distR="0" wp14:anchorId="78727888" wp14:editId="1A394F28">
            <wp:extent cx="4813300" cy="1032634"/>
            <wp:effectExtent l="0" t="0" r="6350" b="0"/>
            <wp:docPr id="121623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351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6893" cy="10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3AD" w14:textId="239E80CF" w:rsidR="003F17F9" w:rsidRDefault="003F17F9" w:rsidP="008A04D6">
      <w:pPr>
        <w:spacing w:line="240" w:lineRule="auto"/>
        <w:ind w:firstLine="0"/>
        <w:jc w:val="center"/>
        <w:rPr>
          <w:b/>
          <w:bCs/>
        </w:rPr>
      </w:pPr>
      <w:r w:rsidRPr="00C517F9">
        <w:rPr>
          <w:b/>
          <w:bCs/>
        </w:rPr>
        <w:t>(</w:t>
      </w:r>
      <w:r>
        <w:rPr>
          <w:b/>
          <w:bCs/>
        </w:rPr>
        <w:t>c</w:t>
      </w:r>
      <w:r w:rsidRPr="00C517F9">
        <w:rPr>
          <w:b/>
          <w:bCs/>
        </w:rPr>
        <w:t>)</w:t>
      </w:r>
    </w:p>
    <w:p w14:paraId="107C468B" w14:textId="4A8EE786" w:rsidR="003F17F9" w:rsidRDefault="003F17F9" w:rsidP="003F17F9">
      <w:pPr>
        <w:pStyle w:val="STTSGambar"/>
      </w:pPr>
      <w:r>
        <w:t>Gambar 7.</w:t>
      </w:r>
      <w:r w:rsidR="00E90BD7">
        <w:t>36</w:t>
      </w:r>
    </w:p>
    <w:p w14:paraId="0AAB03E9" w14:textId="0C7E7949" w:rsidR="003F17F9" w:rsidRDefault="003F17F9" w:rsidP="003F17F9">
      <w:pPr>
        <w:pStyle w:val="STTSGambar"/>
      </w:pPr>
      <w:r>
        <w:t xml:space="preserve">(a) </w:t>
      </w:r>
      <w:r w:rsidR="008A04D6">
        <w:t xml:space="preserve">Isi state </w:t>
      </w:r>
      <w:proofErr w:type="spellStart"/>
      <w:r>
        <w:t>Catchball</w:t>
      </w:r>
      <w:proofErr w:type="spellEnd"/>
      <w:r>
        <w:t xml:space="preserve">, (b)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dan (c) </w:t>
      </w:r>
      <w:proofErr w:type="spellStart"/>
      <w:r>
        <w:t>ke</w:t>
      </w:r>
      <w:proofErr w:type="spellEnd"/>
      <w:r>
        <w:t xml:space="preserve"> Aim &amp; Throw</w:t>
      </w:r>
    </w:p>
    <w:p w14:paraId="04BB7FB1" w14:textId="3F740368" w:rsidR="008A04D6" w:rsidRDefault="008A04D6" w:rsidP="008A04D6">
      <w:r>
        <w:t xml:space="preserve">Dan </w:t>
      </w:r>
      <w:proofErr w:type="spellStart"/>
      <w:r>
        <w:t>untuk</w:t>
      </w:r>
      <w:proofErr w:type="spellEnd"/>
      <w:r>
        <w:t xml:space="preserve"> state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Catch ball,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state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TryCatchBallChance</w:t>
      </w:r>
      <w:proofErr w:type="spellEnd"/>
      <w:r>
        <w:t xml:space="preserve"> (</w:t>
      </w:r>
      <w:proofErr w:type="spellStart"/>
      <w:r>
        <w:t>segmen</w:t>
      </w:r>
      <w:proofErr w:type="spellEnd"/>
      <w:r>
        <w:t xml:space="preserve"> 7.</w:t>
      </w:r>
      <w:r w:rsidR="00ED6226">
        <w:t>12</w:t>
      </w:r>
      <w:r>
        <w:t xml:space="preserve"> baris 156 - 173),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entah</w:t>
      </w:r>
      <w:proofErr w:type="spellEnd"/>
      <w:r>
        <w:t xml:space="preserve"> bot </w:t>
      </w:r>
      <w:proofErr w:type="spellStart"/>
      <w:r>
        <w:t>menangkap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, langsung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state lain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bola.</w:t>
      </w:r>
    </w:p>
    <w:p w14:paraId="1ED16747" w14:textId="1D3A3E1D" w:rsidR="008A04D6" w:rsidRDefault="008A04D6" w:rsidP="008A04D6"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Random Walking (</w:t>
      </w:r>
      <w:proofErr w:type="spellStart"/>
      <w:r>
        <w:t>gambar</w:t>
      </w:r>
      <w:proofErr w:type="spellEnd"/>
      <w:r>
        <w:t xml:space="preserve"> 7.</w:t>
      </w:r>
      <w:r w:rsidR="00E90BD7">
        <w:t>36</w:t>
      </w:r>
      <w:r>
        <w:t xml:space="preserve">b) dan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Aim&amp;</w:t>
      </w:r>
      <w:proofErr w:type="gramStart"/>
      <w:r>
        <w:t>Throw</w:t>
      </w:r>
      <w:proofErr w:type="spellEnd"/>
      <w:r>
        <w:t>(</w:t>
      </w:r>
      <w:proofErr w:type="spellStart"/>
      <w:proofErr w:type="gramEnd"/>
      <w:r>
        <w:t>gambar</w:t>
      </w:r>
      <w:proofErr w:type="spellEnd"/>
      <w:r>
        <w:t xml:space="preserve"> 7.</w:t>
      </w:r>
      <w:r w:rsidR="00E90BD7">
        <w:t>36</w:t>
      </w:r>
      <w:r>
        <w:t xml:space="preserve">c). Dalam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bot </w:t>
      </w:r>
      <w:proofErr w:type="spellStart"/>
      <w:r>
        <w:t>memiliki</w:t>
      </w:r>
      <w:proofErr w:type="spellEnd"/>
      <w:r>
        <w:t xml:space="preserve"> target. Bila bot </w:t>
      </w:r>
      <w:proofErr w:type="spellStart"/>
      <w:r>
        <w:t>memiliki</w:t>
      </w:r>
      <w:proofErr w:type="spellEnd"/>
      <w:r>
        <w:t xml:space="preserve"> target,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atau </w:t>
      </w:r>
      <w:proofErr w:type="spellStart"/>
      <w:r>
        <w:lastRenderedPageBreak/>
        <w:t>membidik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,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bot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Aim &amp; Throw.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target </w:t>
      </w:r>
      <w:proofErr w:type="spellStart"/>
      <w:r>
        <w:t>maka</w:t>
      </w:r>
      <w:proofErr w:type="spellEnd"/>
      <w:r>
        <w:t xml:space="preserve"> buat state bot </w:t>
      </w:r>
      <w:proofErr w:type="spellStart"/>
      <w:r>
        <w:t>menjadi</w:t>
      </w:r>
      <w:proofErr w:type="spellEnd"/>
      <w:r>
        <w:t xml:space="preserve"> Random Walking, </w:t>
      </w:r>
      <w:proofErr w:type="spellStart"/>
      <w:r>
        <w:t>dimana</w:t>
      </w:r>
      <w:proofErr w:type="spellEnd"/>
      <w:r>
        <w:t xml:space="preserve"> bot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bola atau </w:t>
      </w:r>
      <w:proofErr w:type="spellStart"/>
      <w:r>
        <w:t>mencari</w:t>
      </w:r>
      <w:proofErr w:type="spellEnd"/>
      <w:r>
        <w:t xml:space="preserve"> bola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bola.</w:t>
      </w:r>
    </w:p>
    <w:p w14:paraId="5016B5A1" w14:textId="77777777" w:rsidR="00384A19" w:rsidRPr="00384A19" w:rsidRDefault="00384A19" w:rsidP="00384A19">
      <w:pPr>
        <w:rPr>
          <w:b/>
          <w:bCs/>
          <w:sz w:val="28"/>
          <w:szCs w:val="28"/>
        </w:rPr>
      </w:pPr>
    </w:p>
    <w:p w14:paraId="05973148" w14:textId="0BCDB255" w:rsidR="00E00041" w:rsidRDefault="00E00041" w:rsidP="000502FB">
      <w:pPr>
        <w:pStyle w:val="STTSJudulSubBab"/>
        <w:numPr>
          <w:ilvl w:val="0"/>
          <w:numId w:val="38"/>
        </w:numPr>
        <w:ind w:hanging="720"/>
      </w:pPr>
      <w:proofErr w:type="spellStart"/>
      <w:r>
        <w:t>Sistem</w:t>
      </w:r>
      <w:proofErr w:type="spellEnd"/>
      <w:r>
        <w:t xml:space="preserve"> Timer</w:t>
      </w:r>
      <w:r w:rsidR="008B6D02">
        <w:t xml:space="preserve"> &amp; Skor</w:t>
      </w:r>
    </w:p>
    <w:p w14:paraId="39D0C0DA" w14:textId="0F05E840" w:rsidR="00480991" w:rsidRDefault="00480991" w:rsidP="00480991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paling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Timer &amp; Skor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player.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script </w:t>
      </w:r>
      <w:proofErr w:type="spellStart"/>
      <w:r>
        <w:t>BarScoreManager</w:t>
      </w:r>
      <w:proofErr w:type="spellEnd"/>
      <w:r>
        <w:t xml:space="preserve">,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BarScoreManager</w:t>
      </w:r>
      <w:proofErr w:type="spellEnd"/>
      <w:r>
        <w:t xml:space="preserve"> juga </w:t>
      </w:r>
      <w:proofErr w:type="spellStart"/>
      <w:r>
        <w:t>mengatasi</w:t>
      </w:r>
      <w:proofErr w:type="spellEnd"/>
      <w:r>
        <w:t xml:space="preserve"> timer di </w:t>
      </w:r>
      <w:proofErr w:type="spellStart"/>
      <w:r>
        <w:t>awal</w:t>
      </w:r>
      <w:proofErr w:type="spellEnd"/>
      <w:r>
        <w:t xml:space="preserve"> dan end screen level.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kodenya</w:t>
      </w:r>
      <w:proofErr w:type="spellEnd"/>
      <w:r>
        <w:t>:</w:t>
      </w:r>
    </w:p>
    <w:p w14:paraId="5A955CC1" w14:textId="77777777" w:rsidR="00480991" w:rsidRDefault="00480991" w:rsidP="00480991">
      <w:pPr>
        <w:pStyle w:val="STTSAlgoritma"/>
      </w:pPr>
    </w:p>
    <w:p w14:paraId="369DBD7B" w14:textId="78828E8F" w:rsidR="00480991" w:rsidRDefault="00480991" w:rsidP="00480991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8</w:t>
      </w:r>
      <w:r>
        <w:t xml:space="preserve"> Bar Score Manager</w:t>
      </w:r>
    </w:p>
    <w:p w14:paraId="25B079A4" w14:textId="55FB3991" w:rsidR="00480991" w:rsidRDefault="00480991" w:rsidP="00480991">
      <w:pPr>
        <w:pStyle w:val="STTSAlgoritmaContent"/>
        <w:numPr>
          <w:ilvl w:val="0"/>
          <w:numId w:val="64"/>
        </w:numPr>
        <w:ind w:left="709" w:hanging="709"/>
      </w:pPr>
      <w:r w:rsidRPr="00480991">
        <w:t xml:space="preserve">public class </w:t>
      </w:r>
      <w:proofErr w:type="spellStart"/>
      <w:proofErr w:type="gramStart"/>
      <w:r w:rsidRPr="00480991">
        <w:t>BarScoreManager</w:t>
      </w:r>
      <w:proofErr w:type="spellEnd"/>
      <w:r w:rsidRPr="00480991">
        <w:t xml:space="preserve"> :</w:t>
      </w:r>
      <w:proofErr w:type="gramEnd"/>
      <w:r w:rsidRPr="00480991">
        <w:t xml:space="preserve"> </w:t>
      </w:r>
      <w:proofErr w:type="spellStart"/>
      <w:r w:rsidRPr="00480991">
        <w:t>MonoBehaviour</w:t>
      </w:r>
      <w:proofErr w:type="spellEnd"/>
      <w:r w:rsidRPr="00480991">
        <w:t>{</w:t>
      </w:r>
    </w:p>
    <w:p w14:paraId="1BEE93C4" w14:textId="77777777" w:rsidR="00480991" w:rsidRPr="00480991" w:rsidRDefault="00480991" w:rsidP="00480991">
      <w:pPr>
        <w:pStyle w:val="STTSAlgoritmaContent"/>
        <w:numPr>
          <w:ilvl w:val="0"/>
          <w:numId w:val="64"/>
        </w:numPr>
        <w:ind w:left="709" w:hanging="709"/>
      </w:pPr>
    </w:p>
    <w:p w14:paraId="7E373FE0" w14:textId="2AA77855" w:rsidR="00480991" w:rsidRPr="00480991" w:rsidRDefault="00480991" w:rsidP="00480991">
      <w:pPr>
        <w:pStyle w:val="STTSAlgoritmaContent"/>
      </w:pPr>
      <w:r w:rsidRPr="00480991">
        <w:t xml:space="preserve">static protected Slider </w:t>
      </w:r>
      <w:proofErr w:type="spellStart"/>
      <w:r w:rsidRPr="00480991">
        <w:t>playerTeamBar</w:t>
      </w:r>
      <w:proofErr w:type="spellEnd"/>
      <w:r w:rsidRPr="00480991">
        <w:t>;</w:t>
      </w:r>
    </w:p>
    <w:p w14:paraId="289A5DCD" w14:textId="75C01C35" w:rsidR="00480991" w:rsidRPr="00480991" w:rsidRDefault="00480991" w:rsidP="00480991">
      <w:pPr>
        <w:pStyle w:val="STTSAlgoritmaContent"/>
      </w:pPr>
      <w:r w:rsidRPr="00480991">
        <w:t xml:space="preserve">static protected Slider </w:t>
      </w:r>
      <w:proofErr w:type="spellStart"/>
      <w:r w:rsidRPr="00480991">
        <w:t>enemyTeamBar</w:t>
      </w:r>
      <w:proofErr w:type="spellEnd"/>
      <w:r w:rsidRPr="00480991">
        <w:t>;</w:t>
      </w:r>
    </w:p>
    <w:p w14:paraId="450D4AD4" w14:textId="66071A75" w:rsidR="00480991" w:rsidRPr="00480991" w:rsidRDefault="00480991" w:rsidP="00480991">
      <w:pPr>
        <w:pStyle w:val="STTSAlgoritmaContent"/>
      </w:pPr>
      <w:r w:rsidRPr="00480991">
        <w:t xml:space="preserve">static protected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textLeft</w:t>
      </w:r>
      <w:proofErr w:type="spellEnd"/>
      <w:r w:rsidRPr="00480991">
        <w:t>;</w:t>
      </w:r>
    </w:p>
    <w:p w14:paraId="29FC7A30" w14:textId="3A7762FB" w:rsidR="00480991" w:rsidRPr="00480991" w:rsidRDefault="00480991" w:rsidP="00480991">
      <w:pPr>
        <w:pStyle w:val="STTSAlgoritmaContent"/>
      </w:pPr>
      <w:r w:rsidRPr="00480991">
        <w:t xml:space="preserve">static protected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textRight</w:t>
      </w:r>
      <w:proofErr w:type="spellEnd"/>
      <w:r w:rsidRPr="00480991">
        <w:t>;</w:t>
      </w:r>
    </w:p>
    <w:p w14:paraId="55E84EBD" w14:textId="111D18AB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int </w:t>
      </w:r>
      <w:proofErr w:type="spellStart"/>
      <w:r w:rsidRPr="00480991">
        <w:t>maxScore</w:t>
      </w:r>
      <w:proofErr w:type="spellEnd"/>
      <w:r w:rsidRPr="00480991">
        <w:t>;</w:t>
      </w:r>
    </w:p>
    <w:p w14:paraId="4C21978E" w14:textId="7CC0896E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timerText</w:t>
      </w:r>
      <w:proofErr w:type="spellEnd"/>
      <w:r w:rsidRPr="00480991">
        <w:t>;</w:t>
      </w:r>
    </w:p>
    <w:p w14:paraId="3FBFF5D5" w14:textId="3E47956A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float </w:t>
      </w:r>
      <w:proofErr w:type="spellStart"/>
      <w:r w:rsidRPr="00480991">
        <w:t>fightLength</w:t>
      </w:r>
      <w:proofErr w:type="spellEnd"/>
      <w:r w:rsidRPr="00480991">
        <w:t>;</w:t>
      </w:r>
    </w:p>
    <w:p w14:paraId="4246BEA6" w14:textId="5B3BC8BD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GameObject</w:t>
      </w:r>
      <w:proofErr w:type="spellEnd"/>
      <w:r w:rsidRPr="00480991">
        <w:t xml:space="preserve"> </w:t>
      </w:r>
      <w:proofErr w:type="spellStart"/>
      <w:r w:rsidRPr="00480991">
        <w:t>itemToAnimate</w:t>
      </w:r>
      <w:proofErr w:type="spellEnd"/>
      <w:r w:rsidRPr="00480991">
        <w:t>;</w:t>
      </w:r>
    </w:p>
    <w:p w14:paraId="2F0CD114" w14:textId="0FF95D22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GameObject</w:t>
      </w:r>
      <w:proofErr w:type="spellEnd"/>
      <w:r w:rsidRPr="00480991">
        <w:t xml:space="preserve"> transition;</w:t>
      </w:r>
    </w:p>
    <w:p w14:paraId="19BDBFE3" w14:textId="6C768B75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TextMeshProUGUI</w:t>
      </w:r>
      <w:proofErr w:type="spellEnd"/>
      <w:r w:rsidRPr="00480991">
        <w:t xml:space="preserve"> </w:t>
      </w:r>
      <w:proofErr w:type="spellStart"/>
      <w:r w:rsidRPr="00480991">
        <w:t>gameOverText</w:t>
      </w:r>
      <w:proofErr w:type="spellEnd"/>
      <w:r w:rsidRPr="00480991">
        <w:t>;</w:t>
      </w:r>
    </w:p>
    <w:p w14:paraId="1F773637" w14:textId="1AD10ADB" w:rsidR="00480991" w:rsidRPr="00480991" w:rsidRDefault="00480991" w:rsidP="00480991">
      <w:pPr>
        <w:pStyle w:val="STTSAlgoritmaContent"/>
      </w:pPr>
      <w:r w:rsidRPr="00480991">
        <w:t>[</w:t>
      </w:r>
      <w:proofErr w:type="spellStart"/>
      <w:r w:rsidRPr="00480991">
        <w:t>SerializeField</w:t>
      </w:r>
      <w:proofErr w:type="spellEnd"/>
      <w:r w:rsidRPr="00480991">
        <w:t xml:space="preserve">] </w:t>
      </w:r>
      <w:proofErr w:type="spellStart"/>
      <w:r w:rsidRPr="00480991">
        <w:t>PlayersManager</w:t>
      </w:r>
      <w:proofErr w:type="spellEnd"/>
      <w:r w:rsidRPr="00480991">
        <w:t xml:space="preserve"> </w:t>
      </w:r>
      <w:proofErr w:type="spellStart"/>
      <w:r w:rsidRPr="00480991">
        <w:t>playerManagerRef</w:t>
      </w:r>
      <w:proofErr w:type="spellEnd"/>
      <w:r w:rsidRPr="00480991">
        <w:t>;</w:t>
      </w:r>
    </w:p>
    <w:p w14:paraId="3B67B226" w14:textId="431B78E2" w:rsidR="00480991" w:rsidRPr="00480991" w:rsidRDefault="00480991" w:rsidP="00480991">
      <w:pPr>
        <w:pStyle w:val="STTSAlgoritmaContent"/>
      </w:pPr>
      <w:r w:rsidRPr="00480991">
        <w:t xml:space="preserve">public bool </w:t>
      </w:r>
      <w:proofErr w:type="spellStart"/>
      <w:r w:rsidRPr="00480991">
        <w:t>StartTimer</w:t>
      </w:r>
      <w:proofErr w:type="spellEnd"/>
      <w:r w:rsidRPr="00480991">
        <w:t xml:space="preserve"> = false;</w:t>
      </w:r>
    </w:p>
    <w:p w14:paraId="142A314D" w14:textId="77777777" w:rsidR="00480991" w:rsidRPr="00480991" w:rsidRDefault="00480991" w:rsidP="00480991">
      <w:pPr>
        <w:pStyle w:val="STTSAlgoritmaContent"/>
      </w:pPr>
    </w:p>
    <w:p w14:paraId="31B2141E" w14:textId="609A3711" w:rsidR="00480991" w:rsidRPr="00480991" w:rsidRDefault="00480991" w:rsidP="00480991">
      <w:pPr>
        <w:pStyle w:val="STTSAlgoritmaContent"/>
      </w:pPr>
      <w:r w:rsidRPr="00480991">
        <w:t>// Start is called before the first frame update</w:t>
      </w:r>
    </w:p>
    <w:p w14:paraId="689E040F" w14:textId="1268ACFF" w:rsidR="00480991" w:rsidRPr="00480991" w:rsidRDefault="00480991" w:rsidP="00480991">
      <w:pPr>
        <w:pStyle w:val="STTSAlgoritmaContent"/>
      </w:pPr>
      <w:r w:rsidRPr="00480991">
        <w:t xml:space="preserve">void </w:t>
      </w:r>
      <w:proofErr w:type="gramStart"/>
      <w:r w:rsidRPr="00480991">
        <w:t>Start(</w:t>
      </w:r>
      <w:proofErr w:type="gramEnd"/>
      <w:r w:rsidRPr="00480991">
        <w:t>){</w:t>
      </w:r>
    </w:p>
    <w:p w14:paraId="110EB202" w14:textId="0872A2AD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playerTeamBar</w:t>
      </w:r>
      <w:proofErr w:type="spellEnd"/>
      <w:r w:rsidRPr="00480991">
        <w:t xml:space="preserve"> = </w:t>
      </w:r>
      <w:proofErr w:type="spellStart"/>
      <w:proofErr w:type="gramStart"/>
      <w:r w:rsidRPr="00480991">
        <w:t>transform.GetChild</w:t>
      </w:r>
      <w:proofErr w:type="spellEnd"/>
      <w:proofErr w:type="gramEnd"/>
      <w:r w:rsidRPr="00480991">
        <w:t>(1).</w:t>
      </w:r>
      <w:proofErr w:type="spellStart"/>
      <w:r w:rsidRPr="00480991">
        <w:t>GetComponent</w:t>
      </w:r>
      <w:proofErr w:type="spellEnd"/>
      <w:r w:rsidRPr="00480991">
        <w:t>&lt;Slider&gt;();</w:t>
      </w:r>
    </w:p>
    <w:p w14:paraId="59EF9BCF" w14:textId="06799B55" w:rsidR="008A04D6" w:rsidRDefault="008A04D6" w:rsidP="008A04D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BCFA22F" w14:textId="70892F7C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textLeft</w:t>
      </w:r>
      <w:proofErr w:type="spellEnd"/>
      <w:r w:rsidRPr="00480991">
        <w:t xml:space="preserve"> = </w:t>
      </w:r>
      <w:proofErr w:type="gramStart"/>
      <w:r w:rsidRPr="00480991">
        <w:t>transform.GetChild</w:t>
      </w:r>
      <w:proofErr w:type="gramEnd"/>
      <w:r w:rsidRPr="00480991">
        <w:t>(1).GetChild(2).GetComponent&lt;TextMeshProUGUI&gt;();</w:t>
      </w:r>
    </w:p>
    <w:p w14:paraId="678DCC66" w14:textId="74FEB6E6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enemyTeamBar</w:t>
      </w:r>
      <w:proofErr w:type="spellEnd"/>
      <w:r w:rsidRPr="00480991">
        <w:t xml:space="preserve"> = </w:t>
      </w:r>
      <w:proofErr w:type="spellStart"/>
      <w:proofErr w:type="gramStart"/>
      <w:r w:rsidRPr="00480991">
        <w:t>transform.GetChild</w:t>
      </w:r>
      <w:proofErr w:type="spellEnd"/>
      <w:proofErr w:type="gramEnd"/>
      <w:r w:rsidRPr="00480991">
        <w:t>(2).</w:t>
      </w:r>
      <w:proofErr w:type="spellStart"/>
      <w:r w:rsidRPr="00480991">
        <w:t>GetComponent</w:t>
      </w:r>
      <w:proofErr w:type="spellEnd"/>
      <w:r w:rsidRPr="00480991">
        <w:t>&lt;Slider&gt;();</w:t>
      </w:r>
    </w:p>
    <w:p w14:paraId="45E7517A" w14:textId="18DFC568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textRight</w:t>
      </w:r>
      <w:proofErr w:type="spellEnd"/>
      <w:r w:rsidRPr="00480991">
        <w:t xml:space="preserve"> = </w:t>
      </w:r>
      <w:proofErr w:type="gramStart"/>
      <w:r w:rsidRPr="00480991">
        <w:t>transform.GetChild</w:t>
      </w:r>
      <w:proofErr w:type="gramEnd"/>
      <w:r w:rsidRPr="00480991">
        <w:t>(2).GetChild(2).GetComponent&lt;TextMeshProUGUI&gt;();</w:t>
      </w:r>
    </w:p>
    <w:p w14:paraId="562D88CA" w14:textId="00C10665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playerTeamBar.maxValue</w:t>
      </w:r>
      <w:proofErr w:type="spellEnd"/>
      <w:r w:rsidRPr="00480991">
        <w:t xml:space="preserve"> = </w:t>
      </w:r>
      <w:proofErr w:type="spellStart"/>
      <w:r w:rsidRPr="00480991">
        <w:t>maxScore</w:t>
      </w:r>
      <w:proofErr w:type="spellEnd"/>
      <w:r w:rsidRPr="00480991">
        <w:t>;</w:t>
      </w:r>
    </w:p>
    <w:p w14:paraId="2BE59490" w14:textId="119BD886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enemyTeamBar.maxValue</w:t>
      </w:r>
      <w:proofErr w:type="spellEnd"/>
      <w:r w:rsidRPr="00480991">
        <w:t xml:space="preserve"> = </w:t>
      </w:r>
      <w:proofErr w:type="spellStart"/>
      <w:r w:rsidRPr="00480991">
        <w:t>maxScore</w:t>
      </w:r>
      <w:proofErr w:type="spellEnd"/>
      <w:r w:rsidRPr="00480991">
        <w:t>;</w:t>
      </w:r>
    </w:p>
    <w:p w14:paraId="2181105C" w14:textId="2C1AEDD1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playerTeamBar.value</w:t>
      </w:r>
      <w:proofErr w:type="spellEnd"/>
      <w:r w:rsidRPr="00480991">
        <w:t xml:space="preserve"> = 0;</w:t>
      </w:r>
    </w:p>
    <w:p w14:paraId="6F5D6E2A" w14:textId="3F655E44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enemyTeamBar.value</w:t>
      </w:r>
      <w:proofErr w:type="spellEnd"/>
      <w:r w:rsidRPr="00480991">
        <w:t xml:space="preserve"> = 0;</w:t>
      </w:r>
    </w:p>
    <w:p w14:paraId="6E582BCE" w14:textId="0D497F0A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textLeft.text</w:t>
      </w:r>
      <w:proofErr w:type="spellEnd"/>
      <w:r w:rsidRPr="00480991">
        <w:t xml:space="preserve"> = "0";</w:t>
      </w:r>
    </w:p>
    <w:p w14:paraId="47956310" w14:textId="47C9E98C" w:rsidR="00480991" w:rsidRPr="00480991" w:rsidRDefault="00480991" w:rsidP="00480991">
      <w:pPr>
        <w:pStyle w:val="STTSAlgoritmaContent"/>
      </w:pPr>
      <w:r>
        <w:lastRenderedPageBreak/>
        <w:t xml:space="preserve">  </w:t>
      </w:r>
      <w:proofErr w:type="spellStart"/>
      <w:r w:rsidRPr="00480991">
        <w:t>textRight.text</w:t>
      </w:r>
      <w:proofErr w:type="spellEnd"/>
      <w:r w:rsidRPr="00480991">
        <w:t xml:space="preserve"> = "0";</w:t>
      </w:r>
    </w:p>
    <w:p w14:paraId="490645F0" w14:textId="06A75BDC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timerText.text</w:t>
      </w:r>
      <w:proofErr w:type="spellEnd"/>
      <w:r w:rsidRPr="00480991">
        <w:t xml:space="preserve"> = </w:t>
      </w:r>
      <w:proofErr w:type="spellStart"/>
      <w:r w:rsidRPr="00480991">
        <w:t>Mathf.CeilToInt</w:t>
      </w:r>
      <w:proofErr w:type="spellEnd"/>
      <w:r w:rsidRPr="00480991">
        <w:t>(</w:t>
      </w:r>
      <w:proofErr w:type="spellStart"/>
      <w:r w:rsidRPr="00480991">
        <w:t>fightLength</w:t>
      </w:r>
      <w:proofErr w:type="spellEnd"/>
      <w:proofErr w:type="gramStart"/>
      <w:r w:rsidRPr="00480991">
        <w:t>).</w:t>
      </w:r>
      <w:proofErr w:type="spellStart"/>
      <w:r w:rsidRPr="00480991">
        <w:t>ToString</w:t>
      </w:r>
      <w:proofErr w:type="spellEnd"/>
      <w:proofErr w:type="gramEnd"/>
      <w:r w:rsidRPr="00480991">
        <w:t>().</w:t>
      </w:r>
      <w:proofErr w:type="spellStart"/>
      <w:r w:rsidRPr="00480991">
        <w:t>PadLeft</w:t>
      </w:r>
      <w:proofErr w:type="spellEnd"/>
      <w:r w:rsidRPr="00480991">
        <w:t>(3, '0');</w:t>
      </w:r>
    </w:p>
    <w:p w14:paraId="10B5DBF6" w14:textId="5D7BBD3E" w:rsidR="00480991" w:rsidRPr="00480991" w:rsidRDefault="00480991" w:rsidP="00480991">
      <w:pPr>
        <w:pStyle w:val="STTSAlgoritmaContent"/>
      </w:pPr>
      <w:r w:rsidRPr="00480991">
        <w:t>}</w:t>
      </w:r>
    </w:p>
    <w:p w14:paraId="2BC422B1" w14:textId="77777777" w:rsidR="00480991" w:rsidRPr="00480991" w:rsidRDefault="00480991" w:rsidP="00480991">
      <w:pPr>
        <w:pStyle w:val="STTSAlgoritmaContent"/>
      </w:pPr>
    </w:p>
    <w:p w14:paraId="56EFBD50" w14:textId="204B9C0C" w:rsidR="00480991" w:rsidRPr="00480991" w:rsidRDefault="00480991" w:rsidP="00480991">
      <w:pPr>
        <w:pStyle w:val="STTSAlgoritmaContent"/>
      </w:pPr>
      <w:r w:rsidRPr="00480991">
        <w:t xml:space="preserve">private void </w:t>
      </w:r>
      <w:proofErr w:type="gramStart"/>
      <w:r w:rsidRPr="00480991">
        <w:t>Update(</w:t>
      </w:r>
      <w:proofErr w:type="gramEnd"/>
      <w:r w:rsidRPr="00480991">
        <w:t>){</w:t>
      </w:r>
    </w:p>
    <w:p w14:paraId="463E8286" w14:textId="3CD666D5" w:rsidR="00480991" w:rsidRPr="00480991" w:rsidRDefault="00480991" w:rsidP="00480991">
      <w:pPr>
        <w:pStyle w:val="STTSAlgoritmaContent"/>
      </w:pPr>
      <w:r>
        <w:t xml:space="preserve">  </w:t>
      </w:r>
      <w:r w:rsidRPr="00480991">
        <w:t xml:space="preserve">if </w:t>
      </w:r>
      <w:proofErr w:type="gramStart"/>
      <w:r w:rsidRPr="00480991">
        <w:t>(!</w:t>
      </w:r>
      <w:proofErr w:type="spellStart"/>
      <w:r w:rsidRPr="00480991">
        <w:t>StartTimer</w:t>
      </w:r>
      <w:proofErr w:type="spellEnd"/>
      <w:proofErr w:type="gramEnd"/>
      <w:r w:rsidRPr="00480991">
        <w:t>)</w:t>
      </w:r>
    </w:p>
    <w:p w14:paraId="67222E10" w14:textId="0A6F7B47" w:rsidR="00480991" w:rsidRPr="00480991" w:rsidRDefault="00480991" w:rsidP="00480991">
      <w:pPr>
        <w:pStyle w:val="STTSAlgoritmaContent"/>
      </w:pPr>
      <w:r>
        <w:t xml:space="preserve">    </w:t>
      </w:r>
      <w:r w:rsidRPr="00480991">
        <w:t>return;</w:t>
      </w:r>
    </w:p>
    <w:p w14:paraId="254DFE6C" w14:textId="2C3EF125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fightLength</w:t>
      </w:r>
      <w:proofErr w:type="spellEnd"/>
      <w:r w:rsidRPr="00480991">
        <w:t xml:space="preserve"> -= </w:t>
      </w:r>
      <w:proofErr w:type="spellStart"/>
      <w:r w:rsidRPr="00480991">
        <w:t>Time.deltaTime</w:t>
      </w:r>
      <w:proofErr w:type="spellEnd"/>
      <w:r w:rsidRPr="00480991">
        <w:t>;</w:t>
      </w:r>
    </w:p>
    <w:p w14:paraId="3C262A36" w14:textId="10B0D4B2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timerText.text</w:t>
      </w:r>
      <w:proofErr w:type="spellEnd"/>
      <w:r w:rsidRPr="00480991">
        <w:t xml:space="preserve"> = </w:t>
      </w:r>
      <w:proofErr w:type="spellStart"/>
      <w:r w:rsidRPr="00480991">
        <w:t>Mathf.CeilToInt</w:t>
      </w:r>
      <w:proofErr w:type="spellEnd"/>
      <w:r w:rsidRPr="00480991">
        <w:t>(</w:t>
      </w:r>
      <w:proofErr w:type="spellStart"/>
      <w:r w:rsidRPr="00480991">
        <w:t>fightLength</w:t>
      </w:r>
      <w:proofErr w:type="spellEnd"/>
      <w:proofErr w:type="gramStart"/>
      <w:r w:rsidRPr="00480991">
        <w:t>).</w:t>
      </w:r>
      <w:proofErr w:type="spellStart"/>
      <w:r w:rsidRPr="00480991">
        <w:t>ToString</w:t>
      </w:r>
      <w:proofErr w:type="spellEnd"/>
      <w:proofErr w:type="gramEnd"/>
      <w:r w:rsidRPr="00480991">
        <w:t>().</w:t>
      </w:r>
      <w:proofErr w:type="spellStart"/>
      <w:r w:rsidRPr="00480991">
        <w:t>PadLeft</w:t>
      </w:r>
      <w:proofErr w:type="spellEnd"/>
      <w:r w:rsidRPr="00480991">
        <w:t>(3, '0');</w:t>
      </w:r>
    </w:p>
    <w:p w14:paraId="1F2E1D34" w14:textId="7C9476BC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((</w:t>
      </w:r>
      <w:proofErr w:type="spellStart"/>
      <w:r w:rsidRPr="00480991">
        <w:t>fightLength</w:t>
      </w:r>
      <w:proofErr w:type="spellEnd"/>
      <w:r w:rsidRPr="00480991">
        <w:t xml:space="preserve"> &lt;= 0 || </w:t>
      </w:r>
      <w:proofErr w:type="spellStart"/>
      <w:r w:rsidRPr="00480991">
        <w:t>playerTeamBar.value</w:t>
      </w:r>
      <w:proofErr w:type="spellEnd"/>
      <w:r w:rsidRPr="00480991">
        <w:t xml:space="preserve"> &gt;= </w:t>
      </w:r>
      <w:proofErr w:type="spellStart"/>
      <w:r w:rsidRPr="00480991">
        <w:t>maxScore</w:t>
      </w:r>
      <w:proofErr w:type="spellEnd"/>
      <w:r w:rsidRPr="00480991">
        <w:t xml:space="preserve"> || </w:t>
      </w:r>
      <w:proofErr w:type="spellStart"/>
      <w:r w:rsidRPr="00480991">
        <w:t>enemyTeamBar.value</w:t>
      </w:r>
      <w:proofErr w:type="spellEnd"/>
      <w:r w:rsidRPr="00480991">
        <w:t xml:space="preserve"> &gt;= </w:t>
      </w:r>
      <w:proofErr w:type="spellStart"/>
      <w:r w:rsidRPr="00480991">
        <w:t>maxScore</w:t>
      </w:r>
      <w:proofErr w:type="spellEnd"/>
      <w:r w:rsidRPr="00480991">
        <w:t xml:space="preserve">) &amp;&amp; </w:t>
      </w:r>
      <w:proofErr w:type="spellStart"/>
      <w:proofErr w:type="gramStart"/>
      <w:r w:rsidRPr="00480991">
        <w:t>itemToAnimate</w:t>
      </w:r>
      <w:proofErr w:type="spellEnd"/>
      <w:r w:rsidRPr="00480991">
        <w:t xml:space="preserve"> !</w:t>
      </w:r>
      <w:proofErr w:type="gramEnd"/>
      <w:r w:rsidRPr="00480991">
        <w:t>= null)</w:t>
      </w:r>
    </w:p>
    <w:p w14:paraId="47232796" w14:textId="35AA1A47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StartCoroutine</w:t>
      </w:r>
      <w:proofErr w:type="spellEnd"/>
      <w:r w:rsidRPr="00480991">
        <w:t>(</w:t>
      </w:r>
      <w:proofErr w:type="spellStart"/>
      <w:proofErr w:type="gramStart"/>
      <w:r w:rsidRPr="00480991">
        <w:t>victoryAnimation</w:t>
      </w:r>
      <w:proofErr w:type="spellEnd"/>
      <w:r w:rsidRPr="00480991">
        <w:t>(</w:t>
      </w:r>
      <w:proofErr w:type="gramEnd"/>
      <w:r w:rsidRPr="00480991">
        <w:t>));</w:t>
      </w:r>
    </w:p>
    <w:p w14:paraId="2AB27B36" w14:textId="742A286D" w:rsidR="00480991" w:rsidRPr="00480991" w:rsidRDefault="00480991" w:rsidP="00480991">
      <w:pPr>
        <w:pStyle w:val="STTSAlgoritmaContent"/>
      </w:pPr>
      <w:r w:rsidRPr="00480991">
        <w:t>}</w:t>
      </w:r>
    </w:p>
    <w:p w14:paraId="1C2D98AB" w14:textId="77777777" w:rsidR="00480991" w:rsidRPr="00480991" w:rsidRDefault="00480991" w:rsidP="00480991">
      <w:pPr>
        <w:pStyle w:val="STTSAlgoritmaContent"/>
      </w:pPr>
    </w:p>
    <w:p w14:paraId="58CDE51B" w14:textId="1953E9B9" w:rsidR="00480991" w:rsidRPr="00480991" w:rsidRDefault="00480991" w:rsidP="00480991">
      <w:pPr>
        <w:pStyle w:val="STTSAlgoritmaContent"/>
      </w:pPr>
      <w:r w:rsidRPr="00480991">
        <w:t xml:space="preserve">public static void </w:t>
      </w:r>
      <w:proofErr w:type="spellStart"/>
      <w:proofErr w:type="gramStart"/>
      <w:r w:rsidRPr="00480991">
        <w:t>addscore</w:t>
      </w:r>
      <w:proofErr w:type="spellEnd"/>
      <w:r w:rsidRPr="00480991">
        <w:t>(</w:t>
      </w:r>
      <w:proofErr w:type="gramEnd"/>
      <w:r w:rsidRPr="00480991">
        <w:t xml:space="preserve">bool </w:t>
      </w:r>
      <w:proofErr w:type="spellStart"/>
      <w:r w:rsidRPr="00480991">
        <w:t>forPlayerTeam</w:t>
      </w:r>
      <w:proofErr w:type="spellEnd"/>
      <w:r w:rsidRPr="00480991">
        <w:t>, float amount){</w:t>
      </w:r>
    </w:p>
    <w:p w14:paraId="6DDB30CC" w14:textId="2330BF47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playerTeamBar</w:t>
      </w:r>
      <w:proofErr w:type="spellEnd"/>
      <w:r w:rsidRPr="00480991">
        <w:t xml:space="preserve"> == null)</w:t>
      </w:r>
    </w:p>
    <w:p w14:paraId="0CEBE2D8" w14:textId="1B9EEFED" w:rsidR="00480991" w:rsidRPr="00480991" w:rsidRDefault="00480991" w:rsidP="00480991">
      <w:pPr>
        <w:pStyle w:val="STTSAlgoritmaContent"/>
      </w:pPr>
      <w:r>
        <w:t xml:space="preserve">    </w:t>
      </w:r>
      <w:r w:rsidRPr="00480991">
        <w:t>return;</w:t>
      </w:r>
    </w:p>
    <w:p w14:paraId="506A3F20" w14:textId="135D09EC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forPlayerTeam</w:t>
      </w:r>
      <w:proofErr w:type="spellEnd"/>
      <w:r w:rsidRPr="00480991">
        <w:t>)</w:t>
      </w:r>
    </w:p>
    <w:p w14:paraId="1704937B" w14:textId="651D8F55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playerTeamBar.value</w:t>
      </w:r>
      <w:proofErr w:type="spellEnd"/>
      <w:r w:rsidRPr="00480991">
        <w:t xml:space="preserve"> += amount;</w:t>
      </w:r>
    </w:p>
    <w:p w14:paraId="259A9BE5" w14:textId="0241F97F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else</w:t>
      </w:r>
    </w:p>
    <w:p w14:paraId="375B5B3C" w14:textId="50DC1F00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enemyTeamBar.value</w:t>
      </w:r>
      <w:proofErr w:type="spellEnd"/>
      <w:r w:rsidRPr="00480991">
        <w:t xml:space="preserve"> += amount;</w:t>
      </w:r>
    </w:p>
    <w:p w14:paraId="46C7EBBB" w14:textId="44078897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proofErr w:type="gramStart"/>
      <w:r w:rsidRPr="00480991">
        <w:t>updateScoreText</w:t>
      </w:r>
      <w:proofErr w:type="spellEnd"/>
      <w:r w:rsidRPr="00480991">
        <w:t>(</w:t>
      </w:r>
      <w:proofErr w:type="gramEnd"/>
      <w:r w:rsidRPr="00480991">
        <w:t>);</w:t>
      </w:r>
    </w:p>
    <w:p w14:paraId="7EAB4417" w14:textId="700FF2E0" w:rsidR="00480991" w:rsidRPr="00480991" w:rsidRDefault="00480991" w:rsidP="00480991">
      <w:pPr>
        <w:pStyle w:val="STTSAlgoritmaContent"/>
      </w:pPr>
      <w:r w:rsidRPr="00480991">
        <w:t>}</w:t>
      </w:r>
    </w:p>
    <w:p w14:paraId="0B601A6C" w14:textId="77777777" w:rsidR="00480991" w:rsidRPr="00480991" w:rsidRDefault="00480991" w:rsidP="00480991">
      <w:pPr>
        <w:pStyle w:val="STTSAlgoritmaContent"/>
      </w:pPr>
    </w:p>
    <w:p w14:paraId="07EF43BD" w14:textId="31BBEB03" w:rsidR="00480991" w:rsidRPr="00480991" w:rsidRDefault="00480991" w:rsidP="00480991">
      <w:pPr>
        <w:pStyle w:val="STTSAlgoritmaContent"/>
      </w:pPr>
      <w:r w:rsidRPr="00480991">
        <w:t xml:space="preserve">static void </w:t>
      </w:r>
      <w:proofErr w:type="spellStart"/>
      <w:proofErr w:type="gramStart"/>
      <w:r w:rsidRPr="00480991">
        <w:t>updateScoreText</w:t>
      </w:r>
      <w:proofErr w:type="spellEnd"/>
      <w:r w:rsidRPr="00480991">
        <w:t>(</w:t>
      </w:r>
      <w:proofErr w:type="gramEnd"/>
      <w:r w:rsidRPr="00480991">
        <w:t>){</w:t>
      </w:r>
    </w:p>
    <w:p w14:paraId="01065D71" w14:textId="0FDCE290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textLeft.text</w:t>
      </w:r>
      <w:proofErr w:type="spellEnd"/>
      <w:r w:rsidRPr="00480991">
        <w:t xml:space="preserve"> = </w:t>
      </w:r>
      <w:proofErr w:type="spellStart"/>
      <w:proofErr w:type="gramStart"/>
      <w:r w:rsidRPr="00480991">
        <w:t>playerTeamBar.value.ToString</w:t>
      </w:r>
      <w:proofErr w:type="spellEnd"/>
      <w:proofErr w:type="gramEnd"/>
      <w:r w:rsidRPr="00480991">
        <w:t>();</w:t>
      </w:r>
    </w:p>
    <w:p w14:paraId="6C3B645E" w14:textId="3D6D52DD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textRight.text</w:t>
      </w:r>
      <w:proofErr w:type="spellEnd"/>
      <w:r w:rsidRPr="00480991">
        <w:t xml:space="preserve"> = </w:t>
      </w:r>
      <w:proofErr w:type="spellStart"/>
      <w:proofErr w:type="gramStart"/>
      <w:r w:rsidRPr="00480991">
        <w:t>enemyTeamBar.value.ToString</w:t>
      </w:r>
      <w:proofErr w:type="spellEnd"/>
      <w:proofErr w:type="gramEnd"/>
      <w:r w:rsidRPr="00480991">
        <w:t>();</w:t>
      </w:r>
    </w:p>
    <w:p w14:paraId="3D866811" w14:textId="31A1C438" w:rsidR="00480991" w:rsidRPr="00480991" w:rsidRDefault="00480991" w:rsidP="00480991">
      <w:pPr>
        <w:pStyle w:val="STTSAlgoritmaContent"/>
      </w:pPr>
      <w:r w:rsidRPr="00480991">
        <w:t>}</w:t>
      </w:r>
    </w:p>
    <w:p w14:paraId="68532FD0" w14:textId="77777777" w:rsidR="00480991" w:rsidRPr="00480991" w:rsidRDefault="00480991" w:rsidP="00480991">
      <w:pPr>
        <w:pStyle w:val="STTSAlgoritmaContent"/>
      </w:pPr>
    </w:p>
    <w:p w14:paraId="67B28F63" w14:textId="017044F4" w:rsidR="00480991" w:rsidRPr="00480991" w:rsidRDefault="00480991" w:rsidP="00480991">
      <w:pPr>
        <w:pStyle w:val="STTSAlgoritmaContent"/>
      </w:pPr>
      <w:proofErr w:type="spellStart"/>
      <w:r w:rsidRPr="00480991">
        <w:t>IEnumerator</w:t>
      </w:r>
      <w:proofErr w:type="spellEnd"/>
      <w:r w:rsidRPr="00480991">
        <w:t xml:space="preserve"> </w:t>
      </w:r>
      <w:proofErr w:type="spellStart"/>
      <w:proofErr w:type="gramStart"/>
      <w:r w:rsidRPr="00480991">
        <w:t>victoryAnimation</w:t>
      </w:r>
      <w:proofErr w:type="spellEnd"/>
      <w:r w:rsidRPr="00480991">
        <w:t>(</w:t>
      </w:r>
      <w:proofErr w:type="gramEnd"/>
      <w:r w:rsidRPr="00480991">
        <w:t>){</w:t>
      </w:r>
    </w:p>
    <w:p w14:paraId="4833C68B" w14:textId="55A37DAA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StartTimer</w:t>
      </w:r>
      <w:proofErr w:type="spellEnd"/>
      <w:r w:rsidRPr="00480991">
        <w:t xml:space="preserve"> = false;</w:t>
      </w:r>
    </w:p>
    <w:p w14:paraId="0554ACD3" w14:textId="74BE3DB6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playerManagerRef.activatePlayersScript</w:t>
      </w:r>
      <w:proofErr w:type="spellEnd"/>
      <w:r w:rsidRPr="00480991">
        <w:t>(false);</w:t>
      </w:r>
    </w:p>
    <w:p w14:paraId="1C76C477" w14:textId="1BF8566D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proofErr w:type="gramStart"/>
      <w:r w:rsidRPr="00480991">
        <w:t>itemToAnimate</w:t>
      </w:r>
      <w:proofErr w:type="spellEnd"/>
      <w:r w:rsidRPr="00480991">
        <w:t>?.</w:t>
      </w:r>
      <w:proofErr w:type="spellStart"/>
      <w:proofErr w:type="gramEnd"/>
      <w:r w:rsidRPr="00480991">
        <w:t>SetActive</w:t>
      </w:r>
      <w:proofErr w:type="spellEnd"/>
      <w:r w:rsidRPr="00480991">
        <w:t>(true);</w:t>
      </w:r>
    </w:p>
    <w:p w14:paraId="135BCA59" w14:textId="55CA3EE2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fightLength</w:t>
      </w:r>
      <w:proofErr w:type="spellEnd"/>
      <w:r w:rsidRPr="00480991">
        <w:t xml:space="preserve"> &lt;= 0)</w:t>
      </w:r>
    </w:p>
    <w:p w14:paraId="436E65E3" w14:textId="34C01DBC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"Time Up!";</w:t>
      </w:r>
    </w:p>
    <w:p w14:paraId="7D47A016" w14:textId="3B560092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else</w:t>
      </w:r>
    </w:p>
    <w:p w14:paraId="3FD5580A" w14:textId="0934936D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"Game Set!";</w:t>
      </w:r>
    </w:p>
    <w:p w14:paraId="769F4EC5" w14:textId="18F63922" w:rsidR="00480991" w:rsidRPr="00480991" w:rsidRDefault="00480991" w:rsidP="00480991">
      <w:pPr>
        <w:pStyle w:val="STTSAlgoritmaContent"/>
      </w:pPr>
      <w:r>
        <w:t xml:space="preserve">  </w:t>
      </w:r>
      <w:r w:rsidRPr="00480991">
        <w:t xml:space="preserve">yield return new </w:t>
      </w:r>
      <w:proofErr w:type="spellStart"/>
      <w:proofErr w:type="gramStart"/>
      <w:r w:rsidRPr="00480991">
        <w:t>WaitForSecondsRealtime</w:t>
      </w:r>
      <w:proofErr w:type="spellEnd"/>
      <w:r w:rsidRPr="00480991">
        <w:t>(</w:t>
      </w:r>
      <w:proofErr w:type="gramEnd"/>
      <w:r w:rsidRPr="00480991">
        <w:t>4);</w:t>
      </w:r>
    </w:p>
    <w:p w14:paraId="589DE549" w14:textId="2E009DB5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if (</w:t>
      </w:r>
      <w:proofErr w:type="spellStart"/>
      <w:r w:rsidRPr="00480991">
        <w:t>playerTeamBar.value</w:t>
      </w:r>
      <w:proofErr w:type="spellEnd"/>
      <w:r w:rsidRPr="00480991">
        <w:t xml:space="preserve"> &gt;= </w:t>
      </w:r>
      <w:proofErr w:type="spellStart"/>
      <w:r w:rsidRPr="00480991">
        <w:t>enemyTeamBar.value</w:t>
      </w:r>
      <w:proofErr w:type="spellEnd"/>
      <w:r w:rsidRPr="00480991">
        <w:t>)</w:t>
      </w:r>
    </w:p>
    <w:p w14:paraId="3C71F5F7" w14:textId="06427367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"Player Team wins";</w:t>
      </w:r>
    </w:p>
    <w:p w14:paraId="5B7453A2" w14:textId="3C01764F" w:rsidR="008A04D6" w:rsidRDefault="008A04D6" w:rsidP="008A04D6">
      <w:pPr>
        <w:pStyle w:val="STTSAlgoritma"/>
      </w:pPr>
      <w:proofErr w:type="spellStart"/>
      <w:r>
        <w:t>Segmen</w:t>
      </w:r>
      <w:proofErr w:type="spellEnd"/>
      <w:r>
        <w:t xml:space="preserve"> </w:t>
      </w:r>
      <w:r w:rsidR="00E90BD7">
        <w:t>Program 7.1</w:t>
      </w:r>
      <w:r w:rsidR="000E4E5A">
        <w:t>8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7AF5D367" w14:textId="5224739E" w:rsidR="00480991" w:rsidRPr="00480991" w:rsidRDefault="00480991" w:rsidP="00480991">
      <w:pPr>
        <w:pStyle w:val="STTSAlgoritmaContent"/>
      </w:pPr>
      <w:r>
        <w:t xml:space="preserve">  </w:t>
      </w:r>
      <w:r w:rsidRPr="00480991">
        <w:t>else if (</w:t>
      </w:r>
      <w:proofErr w:type="spellStart"/>
      <w:r w:rsidRPr="00480991">
        <w:t>enemyTeamBar.value</w:t>
      </w:r>
      <w:proofErr w:type="spellEnd"/>
      <w:r w:rsidRPr="00480991">
        <w:t xml:space="preserve"> &gt;= </w:t>
      </w:r>
      <w:proofErr w:type="spellStart"/>
      <w:r w:rsidRPr="00480991">
        <w:t>playerTeamBar.value</w:t>
      </w:r>
      <w:proofErr w:type="spellEnd"/>
      <w:r w:rsidRPr="00480991">
        <w:t>)</w:t>
      </w:r>
    </w:p>
    <w:p w14:paraId="43BC0BFB" w14:textId="78317D1D" w:rsidR="00480991" w:rsidRPr="00480991" w:rsidRDefault="00480991" w:rsidP="00480991">
      <w:pPr>
        <w:pStyle w:val="STTSAlgoritmaContent"/>
      </w:pPr>
      <w:r>
        <w:t xml:space="preserve">    </w:t>
      </w:r>
      <w:proofErr w:type="spellStart"/>
      <w:r w:rsidRPr="00480991">
        <w:t>gameOverText.text</w:t>
      </w:r>
      <w:proofErr w:type="spellEnd"/>
      <w:r w:rsidRPr="00480991">
        <w:t xml:space="preserve"> = "enemy team wins";</w:t>
      </w:r>
    </w:p>
    <w:p w14:paraId="202475E0" w14:textId="650A56B8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playerManagerRef.gameOverAnimation</w:t>
      </w:r>
      <w:proofErr w:type="spellEnd"/>
      <w:r w:rsidRPr="00480991">
        <w:t>(</w:t>
      </w:r>
      <w:proofErr w:type="spellStart"/>
      <w:r w:rsidRPr="00480991">
        <w:t>playerTeamBar.value</w:t>
      </w:r>
      <w:proofErr w:type="spellEnd"/>
      <w:r w:rsidRPr="00480991">
        <w:t xml:space="preserve"> &gt;= </w:t>
      </w:r>
      <w:proofErr w:type="spellStart"/>
      <w:r w:rsidRPr="00480991">
        <w:t>enemyTeamBar.value</w:t>
      </w:r>
      <w:proofErr w:type="spellEnd"/>
      <w:r w:rsidRPr="00480991">
        <w:t>);</w:t>
      </w:r>
    </w:p>
    <w:p w14:paraId="31CAD61D" w14:textId="00775838" w:rsidR="00480991" w:rsidRPr="00480991" w:rsidRDefault="00480991" w:rsidP="00480991">
      <w:pPr>
        <w:pStyle w:val="STTSAlgoritmaContent"/>
      </w:pPr>
      <w:r>
        <w:t xml:space="preserve">  </w:t>
      </w:r>
      <w:r w:rsidRPr="00480991">
        <w:t xml:space="preserve">yield return new </w:t>
      </w:r>
      <w:proofErr w:type="spellStart"/>
      <w:proofErr w:type="gramStart"/>
      <w:r w:rsidRPr="00480991">
        <w:t>WaitForSecondsRealtime</w:t>
      </w:r>
      <w:proofErr w:type="spellEnd"/>
      <w:r w:rsidRPr="00480991">
        <w:t>(</w:t>
      </w:r>
      <w:proofErr w:type="gramEnd"/>
      <w:r w:rsidRPr="00480991">
        <w:t>2);</w:t>
      </w:r>
    </w:p>
    <w:p w14:paraId="4D84D1CE" w14:textId="5C9CDA02" w:rsidR="00480991" w:rsidRPr="00480991" w:rsidRDefault="00480991" w:rsidP="00480991">
      <w:pPr>
        <w:pStyle w:val="STTSAlgoritmaContent"/>
      </w:pPr>
      <w:r>
        <w:t xml:space="preserve">  </w:t>
      </w:r>
      <w:proofErr w:type="spellStart"/>
      <w:r w:rsidRPr="00480991">
        <w:t>GetComponent</w:t>
      </w:r>
      <w:proofErr w:type="spellEnd"/>
      <w:r w:rsidRPr="00480991">
        <w:t>&lt;</w:t>
      </w:r>
      <w:proofErr w:type="spellStart"/>
      <w:r w:rsidRPr="00480991">
        <w:t>MainMenuNavigation</w:t>
      </w:r>
      <w:proofErr w:type="spellEnd"/>
      <w:r w:rsidRPr="00480991">
        <w:t>&gt;(</w:t>
      </w:r>
      <w:proofErr w:type="gramStart"/>
      <w:r w:rsidRPr="00480991">
        <w:t>).</w:t>
      </w:r>
      <w:proofErr w:type="spellStart"/>
      <w:r w:rsidRPr="00480991">
        <w:t>changeSceneIndex</w:t>
      </w:r>
      <w:proofErr w:type="spellEnd"/>
      <w:proofErr w:type="gramEnd"/>
      <w:r w:rsidRPr="00480991">
        <w:t>(-1);</w:t>
      </w:r>
    </w:p>
    <w:p w14:paraId="7B71994F" w14:textId="0864739E" w:rsidR="00480991" w:rsidRPr="00480991" w:rsidRDefault="00480991" w:rsidP="00480991">
      <w:pPr>
        <w:pStyle w:val="STTSAlgoritmaContent"/>
      </w:pPr>
      <w:r w:rsidRPr="00480991">
        <w:t>}</w:t>
      </w:r>
    </w:p>
    <w:p w14:paraId="221A45D1" w14:textId="501364DC" w:rsidR="00F8309E" w:rsidRDefault="00480991" w:rsidP="00480991">
      <w:pPr>
        <w:pStyle w:val="STTSAlgoritmaContent"/>
      </w:pPr>
      <w:r w:rsidRPr="00480991">
        <w:t>}</w:t>
      </w:r>
    </w:p>
    <w:p w14:paraId="3AE7B3D9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7594049B" w14:textId="33193A36" w:rsidR="00661AED" w:rsidRDefault="00661AED" w:rsidP="00661AED">
      <w:pPr>
        <w:ind w:firstLine="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UI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permain</w:t>
      </w:r>
      <w:r w:rsidR="002F4779">
        <w:t>an</w:t>
      </w:r>
      <w:proofErr w:type="spellEnd"/>
      <w:r w:rsidR="002F4779">
        <w:t xml:space="preserve"> :</w:t>
      </w:r>
      <w:proofErr w:type="gramEnd"/>
    </w:p>
    <w:p w14:paraId="2DEB71DC" w14:textId="77777777" w:rsidR="007F5CC9" w:rsidRDefault="007F5CC9" w:rsidP="00661AED">
      <w:pPr>
        <w:ind w:firstLine="0"/>
      </w:pPr>
    </w:p>
    <w:p w14:paraId="60371C9D" w14:textId="105D257C" w:rsidR="002F4779" w:rsidRDefault="002F4779" w:rsidP="002F4779">
      <w:pPr>
        <w:pStyle w:val="STTSGambar"/>
      </w:pPr>
      <w:r>
        <w:rPr>
          <w:noProof/>
        </w:rPr>
        <w:drawing>
          <wp:inline distT="0" distB="0" distL="0" distR="0" wp14:anchorId="6073B3E7" wp14:editId="17018209">
            <wp:extent cx="4492487" cy="2526811"/>
            <wp:effectExtent l="0" t="0" r="3810" b="6985"/>
            <wp:docPr id="678145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76" cy="25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3D519B7C" w14:textId="53C76260" w:rsidR="002F4779" w:rsidRDefault="002F4779" w:rsidP="002F4779">
      <w:pPr>
        <w:pStyle w:val="STTSGambar"/>
      </w:pPr>
      <w:r>
        <w:t>Gambar 7.</w:t>
      </w:r>
      <w:r w:rsidR="00E90BD7">
        <w:t>37</w:t>
      </w:r>
    </w:p>
    <w:p w14:paraId="418A1D4B" w14:textId="59610FE2" w:rsidR="00661AED" w:rsidRDefault="002F4779" w:rsidP="001B0181">
      <w:pPr>
        <w:pStyle w:val="STTSGamba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Splatted</w:t>
      </w:r>
    </w:p>
    <w:p w14:paraId="14B58D72" w14:textId="77777777" w:rsidR="00661AED" w:rsidRDefault="00661AED" w:rsidP="00661AED">
      <w:pPr>
        <w:pStyle w:val="STTSAlgoritmaContent"/>
        <w:numPr>
          <w:ilvl w:val="0"/>
          <w:numId w:val="0"/>
        </w:numPr>
        <w:ind w:left="624" w:hanging="624"/>
      </w:pPr>
    </w:p>
    <w:p w14:paraId="3608A2CA" w14:textId="42FC3B37" w:rsidR="00661AED" w:rsidRDefault="00661AED" w:rsidP="00661AED">
      <w:pPr>
        <w:ind w:firstLine="0"/>
      </w:pPr>
      <w:r>
        <w:t xml:space="preserve">Dan </w:t>
      </w:r>
      <w:proofErr w:type="spellStart"/>
      <w:r w:rsidR="001B0181">
        <w:t>dengan</w:t>
      </w:r>
      <w:proofErr w:type="spellEnd"/>
      <w:r w:rsidR="001B0181">
        <w:t xml:space="preserve"> </w:t>
      </w:r>
      <w:proofErr w:type="spellStart"/>
      <w:r w:rsidR="001B0181">
        <w:t>bantuan</w:t>
      </w:r>
      <w:proofErr w:type="spellEnd"/>
      <w:r w:rsidR="001B0181">
        <w:t xml:space="preserve"> </w:t>
      </w:r>
      <w:proofErr w:type="spellStart"/>
      <w:r w:rsidR="001B0181">
        <w:t>dari</w:t>
      </w:r>
      <w:proofErr w:type="spellEnd"/>
      <w:r w:rsidR="001B0181">
        <w:t xml:space="preserve"> </w:t>
      </w:r>
      <w:proofErr w:type="spellStart"/>
      <w:r w:rsidR="001B0181">
        <w:t>gambar</w:t>
      </w:r>
      <w:proofErr w:type="spellEnd"/>
      <w:r w:rsidR="001B0181">
        <w:t xml:space="preserve"> 7.</w:t>
      </w:r>
      <w:r w:rsidR="00E90BD7">
        <w:t>37</w:t>
      </w:r>
      <w:r w:rsidR="001B0181"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 xml:space="preserve"> :</w:t>
      </w:r>
      <w:proofErr w:type="gramEnd"/>
      <w:r>
        <w:t xml:space="preserve"> </w:t>
      </w:r>
    </w:p>
    <w:p w14:paraId="0459EF69" w14:textId="70A152AE" w:rsidR="00661AED" w:rsidRDefault="00661AED" w:rsidP="00661AED">
      <w:pPr>
        <w:pStyle w:val="ListParagraph"/>
        <w:numPr>
          <w:ilvl w:val="0"/>
          <w:numId w:val="42"/>
        </w:numPr>
        <w:ind w:left="426"/>
      </w:pPr>
      <w:r>
        <w:t>Start</w:t>
      </w:r>
      <w:r>
        <w:tab/>
        <w:t xml:space="preserve">: Dalam start </w:t>
      </w:r>
      <w:proofErr w:type="spellStart"/>
      <w:r>
        <w:t>diambil</w:t>
      </w:r>
      <w:proofErr w:type="spellEnd"/>
      <w:r>
        <w:t xml:space="preserve"> </w:t>
      </w:r>
      <w:proofErr w:type="spellStart"/>
      <w:r w:rsidR="001B0181">
        <w:t>angka</w:t>
      </w:r>
      <w:proofErr w:type="spellEnd"/>
      <w:r w:rsidR="001B0181">
        <w:t xml:space="preserve"> di bar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r w:rsidR="001B0181">
        <w:t>kanan</w:t>
      </w:r>
      <w:proofErr w:type="spellEnd"/>
      <w:r w:rsidR="001B0181">
        <w:t xml:space="preserve"> dan juga slider </w:t>
      </w:r>
      <w:proofErr w:type="spellStart"/>
      <w:r w:rsidR="001B0181">
        <w:t>kiri</w:t>
      </w:r>
      <w:proofErr w:type="spellEnd"/>
      <w:r w:rsidR="001B0181">
        <w:t xml:space="preserve"> dan </w:t>
      </w:r>
      <w:proofErr w:type="spellStart"/>
      <w:proofErr w:type="gramStart"/>
      <w:r w:rsidR="001B0181">
        <w:t>kanan</w:t>
      </w:r>
      <w:proofErr w:type="spellEnd"/>
      <w:r w:rsidR="001B0181">
        <w:t xml:space="preserve"> </w:t>
      </w:r>
      <w:r w:rsidR="000F55AB">
        <w:t>,</w:t>
      </w:r>
      <w:proofErr w:type="gramEnd"/>
      <w:r w:rsidR="000F55AB">
        <w:t xml:space="preserve"> </w:t>
      </w:r>
      <w:proofErr w:type="spellStart"/>
      <w:r w:rsidR="000F55AB">
        <w:t>setelah</w:t>
      </w:r>
      <w:proofErr w:type="spellEnd"/>
      <w:r w:rsidR="000F55AB">
        <w:t xml:space="preserve"> </w:t>
      </w:r>
      <w:proofErr w:type="spellStart"/>
      <w:r w:rsidR="000F55AB">
        <w:t>mengambil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slider, </w:t>
      </w:r>
      <w:proofErr w:type="spellStart"/>
      <w:r w:rsidR="000F55AB">
        <w:t>tentukan</w:t>
      </w:r>
      <w:proofErr w:type="spellEnd"/>
      <w:r w:rsidR="000F55AB">
        <w:t xml:space="preserve"> </w:t>
      </w:r>
      <w:proofErr w:type="spellStart"/>
      <w:r w:rsidR="000F55AB">
        <w:t>nilai</w:t>
      </w:r>
      <w:proofErr w:type="spellEnd"/>
      <w:r w:rsidR="000F55AB">
        <w:t xml:space="preserve"> </w:t>
      </w:r>
      <w:proofErr w:type="spellStart"/>
      <w:r w:rsidR="000F55AB">
        <w:t>maksimal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slider </w:t>
      </w:r>
      <w:proofErr w:type="spellStart"/>
      <w:r w:rsidR="000F55AB">
        <w:t>merupakan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maxScore</w:t>
      </w:r>
      <w:proofErr w:type="spellEnd"/>
      <w:r w:rsidR="000F55AB">
        <w:t xml:space="preserve"> (baris 7) dan buat </w:t>
      </w:r>
      <w:proofErr w:type="spellStart"/>
      <w:r w:rsidR="000F55AB">
        <w:t>isi</w:t>
      </w:r>
      <w:proofErr w:type="spellEnd"/>
      <w:r w:rsidR="000F55AB">
        <w:t xml:space="preserve"> </w:t>
      </w:r>
      <w:proofErr w:type="spellStart"/>
      <w:r w:rsidR="000F55AB">
        <w:t>dari</w:t>
      </w:r>
      <w:proofErr w:type="spellEnd"/>
      <w:r w:rsidR="000F55AB">
        <w:t xml:space="preserve"> </w:t>
      </w:r>
      <w:proofErr w:type="spellStart"/>
      <w:r w:rsidR="000F55AB">
        <w:t>angka</w:t>
      </w:r>
      <w:proofErr w:type="spellEnd"/>
      <w:r w:rsidR="000F55AB">
        <w:t xml:space="preserve"> dan slider 0. </w:t>
      </w:r>
      <w:proofErr w:type="spellStart"/>
      <w:r w:rsidR="000F55AB">
        <w:t>Terakhi</w:t>
      </w:r>
      <w:proofErr w:type="spellEnd"/>
      <w:r w:rsidR="000F55AB">
        <w:t xml:space="preserve"> buat timer di </w:t>
      </w:r>
      <w:proofErr w:type="spellStart"/>
      <w:r w:rsidR="000F55AB">
        <w:t>tengah</w:t>
      </w:r>
      <w:proofErr w:type="spellEnd"/>
      <w:r w:rsidR="000F55AB">
        <w:t xml:space="preserve"> </w:t>
      </w:r>
      <w:proofErr w:type="spellStart"/>
      <w:r w:rsidR="000F55AB">
        <w:t>bernilai</w:t>
      </w:r>
      <w:proofErr w:type="spellEnd"/>
      <w:r w:rsidR="000F55AB">
        <w:t xml:space="preserve"> </w:t>
      </w:r>
      <w:proofErr w:type="spellStart"/>
      <w:r w:rsidR="000F55AB">
        <w:t>variabel</w:t>
      </w:r>
      <w:proofErr w:type="spellEnd"/>
      <w:r w:rsidR="000F55AB">
        <w:t xml:space="preserve"> </w:t>
      </w:r>
      <w:proofErr w:type="spellStart"/>
      <w:r w:rsidR="000F55AB">
        <w:t>fightLength</w:t>
      </w:r>
      <w:proofErr w:type="spellEnd"/>
      <w:r w:rsidR="000F55AB">
        <w:t xml:space="preserve"> (baris 9).</w:t>
      </w:r>
    </w:p>
    <w:p w14:paraId="78E71930" w14:textId="736DCC87" w:rsidR="000F55AB" w:rsidRDefault="000F55AB" w:rsidP="00661AED">
      <w:pPr>
        <w:pStyle w:val="ListParagraph"/>
        <w:numPr>
          <w:ilvl w:val="0"/>
          <w:numId w:val="42"/>
        </w:numPr>
        <w:ind w:left="426"/>
      </w:pPr>
      <w:r>
        <w:t>Update</w:t>
      </w:r>
      <w:r>
        <w:tab/>
        <w:t xml:space="preserve">: Dalam update,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startTimer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start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Bila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direturn</w:t>
      </w:r>
      <w:proofErr w:type="spellEnd"/>
      <w:r>
        <w:t xml:space="preserve"> </w:t>
      </w:r>
      <w:proofErr w:type="spellStart"/>
      <w:r>
        <w:t>duluan</w:t>
      </w:r>
      <w:proofErr w:type="spellEnd"/>
      <w:r>
        <w:t xml:space="preserve">. Bila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timer dan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teks</w:t>
      </w:r>
      <w:proofErr w:type="spellEnd"/>
      <w:r>
        <w:t xml:space="preserve"> timer,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 atau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Coroutine </w:t>
      </w:r>
      <w:proofErr w:type="spellStart"/>
      <w:r>
        <w:t>victoryAnimation</w:t>
      </w:r>
      <w:proofErr w:type="spellEnd"/>
      <w:r>
        <w:t xml:space="preserve"> (baris 55 - 71).</w:t>
      </w:r>
    </w:p>
    <w:p w14:paraId="48548DE0" w14:textId="7F6DBB8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addScore</w:t>
      </w:r>
      <w:proofErr w:type="spellEnd"/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ditambah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proofErr w:type="spellStart"/>
      <w:r>
        <w:t>forPlayerTeam</w:t>
      </w:r>
      <w:proofErr w:type="spellEnd"/>
      <w:r>
        <w:t xml:space="preserve"> dan amount.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updateScoreText</w:t>
      </w:r>
      <w:proofErr w:type="spellEnd"/>
      <w:r>
        <w:t xml:space="preserve"> (baris 50 - 53)</w:t>
      </w:r>
    </w:p>
    <w:p w14:paraId="64647F02" w14:textId="63627AF3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updateScoreText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player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0F4A64E0" w14:textId="1F130D80" w:rsidR="000F55AB" w:rsidRDefault="000F55AB" w:rsidP="00661AED">
      <w:pPr>
        <w:pStyle w:val="ListParagraph"/>
        <w:numPr>
          <w:ilvl w:val="0"/>
          <w:numId w:val="42"/>
        </w:numPr>
        <w:ind w:left="426"/>
      </w:pPr>
      <w:proofErr w:type="spellStart"/>
      <w:r>
        <w:t>victoryAnimation</w:t>
      </w:r>
      <w:proofErr w:type="spellEnd"/>
      <w:r>
        <w:tab/>
        <w:t xml:space="preserve">: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game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. Bila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lastRenderedPageBreak/>
        <w:t>habis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“Time Up”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“Game Set”.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dan player </w:t>
      </w:r>
      <w:proofErr w:type="spellStart"/>
      <w:r>
        <w:t>dipindah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main menu.</w:t>
      </w:r>
    </w:p>
    <w:p w14:paraId="5D87539B" w14:textId="16B84498" w:rsidR="004B77BE" w:rsidRDefault="004B77BE" w:rsidP="004B77BE"/>
    <w:p w14:paraId="68F1F78B" w14:textId="53C0F74C" w:rsidR="004B77BE" w:rsidRDefault="004B77BE" w:rsidP="004B77BE">
      <w:pPr>
        <w:pStyle w:val="STTSGambar"/>
      </w:pPr>
      <w:r w:rsidRPr="004B77BE">
        <w:rPr>
          <w:noProof/>
        </w:rPr>
        <w:drawing>
          <wp:inline distT="0" distB="0" distL="0" distR="0" wp14:anchorId="2CDC1153" wp14:editId="4902DC7E">
            <wp:extent cx="3713259" cy="1660783"/>
            <wp:effectExtent l="0" t="0" r="1905" b="0"/>
            <wp:docPr id="65551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2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479" cy="1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D97">
        <w:t xml:space="preserve"> </w:t>
      </w:r>
    </w:p>
    <w:p w14:paraId="25B2751A" w14:textId="1B303914" w:rsidR="004B77BE" w:rsidRDefault="004B77BE" w:rsidP="004B77BE">
      <w:pPr>
        <w:pStyle w:val="STTSGambar"/>
      </w:pPr>
      <w:r>
        <w:t>Gambar 7.</w:t>
      </w:r>
      <w:r w:rsidR="00E90BD7">
        <w:t>38</w:t>
      </w:r>
    </w:p>
    <w:p w14:paraId="4A43259C" w14:textId="4AD7A490" w:rsidR="004B77BE" w:rsidRDefault="004B77BE" w:rsidP="004B77BE">
      <w:pPr>
        <w:pStyle w:val="STTSGambar"/>
      </w:pPr>
      <w:r>
        <w:t xml:space="preserve">Isi </w:t>
      </w:r>
      <w:proofErr w:type="spellStart"/>
      <w:r>
        <w:t>Variabel</w:t>
      </w:r>
      <w:proofErr w:type="spellEnd"/>
      <w:r>
        <w:t xml:space="preserve"> Bar Score Manager</w:t>
      </w:r>
    </w:p>
    <w:p w14:paraId="10696306" w14:textId="77777777" w:rsidR="00661AED" w:rsidRDefault="00661AED" w:rsidP="004B77BE">
      <w:pPr>
        <w:pStyle w:val="STTSAlgoritmaContent"/>
        <w:numPr>
          <w:ilvl w:val="0"/>
          <w:numId w:val="0"/>
        </w:numPr>
      </w:pPr>
    </w:p>
    <w:p w14:paraId="4268BA8C" w14:textId="6695E706" w:rsidR="004B77BE" w:rsidRDefault="004B77BE" w:rsidP="004B77BE"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Max Score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juga Fight Length yang </w:t>
      </w:r>
      <w:proofErr w:type="spellStart"/>
      <w:r>
        <w:t>merupakan</w:t>
      </w:r>
      <w:proofErr w:type="spellEnd"/>
      <w:r>
        <w:t xml:space="preserve"> lama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ini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250 dan 120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tegang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lama,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bosan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ketegangan</w:t>
      </w:r>
      <w:proofErr w:type="spellEnd"/>
      <w:r>
        <w:t xml:space="preserve">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timer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diraih</w:t>
      </w:r>
      <w:proofErr w:type="spellEnd"/>
      <w:r>
        <w:t>.</w:t>
      </w:r>
    </w:p>
    <w:p w14:paraId="7B889929" w14:textId="60C7E2B2" w:rsidR="004B77BE" w:rsidRPr="00AC5A0F" w:rsidRDefault="004B77BE" w:rsidP="00653F48">
      <w:r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lain, timer text dan game over text </w:t>
      </w:r>
      <w:proofErr w:type="spellStart"/>
      <w:r>
        <w:t>adalah</w:t>
      </w:r>
      <w:proofErr w:type="spellEnd"/>
      <w:r>
        <w:t xml:space="preserve"> text timer dan game over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item to animate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level </w:t>
      </w:r>
      <w:proofErr w:type="spellStart"/>
      <w:r>
        <w:t>selesai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player manager reference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sectPr w:rsidR="004B77BE" w:rsidRPr="00AC5A0F" w:rsidSect="00C22F25">
      <w:headerReference w:type="default" r:id="rId50"/>
      <w:footerReference w:type="default" r:id="rId51"/>
      <w:footerReference w:type="first" r:id="rId52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91341" w14:textId="77777777" w:rsidR="00226C6D" w:rsidRDefault="00226C6D" w:rsidP="00A1571D">
      <w:pPr>
        <w:spacing w:line="240" w:lineRule="auto"/>
      </w:pPr>
      <w:r>
        <w:separator/>
      </w:r>
    </w:p>
  </w:endnote>
  <w:endnote w:type="continuationSeparator" w:id="0">
    <w:p w14:paraId="09470532" w14:textId="77777777" w:rsidR="00226C6D" w:rsidRDefault="00226C6D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2199" w14:textId="77777777" w:rsidR="002043A5" w:rsidRDefault="002043A5">
    <w:pPr>
      <w:pStyle w:val="Footer"/>
      <w:jc w:val="center"/>
    </w:pPr>
  </w:p>
  <w:p w14:paraId="1FD19811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A266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5AE0F" w14:textId="77777777" w:rsidR="00226C6D" w:rsidRDefault="00226C6D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35FCF5CB" w14:textId="77777777" w:rsidR="00226C6D" w:rsidRDefault="00226C6D" w:rsidP="00A1571D">
      <w:pPr>
        <w:spacing w:line="240" w:lineRule="auto"/>
      </w:pPr>
      <w:r>
        <w:continuationSeparator/>
      </w:r>
    </w:p>
  </w:footnote>
  <w:footnote w:id="1">
    <w:p w14:paraId="08619C30" w14:textId="661783E5" w:rsidR="00BF1397" w:rsidRPr="00BF1397" w:rsidRDefault="00BF1397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BF1397">
        <w:t>https://www.gamedeveloper.com/programming/predictive-aim-mathematics-for-ai-targeting</w:t>
      </w:r>
    </w:p>
  </w:footnote>
  <w:footnote w:id="2">
    <w:p w14:paraId="7918BF02" w14:textId="29DEED16" w:rsidR="00D82D42" w:rsidRPr="00D82D42" w:rsidRDefault="00D82D42" w:rsidP="00D82D42">
      <w:pPr>
        <w:pStyle w:val="FootnoteText"/>
        <w:ind w:firstLine="0"/>
        <w:rPr>
          <w:lang w:val="en-US"/>
        </w:rPr>
      </w:pPr>
      <w:r>
        <w:rPr>
          <w:rStyle w:val="FootnoteReference"/>
        </w:rPr>
        <w:footnoteRef/>
      </w:r>
      <w:r w:rsidRPr="00D82D42">
        <w:t>Predictive Aim in Unity</w:t>
      </w:r>
      <w:r>
        <w:rPr>
          <w:lang w:val="en-US"/>
        </w:rPr>
        <w:t xml:space="preserve"> </w:t>
      </w:r>
      <w:r w:rsidRPr="00D82D42">
        <w:t>https://www.youtube.com/watch?v=2zVwug_agr0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5C9C" w14:textId="0C292C3B" w:rsidR="002043A5" w:rsidRDefault="00480991" w:rsidP="00AB2806">
    <w:pPr>
      <w:pStyle w:val="Header"/>
      <w:tabs>
        <w:tab w:val="clear" w:pos="4680"/>
        <w:tab w:val="clear" w:pos="9360"/>
      </w:tabs>
      <w:ind w:firstLine="0"/>
      <w:jc w:val="right"/>
    </w:pPr>
    <w:r>
      <w:rPr>
        <w:lang w:val="en-US"/>
      </w:rPr>
      <w:t xml:space="preserve"> </w:t>
    </w:r>
    <w:r w:rsidR="00F7368D">
      <w:rPr>
        <w:lang w:val="en-US"/>
      </w:rPr>
      <w:t xml:space="preserve"> </w:t>
    </w:r>
    <w:r w:rsidR="00133E45">
      <w:rPr>
        <w:lang w:val="en-US"/>
      </w:rPr>
      <w:t xml:space="preserve"> </w:t>
    </w:r>
    <w:r w:rsidR="00E7219E">
      <w:rPr>
        <w:lang w:val="en-US"/>
      </w:rPr>
      <w:t xml:space="preserve"> </w:t>
    </w:r>
    <w:r w:rsidR="002043A5">
      <w:fldChar w:fldCharType="begin"/>
    </w:r>
    <w:r w:rsidR="002043A5">
      <w:instrText xml:space="preserve"> PAGE   \* MERGEFORMAT </w:instrText>
    </w:r>
    <w:r w:rsidR="002043A5">
      <w:fldChar w:fldCharType="separate"/>
    </w:r>
    <w:r w:rsidR="002043A5">
      <w:rPr>
        <w:noProof/>
      </w:rPr>
      <w:t>10</w:t>
    </w:r>
    <w:r w:rsidR="002043A5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EF318F"/>
    <w:multiLevelType w:val="hybridMultilevel"/>
    <w:tmpl w:val="CA42FD48"/>
    <w:lvl w:ilvl="0" w:tplc="A6581FC6">
      <w:start w:val="1"/>
      <w:numFmt w:val="decimal"/>
      <w:lvlText w:val="5.7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B460D2"/>
    <w:multiLevelType w:val="hybridMultilevel"/>
    <w:tmpl w:val="4EEE51CA"/>
    <w:lvl w:ilvl="0" w:tplc="5888ED3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DA2DDE"/>
    <w:multiLevelType w:val="hybridMultilevel"/>
    <w:tmpl w:val="1E8C40B2"/>
    <w:lvl w:ilvl="0" w:tplc="DA708142">
      <w:start w:val="1"/>
      <w:numFmt w:val="decimal"/>
      <w:lvlText w:val="7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A0B37"/>
    <w:multiLevelType w:val="hybridMultilevel"/>
    <w:tmpl w:val="C382C442"/>
    <w:lvl w:ilvl="0" w:tplc="FFFFFFFF">
      <w:start w:val="1"/>
      <w:numFmt w:val="decimal"/>
      <w:lvlText w:val="7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507337"/>
    <w:multiLevelType w:val="hybridMultilevel"/>
    <w:tmpl w:val="FCA010A2"/>
    <w:lvl w:ilvl="0" w:tplc="8CA4E3B8">
      <w:start w:val="1"/>
      <w:numFmt w:val="decimal"/>
      <w:lvlText w:val="7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34A4F"/>
    <w:multiLevelType w:val="hybridMultilevel"/>
    <w:tmpl w:val="4CEC51C2"/>
    <w:lvl w:ilvl="0" w:tplc="B59814EA">
      <w:start w:val="1"/>
      <w:numFmt w:val="decimal"/>
      <w:lvlText w:val="7.4.5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54787E"/>
    <w:multiLevelType w:val="hybridMultilevel"/>
    <w:tmpl w:val="B3C4D530"/>
    <w:lvl w:ilvl="0" w:tplc="043005B6">
      <w:start w:val="1"/>
      <w:numFmt w:val="decimal"/>
      <w:lvlText w:val="5.6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87431"/>
    <w:multiLevelType w:val="hybridMultilevel"/>
    <w:tmpl w:val="07326FDA"/>
    <w:lvl w:ilvl="0" w:tplc="1E74C3D4">
      <w:start w:val="1"/>
      <w:numFmt w:val="decimal"/>
      <w:lvlText w:val="7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155F48"/>
    <w:multiLevelType w:val="hybridMultilevel"/>
    <w:tmpl w:val="2C24B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540BB6"/>
    <w:multiLevelType w:val="hybridMultilevel"/>
    <w:tmpl w:val="C7663528"/>
    <w:lvl w:ilvl="0" w:tplc="6AF4B1F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6"/>
  </w:num>
  <w:num w:numId="12" w16cid:durableId="179592129">
    <w:abstractNumId w:val="37"/>
  </w:num>
  <w:num w:numId="13" w16cid:durableId="1183593966">
    <w:abstractNumId w:val="13"/>
  </w:num>
  <w:num w:numId="14" w16cid:durableId="266929278">
    <w:abstractNumId w:val="33"/>
  </w:num>
  <w:num w:numId="15" w16cid:durableId="1262685322">
    <w:abstractNumId w:val="31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5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30"/>
  </w:num>
  <w:num w:numId="25" w16cid:durableId="763574591">
    <w:abstractNumId w:val="38"/>
  </w:num>
  <w:num w:numId="26" w16cid:durableId="1349792738">
    <w:abstractNumId w:val="22"/>
  </w:num>
  <w:num w:numId="27" w16cid:durableId="1753313646">
    <w:abstractNumId w:val="18"/>
  </w:num>
  <w:num w:numId="28" w16cid:durableId="1207447789">
    <w:abstractNumId w:val="14"/>
  </w:num>
  <w:num w:numId="29" w16cid:durableId="842933191">
    <w:abstractNumId w:val="15"/>
  </w:num>
  <w:num w:numId="30" w16cid:durableId="912159454">
    <w:abstractNumId w:val="12"/>
  </w:num>
  <w:num w:numId="31" w16cid:durableId="1214846819">
    <w:abstractNumId w:val="21"/>
  </w:num>
  <w:num w:numId="32" w16cid:durableId="506019559">
    <w:abstractNumId w:val="19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1045369850">
    <w:abstractNumId w:val="36"/>
  </w:num>
  <w:num w:numId="39" w16cid:durableId="21174009">
    <w:abstractNumId w:val="37"/>
  </w:num>
  <w:num w:numId="40" w16cid:durableId="1285499043">
    <w:abstractNumId w:val="32"/>
  </w:num>
  <w:num w:numId="41" w16cid:durableId="1804998731">
    <w:abstractNumId w:val="11"/>
  </w:num>
  <w:num w:numId="42" w16cid:durableId="718406474">
    <w:abstractNumId w:val="34"/>
  </w:num>
  <w:num w:numId="43" w16cid:durableId="1736395905">
    <w:abstractNumId w:val="24"/>
    <w:lvlOverride w:ilvl="0">
      <w:startOverride w:val="1"/>
    </w:lvlOverride>
  </w:num>
  <w:num w:numId="44" w16cid:durableId="1858304300">
    <w:abstractNumId w:val="24"/>
    <w:lvlOverride w:ilvl="0">
      <w:startOverride w:val="1"/>
    </w:lvlOverride>
  </w:num>
  <w:num w:numId="45" w16cid:durableId="951135555">
    <w:abstractNumId w:val="24"/>
    <w:lvlOverride w:ilvl="0">
      <w:startOverride w:val="1"/>
    </w:lvlOverride>
  </w:num>
  <w:num w:numId="46" w16cid:durableId="30423480">
    <w:abstractNumId w:val="24"/>
    <w:lvlOverride w:ilvl="0">
      <w:startOverride w:val="1"/>
    </w:lvlOverride>
  </w:num>
  <w:num w:numId="47" w16cid:durableId="1294368679">
    <w:abstractNumId w:val="20"/>
  </w:num>
  <w:num w:numId="48" w16cid:durableId="1706713516">
    <w:abstractNumId w:val="29"/>
  </w:num>
  <w:num w:numId="49" w16cid:durableId="160701292">
    <w:abstractNumId w:val="24"/>
    <w:lvlOverride w:ilvl="0">
      <w:startOverride w:val="1"/>
    </w:lvlOverride>
  </w:num>
  <w:num w:numId="50" w16cid:durableId="656495439">
    <w:abstractNumId w:val="24"/>
    <w:lvlOverride w:ilvl="0">
      <w:startOverride w:val="1"/>
    </w:lvlOverride>
  </w:num>
  <w:num w:numId="51" w16cid:durableId="1784035752">
    <w:abstractNumId w:val="24"/>
    <w:lvlOverride w:ilvl="0">
      <w:startOverride w:val="1"/>
    </w:lvlOverride>
  </w:num>
  <w:num w:numId="52" w16cid:durableId="1248348671">
    <w:abstractNumId w:val="24"/>
    <w:lvlOverride w:ilvl="0">
      <w:startOverride w:val="1"/>
    </w:lvlOverride>
  </w:num>
  <w:num w:numId="53" w16cid:durableId="1769227082">
    <w:abstractNumId w:val="28"/>
  </w:num>
  <w:num w:numId="54" w16cid:durableId="621616460">
    <w:abstractNumId w:val="24"/>
    <w:lvlOverride w:ilvl="0">
      <w:startOverride w:val="1"/>
    </w:lvlOverride>
  </w:num>
  <w:num w:numId="55" w16cid:durableId="241261433">
    <w:abstractNumId w:val="24"/>
    <w:lvlOverride w:ilvl="0">
      <w:startOverride w:val="1"/>
    </w:lvlOverride>
  </w:num>
  <w:num w:numId="56" w16cid:durableId="1203400401">
    <w:abstractNumId w:val="24"/>
    <w:lvlOverride w:ilvl="0">
      <w:startOverride w:val="1"/>
    </w:lvlOverride>
  </w:num>
  <w:num w:numId="57" w16cid:durableId="833374693">
    <w:abstractNumId w:val="24"/>
    <w:lvlOverride w:ilvl="0">
      <w:startOverride w:val="1"/>
    </w:lvlOverride>
  </w:num>
  <w:num w:numId="58" w16cid:durableId="890000416">
    <w:abstractNumId w:val="24"/>
    <w:lvlOverride w:ilvl="0">
      <w:startOverride w:val="1"/>
    </w:lvlOverride>
  </w:num>
  <w:num w:numId="59" w16cid:durableId="155532399">
    <w:abstractNumId w:val="24"/>
    <w:lvlOverride w:ilvl="0">
      <w:startOverride w:val="1"/>
    </w:lvlOverride>
  </w:num>
  <w:num w:numId="60" w16cid:durableId="55931417">
    <w:abstractNumId w:val="24"/>
    <w:lvlOverride w:ilvl="0">
      <w:startOverride w:val="1"/>
    </w:lvlOverride>
  </w:num>
  <w:num w:numId="61" w16cid:durableId="1170607896">
    <w:abstractNumId w:val="24"/>
    <w:lvlOverride w:ilvl="0">
      <w:startOverride w:val="1"/>
    </w:lvlOverride>
  </w:num>
  <w:num w:numId="62" w16cid:durableId="1607077170">
    <w:abstractNumId w:val="24"/>
    <w:lvlOverride w:ilvl="0">
      <w:startOverride w:val="1"/>
    </w:lvlOverride>
  </w:num>
  <w:num w:numId="63" w16cid:durableId="1666280074">
    <w:abstractNumId w:val="24"/>
    <w:lvlOverride w:ilvl="0">
      <w:startOverride w:val="1"/>
    </w:lvlOverride>
  </w:num>
  <w:num w:numId="64" w16cid:durableId="2109035831">
    <w:abstractNumId w:val="2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15"/>
    <w:rsid w:val="00000120"/>
    <w:rsid w:val="000007E4"/>
    <w:rsid w:val="000022C8"/>
    <w:rsid w:val="00003332"/>
    <w:rsid w:val="00003FC3"/>
    <w:rsid w:val="000048A2"/>
    <w:rsid w:val="00004BE9"/>
    <w:rsid w:val="00005782"/>
    <w:rsid w:val="000065BD"/>
    <w:rsid w:val="0000708E"/>
    <w:rsid w:val="00010EDE"/>
    <w:rsid w:val="0001119C"/>
    <w:rsid w:val="00020474"/>
    <w:rsid w:val="0002275E"/>
    <w:rsid w:val="000310D8"/>
    <w:rsid w:val="00033A42"/>
    <w:rsid w:val="00035638"/>
    <w:rsid w:val="0003760D"/>
    <w:rsid w:val="000426EE"/>
    <w:rsid w:val="0004443B"/>
    <w:rsid w:val="00045DB9"/>
    <w:rsid w:val="000460FE"/>
    <w:rsid w:val="00046291"/>
    <w:rsid w:val="00046384"/>
    <w:rsid w:val="000510D1"/>
    <w:rsid w:val="000545FB"/>
    <w:rsid w:val="00060115"/>
    <w:rsid w:val="0006024F"/>
    <w:rsid w:val="00065308"/>
    <w:rsid w:val="00074B14"/>
    <w:rsid w:val="000764B5"/>
    <w:rsid w:val="00076CA0"/>
    <w:rsid w:val="00077B17"/>
    <w:rsid w:val="00081847"/>
    <w:rsid w:val="00081DBE"/>
    <w:rsid w:val="00082FCB"/>
    <w:rsid w:val="00086755"/>
    <w:rsid w:val="000919E2"/>
    <w:rsid w:val="0009330C"/>
    <w:rsid w:val="00095EA4"/>
    <w:rsid w:val="000B4083"/>
    <w:rsid w:val="000B543B"/>
    <w:rsid w:val="000C1D8A"/>
    <w:rsid w:val="000C32B4"/>
    <w:rsid w:val="000C3AAF"/>
    <w:rsid w:val="000C68D5"/>
    <w:rsid w:val="000C6BAF"/>
    <w:rsid w:val="000D0AD4"/>
    <w:rsid w:val="000D0BA7"/>
    <w:rsid w:val="000E145D"/>
    <w:rsid w:val="000E153F"/>
    <w:rsid w:val="000E1CA2"/>
    <w:rsid w:val="000E25FE"/>
    <w:rsid w:val="000E4E5A"/>
    <w:rsid w:val="000F06FF"/>
    <w:rsid w:val="000F320F"/>
    <w:rsid w:val="000F3FDF"/>
    <w:rsid w:val="000F4ED2"/>
    <w:rsid w:val="000F533E"/>
    <w:rsid w:val="000F55AB"/>
    <w:rsid w:val="000F71FA"/>
    <w:rsid w:val="000F79DD"/>
    <w:rsid w:val="0010043D"/>
    <w:rsid w:val="00100B0C"/>
    <w:rsid w:val="00101734"/>
    <w:rsid w:val="00104245"/>
    <w:rsid w:val="001062EC"/>
    <w:rsid w:val="0011044E"/>
    <w:rsid w:val="0011360F"/>
    <w:rsid w:val="001172CF"/>
    <w:rsid w:val="00122B22"/>
    <w:rsid w:val="0012318D"/>
    <w:rsid w:val="00125AF1"/>
    <w:rsid w:val="0012674A"/>
    <w:rsid w:val="001275C4"/>
    <w:rsid w:val="00127F9D"/>
    <w:rsid w:val="00133336"/>
    <w:rsid w:val="00133CEE"/>
    <w:rsid w:val="00133E45"/>
    <w:rsid w:val="00137006"/>
    <w:rsid w:val="00140332"/>
    <w:rsid w:val="00140485"/>
    <w:rsid w:val="00141EE4"/>
    <w:rsid w:val="00142F15"/>
    <w:rsid w:val="00143EFA"/>
    <w:rsid w:val="001452DE"/>
    <w:rsid w:val="0014614C"/>
    <w:rsid w:val="001509D7"/>
    <w:rsid w:val="001524D0"/>
    <w:rsid w:val="00153037"/>
    <w:rsid w:val="00160547"/>
    <w:rsid w:val="00162E19"/>
    <w:rsid w:val="00164117"/>
    <w:rsid w:val="00165D7D"/>
    <w:rsid w:val="00166ADB"/>
    <w:rsid w:val="00167D47"/>
    <w:rsid w:val="00167EE9"/>
    <w:rsid w:val="00170203"/>
    <w:rsid w:val="00172DAE"/>
    <w:rsid w:val="0017411F"/>
    <w:rsid w:val="00174A6D"/>
    <w:rsid w:val="00174B2B"/>
    <w:rsid w:val="00177FAC"/>
    <w:rsid w:val="00184864"/>
    <w:rsid w:val="00185020"/>
    <w:rsid w:val="00185636"/>
    <w:rsid w:val="001856B3"/>
    <w:rsid w:val="00186995"/>
    <w:rsid w:val="00190CFD"/>
    <w:rsid w:val="00191432"/>
    <w:rsid w:val="00196AF0"/>
    <w:rsid w:val="001A19B1"/>
    <w:rsid w:val="001A373A"/>
    <w:rsid w:val="001A5F43"/>
    <w:rsid w:val="001A77DB"/>
    <w:rsid w:val="001B0181"/>
    <w:rsid w:val="001B1C36"/>
    <w:rsid w:val="001B2A9A"/>
    <w:rsid w:val="001B572E"/>
    <w:rsid w:val="001B5DD2"/>
    <w:rsid w:val="001B651C"/>
    <w:rsid w:val="001C10EE"/>
    <w:rsid w:val="001C1855"/>
    <w:rsid w:val="001C2E70"/>
    <w:rsid w:val="001C6832"/>
    <w:rsid w:val="001C79E4"/>
    <w:rsid w:val="001D1BDF"/>
    <w:rsid w:val="001D4976"/>
    <w:rsid w:val="001D6084"/>
    <w:rsid w:val="001D6106"/>
    <w:rsid w:val="001F10EB"/>
    <w:rsid w:val="001F1CCD"/>
    <w:rsid w:val="001F48CA"/>
    <w:rsid w:val="001F6267"/>
    <w:rsid w:val="001F69F3"/>
    <w:rsid w:val="002043A5"/>
    <w:rsid w:val="00204CC0"/>
    <w:rsid w:val="00205B40"/>
    <w:rsid w:val="002072EF"/>
    <w:rsid w:val="00212C06"/>
    <w:rsid w:val="002135D7"/>
    <w:rsid w:val="00214CE5"/>
    <w:rsid w:val="00215281"/>
    <w:rsid w:val="00217FF3"/>
    <w:rsid w:val="0022005E"/>
    <w:rsid w:val="0022286A"/>
    <w:rsid w:val="00223F84"/>
    <w:rsid w:val="00224B1D"/>
    <w:rsid w:val="00224C9A"/>
    <w:rsid w:val="002251E9"/>
    <w:rsid w:val="00226C6D"/>
    <w:rsid w:val="00230B40"/>
    <w:rsid w:val="002344E8"/>
    <w:rsid w:val="002356D7"/>
    <w:rsid w:val="00235CD0"/>
    <w:rsid w:val="0023696E"/>
    <w:rsid w:val="00237411"/>
    <w:rsid w:val="00240E64"/>
    <w:rsid w:val="00240F76"/>
    <w:rsid w:val="00242D06"/>
    <w:rsid w:val="00245A6D"/>
    <w:rsid w:val="00246A51"/>
    <w:rsid w:val="00246AA1"/>
    <w:rsid w:val="002534B1"/>
    <w:rsid w:val="00253763"/>
    <w:rsid w:val="00262568"/>
    <w:rsid w:val="002633CA"/>
    <w:rsid w:val="002649E4"/>
    <w:rsid w:val="00270EE7"/>
    <w:rsid w:val="00271A58"/>
    <w:rsid w:val="00280176"/>
    <w:rsid w:val="002801BB"/>
    <w:rsid w:val="00281408"/>
    <w:rsid w:val="00283515"/>
    <w:rsid w:val="002837FF"/>
    <w:rsid w:val="00283F97"/>
    <w:rsid w:val="00284105"/>
    <w:rsid w:val="00284356"/>
    <w:rsid w:val="0028636E"/>
    <w:rsid w:val="00290D31"/>
    <w:rsid w:val="00295055"/>
    <w:rsid w:val="00295AB6"/>
    <w:rsid w:val="00295EAB"/>
    <w:rsid w:val="002A3530"/>
    <w:rsid w:val="002A3A7E"/>
    <w:rsid w:val="002A77C0"/>
    <w:rsid w:val="002A7979"/>
    <w:rsid w:val="002B20D6"/>
    <w:rsid w:val="002B51B7"/>
    <w:rsid w:val="002B5F79"/>
    <w:rsid w:val="002C03D1"/>
    <w:rsid w:val="002C0B81"/>
    <w:rsid w:val="002C42D3"/>
    <w:rsid w:val="002C692A"/>
    <w:rsid w:val="002D1B11"/>
    <w:rsid w:val="002D1C50"/>
    <w:rsid w:val="002D266F"/>
    <w:rsid w:val="002D3AF7"/>
    <w:rsid w:val="002D56FF"/>
    <w:rsid w:val="002E0718"/>
    <w:rsid w:val="002E0A27"/>
    <w:rsid w:val="002E4488"/>
    <w:rsid w:val="002E454F"/>
    <w:rsid w:val="002E7886"/>
    <w:rsid w:val="002F0FDF"/>
    <w:rsid w:val="002F1521"/>
    <w:rsid w:val="002F4779"/>
    <w:rsid w:val="002F5A28"/>
    <w:rsid w:val="002F7C4A"/>
    <w:rsid w:val="00300230"/>
    <w:rsid w:val="0030387A"/>
    <w:rsid w:val="00305110"/>
    <w:rsid w:val="00305D97"/>
    <w:rsid w:val="003069D3"/>
    <w:rsid w:val="0030700D"/>
    <w:rsid w:val="0031345C"/>
    <w:rsid w:val="003146B7"/>
    <w:rsid w:val="00315264"/>
    <w:rsid w:val="003160CB"/>
    <w:rsid w:val="003174D6"/>
    <w:rsid w:val="00321705"/>
    <w:rsid w:val="00323C0B"/>
    <w:rsid w:val="00325257"/>
    <w:rsid w:val="00330DFB"/>
    <w:rsid w:val="00331E5D"/>
    <w:rsid w:val="0033237C"/>
    <w:rsid w:val="00333D86"/>
    <w:rsid w:val="0034641C"/>
    <w:rsid w:val="00347A6C"/>
    <w:rsid w:val="0035078E"/>
    <w:rsid w:val="003509EE"/>
    <w:rsid w:val="00352F16"/>
    <w:rsid w:val="00357C46"/>
    <w:rsid w:val="00361052"/>
    <w:rsid w:val="00362805"/>
    <w:rsid w:val="003640ED"/>
    <w:rsid w:val="003658CD"/>
    <w:rsid w:val="00370F7A"/>
    <w:rsid w:val="00371071"/>
    <w:rsid w:val="0037489B"/>
    <w:rsid w:val="00377D63"/>
    <w:rsid w:val="00382AF3"/>
    <w:rsid w:val="003839F6"/>
    <w:rsid w:val="00384132"/>
    <w:rsid w:val="003848F0"/>
    <w:rsid w:val="00384A19"/>
    <w:rsid w:val="003913C5"/>
    <w:rsid w:val="00392A03"/>
    <w:rsid w:val="0039789E"/>
    <w:rsid w:val="003A2375"/>
    <w:rsid w:val="003A3284"/>
    <w:rsid w:val="003A5619"/>
    <w:rsid w:val="003A66BC"/>
    <w:rsid w:val="003B0700"/>
    <w:rsid w:val="003B0B39"/>
    <w:rsid w:val="003B2344"/>
    <w:rsid w:val="003B35C5"/>
    <w:rsid w:val="003B57BA"/>
    <w:rsid w:val="003C07DA"/>
    <w:rsid w:val="003C7D3D"/>
    <w:rsid w:val="003E151F"/>
    <w:rsid w:val="003E5004"/>
    <w:rsid w:val="003E54AF"/>
    <w:rsid w:val="003E662B"/>
    <w:rsid w:val="003F17F9"/>
    <w:rsid w:val="003F3605"/>
    <w:rsid w:val="003F4BE4"/>
    <w:rsid w:val="003F66C7"/>
    <w:rsid w:val="003F7084"/>
    <w:rsid w:val="0040315E"/>
    <w:rsid w:val="0040395B"/>
    <w:rsid w:val="00406DD2"/>
    <w:rsid w:val="00416760"/>
    <w:rsid w:val="00416797"/>
    <w:rsid w:val="00421F76"/>
    <w:rsid w:val="00424F4C"/>
    <w:rsid w:val="00430125"/>
    <w:rsid w:val="00430190"/>
    <w:rsid w:val="004349B0"/>
    <w:rsid w:val="00434B31"/>
    <w:rsid w:val="0044021C"/>
    <w:rsid w:val="004405C8"/>
    <w:rsid w:val="00440D67"/>
    <w:rsid w:val="00443C6F"/>
    <w:rsid w:val="00447B9A"/>
    <w:rsid w:val="00450148"/>
    <w:rsid w:val="00456CAC"/>
    <w:rsid w:val="00462CE1"/>
    <w:rsid w:val="00467D71"/>
    <w:rsid w:val="004716E8"/>
    <w:rsid w:val="00473B57"/>
    <w:rsid w:val="00477772"/>
    <w:rsid w:val="00480991"/>
    <w:rsid w:val="00486A86"/>
    <w:rsid w:val="00491A9C"/>
    <w:rsid w:val="00492D09"/>
    <w:rsid w:val="00494B20"/>
    <w:rsid w:val="004967A3"/>
    <w:rsid w:val="004A022C"/>
    <w:rsid w:val="004A1056"/>
    <w:rsid w:val="004A22FA"/>
    <w:rsid w:val="004B2EF7"/>
    <w:rsid w:val="004B41E2"/>
    <w:rsid w:val="004B77BE"/>
    <w:rsid w:val="004C1089"/>
    <w:rsid w:val="004C187F"/>
    <w:rsid w:val="004C54C6"/>
    <w:rsid w:val="004C7F23"/>
    <w:rsid w:val="004D07A1"/>
    <w:rsid w:val="004D2964"/>
    <w:rsid w:val="004D3D3E"/>
    <w:rsid w:val="004D40CF"/>
    <w:rsid w:val="004D616E"/>
    <w:rsid w:val="004E37AD"/>
    <w:rsid w:val="004E3FC1"/>
    <w:rsid w:val="004E7B2D"/>
    <w:rsid w:val="004F12B3"/>
    <w:rsid w:val="004F25B3"/>
    <w:rsid w:val="004F2997"/>
    <w:rsid w:val="004F449E"/>
    <w:rsid w:val="004F66B7"/>
    <w:rsid w:val="004F6B6D"/>
    <w:rsid w:val="00501E31"/>
    <w:rsid w:val="005049AA"/>
    <w:rsid w:val="005074CC"/>
    <w:rsid w:val="005170E7"/>
    <w:rsid w:val="0052233E"/>
    <w:rsid w:val="00523FA8"/>
    <w:rsid w:val="00526288"/>
    <w:rsid w:val="005342BD"/>
    <w:rsid w:val="00534DC6"/>
    <w:rsid w:val="00535191"/>
    <w:rsid w:val="00536FD1"/>
    <w:rsid w:val="0053754A"/>
    <w:rsid w:val="005417A0"/>
    <w:rsid w:val="00544A34"/>
    <w:rsid w:val="005464F0"/>
    <w:rsid w:val="0055149D"/>
    <w:rsid w:val="00551A87"/>
    <w:rsid w:val="00551AAB"/>
    <w:rsid w:val="00552572"/>
    <w:rsid w:val="005526FA"/>
    <w:rsid w:val="00555026"/>
    <w:rsid w:val="00555761"/>
    <w:rsid w:val="00555862"/>
    <w:rsid w:val="00557AE5"/>
    <w:rsid w:val="005602A4"/>
    <w:rsid w:val="00561698"/>
    <w:rsid w:val="005624E6"/>
    <w:rsid w:val="00563784"/>
    <w:rsid w:val="0056614D"/>
    <w:rsid w:val="005752D6"/>
    <w:rsid w:val="00576EC8"/>
    <w:rsid w:val="0058062A"/>
    <w:rsid w:val="005828AB"/>
    <w:rsid w:val="00582E53"/>
    <w:rsid w:val="0058385E"/>
    <w:rsid w:val="00587587"/>
    <w:rsid w:val="00587EBF"/>
    <w:rsid w:val="005900D5"/>
    <w:rsid w:val="00592C42"/>
    <w:rsid w:val="00592CFF"/>
    <w:rsid w:val="005A03ED"/>
    <w:rsid w:val="005A163E"/>
    <w:rsid w:val="005A1D6A"/>
    <w:rsid w:val="005A494B"/>
    <w:rsid w:val="005B0DF5"/>
    <w:rsid w:val="005B1194"/>
    <w:rsid w:val="005B1D00"/>
    <w:rsid w:val="005B1D60"/>
    <w:rsid w:val="005B2FC3"/>
    <w:rsid w:val="005C1B39"/>
    <w:rsid w:val="005C6DE7"/>
    <w:rsid w:val="005D5236"/>
    <w:rsid w:val="005D60DF"/>
    <w:rsid w:val="005E2B62"/>
    <w:rsid w:val="005E2D46"/>
    <w:rsid w:val="005E62D6"/>
    <w:rsid w:val="005E631B"/>
    <w:rsid w:val="005E6C51"/>
    <w:rsid w:val="005F3D3A"/>
    <w:rsid w:val="005F7832"/>
    <w:rsid w:val="0060054C"/>
    <w:rsid w:val="00600A9E"/>
    <w:rsid w:val="00600BB1"/>
    <w:rsid w:val="00604330"/>
    <w:rsid w:val="00604D4C"/>
    <w:rsid w:val="006055DE"/>
    <w:rsid w:val="00605A85"/>
    <w:rsid w:val="006100B4"/>
    <w:rsid w:val="0061060F"/>
    <w:rsid w:val="0061205A"/>
    <w:rsid w:val="00612ABC"/>
    <w:rsid w:val="006141F7"/>
    <w:rsid w:val="00615412"/>
    <w:rsid w:val="0061665C"/>
    <w:rsid w:val="0061797B"/>
    <w:rsid w:val="0062218C"/>
    <w:rsid w:val="006228AC"/>
    <w:rsid w:val="00624227"/>
    <w:rsid w:val="00630F58"/>
    <w:rsid w:val="00641DF8"/>
    <w:rsid w:val="006425E7"/>
    <w:rsid w:val="0064265F"/>
    <w:rsid w:val="006433F2"/>
    <w:rsid w:val="00645F46"/>
    <w:rsid w:val="00646ED2"/>
    <w:rsid w:val="006478B7"/>
    <w:rsid w:val="006505D5"/>
    <w:rsid w:val="006513FE"/>
    <w:rsid w:val="00651D7A"/>
    <w:rsid w:val="00653F48"/>
    <w:rsid w:val="00654C90"/>
    <w:rsid w:val="00655702"/>
    <w:rsid w:val="00656D79"/>
    <w:rsid w:val="006619C4"/>
    <w:rsid w:val="00661AED"/>
    <w:rsid w:val="00666D63"/>
    <w:rsid w:val="00667F0F"/>
    <w:rsid w:val="006729B5"/>
    <w:rsid w:val="006731ED"/>
    <w:rsid w:val="00673243"/>
    <w:rsid w:val="0067516A"/>
    <w:rsid w:val="00676455"/>
    <w:rsid w:val="00676FA6"/>
    <w:rsid w:val="00680630"/>
    <w:rsid w:val="00685D47"/>
    <w:rsid w:val="00687007"/>
    <w:rsid w:val="00690B2F"/>
    <w:rsid w:val="0069203E"/>
    <w:rsid w:val="00693B85"/>
    <w:rsid w:val="006953AE"/>
    <w:rsid w:val="00695C58"/>
    <w:rsid w:val="006A7A73"/>
    <w:rsid w:val="006B03FD"/>
    <w:rsid w:val="006B0FE4"/>
    <w:rsid w:val="006B1ABF"/>
    <w:rsid w:val="006B409E"/>
    <w:rsid w:val="006B5CD7"/>
    <w:rsid w:val="006C439F"/>
    <w:rsid w:val="006C689D"/>
    <w:rsid w:val="006C6996"/>
    <w:rsid w:val="006D0C04"/>
    <w:rsid w:val="006D4B26"/>
    <w:rsid w:val="006E1D66"/>
    <w:rsid w:val="006E2920"/>
    <w:rsid w:val="006F355E"/>
    <w:rsid w:val="006F3F3F"/>
    <w:rsid w:val="006F4666"/>
    <w:rsid w:val="006F5AB5"/>
    <w:rsid w:val="00701CE3"/>
    <w:rsid w:val="007032AD"/>
    <w:rsid w:val="007071FD"/>
    <w:rsid w:val="00707BFB"/>
    <w:rsid w:val="007153EC"/>
    <w:rsid w:val="00715819"/>
    <w:rsid w:val="00721731"/>
    <w:rsid w:val="0072229E"/>
    <w:rsid w:val="007224B0"/>
    <w:rsid w:val="00724C34"/>
    <w:rsid w:val="007261C6"/>
    <w:rsid w:val="007368B2"/>
    <w:rsid w:val="00736F3E"/>
    <w:rsid w:val="0074055D"/>
    <w:rsid w:val="00740724"/>
    <w:rsid w:val="007414F1"/>
    <w:rsid w:val="0074171C"/>
    <w:rsid w:val="00741B4C"/>
    <w:rsid w:val="00751A9E"/>
    <w:rsid w:val="00752147"/>
    <w:rsid w:val="00754080"/>
    <w:rsid w:val="007553D7"/>
    <w:rsid w:val="00766AA8"/>
    <w:rsid w:val="00770193"/>
    <w:rsid w:val="007718F9"/>
    <w:rsid w:val="00773C1C"/>
    <w:rsid w:val="00775860"/>
    <w:rsid w:val="00776081"/>
    <w:rsid w:val="00776775"/>
    <w:rsid w:val="00781D57"/>
    <w:rsid w:val="007834C5"/>
    <w:rsid w:val="00784C7B"/>
    <w:rsid w:val="00786E4E"/>
    <w:rsid w:val="00787E67"/>
    <w:rsid w:val="007924B8"/>
    <w:rsid w:val="007947AA"/>
    <w:rsid w:val="007A772B"/>
    <w:rsid w:val="007B0BEF"/>
    <w:rsid w:val="007B3E62"/>
    <w:rsid w:val="007B4309"/>
    <w:rsid w:val="007B62C8"/>
    <w:rsid w:val="007C2F59"/>
    <w:rsid w:val="007C3B14"/>
    <w:rsid w:val="007D172F"/>
    <w:rsid w:val="007D2695"/>
    <w:rsid w:val="007D328E"/>
    <w:rsid w:val="007D39FE"/>
    <w:rsid w:val="007E30CB"/>
    <w:rsid w:val="007E3C59"/>
    <w:rsid w:val="007E67CD"/>
    <w:rsid w:val="007E68AA"/>
    <w:rsid w:val="007E7FE0"/>
    <w:rsid w:val="007F210C"/>
    <w:rsid w:val="007F2F2D"/>
    <w:rsid w:val="007F3538"/>
    <w:rsid w:val="007F3A57"/>
    <w:rsid w:val="007F4879"/>
    <w:rsid w:val="007F4C74"/>
    <w:rsid w:val="007F5CC9"/>
    <w:rsid w:val="008043F4"/>
    <w:rsid w:val="0080581A"/>
    <w:rsid w:val="0080683D"/>
    <w:rsid w:val="0081045B"/>
    <w:rsid w:val="00816774"/>
    <w:rsid w:val="008201EC"/>
    <w:rsid w:val="008217B3"/>
    <w:rsid w:val="00822176"/>
    <w:rsid w:val="0082397D"/>
    <w:rsid w:val="00826CBB"/>
    <w:rsid w:val="00832225"/>
    <w:rsid w:val="00832273"/>
    <w:rsid w:val="00833277"/>
    <w:rsid w:val="00833DC1"/>
    <w:rsid w:val="008427C5"/>
    <w:rsid w:val="00846E37"/>
    <w:rsid w:val="00856B20"/>
    <w:rsid w:val="0086149A"/>
    <w:rsid w:val="008618E6"/>
    <w:rsid w:val="00862901"/>
    <w:rsid w:val="00862D17"/>
    <w:rsid w:val="00865970"/>
    <w:rsid w:val="008712B7"/>
    <w:rsid w:val="00873C4D"/>
    <w:rsid w:val="00877FD4"/>
    <w:rsid w:val="008825CD"/>
    <w:rsid w:val="00882A86"/>
    <w:rsid w:val="00882E66"/>
    <w:rsid w:val="00886935"/>
    <w:rsid w:val="008877D0"/>
    <w:rsid w:val="00890424"/>
    <w:rsid w:val="00890C25"/>
    <w:rsid w:val="00891677"/>
    <w:rsid w:val="00891F44"/>
    <w:rsid w:val="00891FF8"/>
    <w:rsid w:val="00892261"/>
    <w:rsid w:val="0089412F"/>
    <w:rsid w:val="00895E47"/>
    <w:rsid w:val="008970D0"/>
    <w:rsid w:val="008A04D6"/>
    <w:rsid w:val="008A351B"/>
    <w:rsid w:val="008A4073"/>
    <w:rsid w:val="008A5817"/>
    <w:rsid w:val="008A6C28"/>
    <w:rsid w:val="008B1819"/>
    <w:rsid w:val="008B52BD"/>
    <w:rsid w:val="008B61ED"/>
    <w:rsid w:val="008B6D02"/>
    <w:rsid w:val="008C228F"/>
    <w:rsid w:val="008C23C3"/>
    <w:rsid w:val="008C5442"/>
    <w:rsid w:val="008C58AC"/>
    <w:rsid w:val="008D08CC"/>
    <w:rsid w:val="008D0D45"/>
    <w:rsid w:val="008D0FAE"/>
    <w:rsid w:val="008D219A"/>
    <w:rsid w:val="008D52E5"/>
    <w:rsid w:val="008E2254"/>
    <w:rsid w:val="008E453D"/>
    <w:rsid w:val="008E5CEF"/>
    <w:rsid w:val="008E6E9F"/>
    <w:rsid w:val="008E7918"/>
    <w:rsid w:val="008F21BD"/>
    <w:rsid w:val="008F2BE6"/>
    <w:rsid w:val="008F39D3"/>
    <w:rsid w:val="008F5758"/>
    <w:rsid w:val="008F5CFE"/>
    <w:rsid w:val="008F7F37"/>
    <w:rsid w:val="00902DE0"/>
    <w:rsid w:val="00903E79"/>
    <w:rsid w:val="009060B8"/>
    <w:rsid w:val="00906DCD"/>
    <w:rsid w:val="00907A67"/>
    <w:rsid w:val="009110F2"/>
    <w:rsid w:val="009111CD"/>
    <w:rsid w:val="00911F41"/>
    <w:rsid w:val="00917D69"/>
    <w:rsid w:val="009225FD"/>
    <w:rsid w:val="009253FF"/>
    <w:rsid w:val="00927AE3"/>
    <w:rsid w:val="00930455"/>
    <w:rsid w:val="009313D8"/>
    <w:rsid w:val="00931A47"/>
    <w:rsid w:val="00933289"/>
    <w:rsid w:val="009344B3"/>
    <w:rsid w:val="00935077"/>
    <w:rsid w:val="00940BD9"/>
    <w:rsid w:val="009448A1"/>
    <w:rsid w:val="00947E12"/>
    <w:rsid w:val="00950C8D"/>
    <w:rsid w:val="0096479A"/>
    <w:rsid w:val="00965A36"/>
    <w:rsid w:val="009700B0"/>
    <w:rsid w:val="00976A7E"/>
    <w:rsid w:val="00980444"/>
    <w:rsid w:val="00981A76"/>
    <w:rsid w:val="009822D6"/>
    <w:rsid w:val="00991AF4"/>
    <w:rsid w:val="00996D2D"/>
    <w:rsid w:val="00997FD7"/>
    <w:rsid w:val="009A36D3"/>
    <w:rsid w:val="009A3A14"/>
    <w:rsid w:val="009A5822"/>
    <w:rsid w:val="009A7BA7"/>
    <w:rsid w:val="009B1373"/>
    <w:rsid w:val="009B6531"/>
    <w:rsid w:val="009C17AA"/>
    <w:rsid w:val="009C1E9F"/>
    <w:rsid w:val="009C3071"/>
    <w:rsid w:val="009C4527"/>
    <w:rsid w:val="009C5874"/>
    <w:rsid w:val="009C7259"/>
    <w:rsid w:val="009D0678"/>
    <w:rsid w:val="009D13BC"/>
    <w:rsid w:val="009D1535"/>
    <w:rsid w:val="009D5DA4"/>
    <w:rsid w:val="009D7200"/>
    <w:rsid w:val="009E0E03"/>
    <w:rsid w:val="009E2D46"/>
    <w:rsid w:val="009E7232"/>
    <w:rsid w:val="009E75AA"/>
    <w:rsid w:val="009E78E5"/>
    <w:rsid w:val="009F3279"/>
    <w:rsid w:val="009F411A"/>
    <w:rsid w:val="00A04FDC"/>
    <w:rsid w:val="00A10EF4"/>
    <w:rsid w:val="00A139ED"/>
    <w:rsid w:val="00A14367"/>
    <w:rsid w:val="00A1571D"/>
    <w:rsid w:val="00A15B0A"/>
    <w:rsid w:val="00A203F3"/>
    <w:rsid w:val="00A21A5E"/>
    <w:rsid w:val="00A21F61"/>
    <w:rsid w:val="00A22328"/>
    <w:rsid w:val="00A2333E"/>
    <w:rsid w:val="00A319EC"/>
    <w:rsid w:val="00A33159"/>
    <w:rsid w:val="00A3573E"/>
    <w:rsid w:val="00A37D3C"/>
    <w:rsid w:val="00A502F7"/>
    <w:rsid w:val="00A51959"/>
    <w:rsid w:val="00A53C95"/>
    <w:rsid w:val="00A54D25"/>
    <w:rsid w:val="00A55A3C"/>
    <w:rsid w:val="00A56A43"/>
    <w:rsid w:val="00A57E12"/>
    <w:rsid w:val="00A61535"/>
    <w:rsid w:val="00A61F02"/>
    <w:rsid w:val="00A67276"/>
    <w:rsid w:val="00A735AF"/>
    <w:rsid w:val="00A76F38"/>
    <w:rsid w:val="00A77987"/>
    <w:rsid w:val="00A81CB9"/>
    <w:rsid w:val="00A83CDA"/>
    <w:rsid w:val="00A8590B"/>
    <w:rsid w:val="00A861A2"/>
    <w:rsid w:val="00A8636B"/>
    <w:rsid w:val="00A91841"/>
    <w:rsid w:val="00A91E49"/>
    <w:rsid w:val="00A92596"/>
    <w:rsid w:val="00A9396C"/>
    <w:rsid w:val="00A9493C"/>
    <w:rsid w:val="00A96EAD"/>
    <w:rsid w:val="00A97CC6"/>
    <w:rsid w:val="00AA16ED"/>
    <w:rsid w:val="00AA1973"/>
    <w:rsid w:val="00AA2DCC"/>
    <w:rsid w:val="00AA433A"/>
    <w:rsid w:val="00AA70E1"/>
    <w:rsid w:val="00AB1E97"/>
    <w:rsid w:val="00AB2806"/>
    <w:rsid w:val="00AB2E85"/>
    <w:rsid w:val="00AB4626"/>
    <w:rsid w:val="00AC05D5"/>
    <w:rsid w:val="00AC0B92"/>
    <w:rsid w:val="00AC1E68"/>
    <w:rsid w:val="00AC1EC5"/>
    <w:rsid w:val="00AC22C1"/>
    <w:rsid w:val="00AC3982"/>
    <w:rsid w:val="00AC46B4"/>
    <w:rsid w:val="00AC470D"/>
    <w:rsid w:val="00AC5A0F"/>
    <w:rsid w:val="00AC7FE1"/>
    <w:rsid w:val="00AD026C"/>
    <w:rsid w:val="00AD06C0"/>
    <w:rsid w:val="00AD1F98"/>
    <w:rsid w:val="00AD28AE"/>
    <w:rsid w:val="00AD521D"/>
    <w:rsid w:val="00AD5276"/>
    <w:rsid w:val="00AD5321"/>
    <w:rsid w:val="00AD7B68"/>
    <w:rsid w:val="00AE4313"/>
    <w:rsid w:val="00AE454E"/>
    <w:rsid w:val="00AE54C6"/>
    <w:rsid w:val="00AE72A4"/>
    <w:rsid w:val="00AF0656"/>
    <w:rsid w:val="00AF29E7"/>
    <w:rsid w:val="00AF607C"/>
    <w:rsid w:val="00AF7C10"/>
    <w:rsid w:val="00AF7FEF"/>
    <w:rsid w:val="00B0279F"/>
    <w:rsid w:val="00B0310A"/>
    <w:rsid w:val="00B040C8"/>
    <w:rsid w:val="00B044B5"/>
    <w:rsid w:val="00B04580"/>
    <w:rsid w:val="00B04FBA"/>
    <w:rsid w:val="00B06DB4"/>
    <w:rsid w:val="00B13BA4"/>
    <w:rsid w:val="00B15E13"/>
    <w:rsid w:val="00B228A7"/>
    <w:rsid w:val="00B23C2C"/>
    <w:rsid w:val="00B23C6D"/>
    <w:rsid w:val="00B23DDC"/>
    <w:rsid w:val="00B24BCD"/>
    <w:rsid w:val="00B261B6"/>
    <w:rsid w:val="00B2716E"/>
    <w:rsid w:val="00B304E3"/>
    <w:rsid w:val="00B37F8D"/>
    <w:rsid w:val="00B4107C"/>
    <w:rsid w:val="00B45EE1"/>
    <w:rsid w:val="00B45FB2"/>
    <w:rsid w:val="00B46211"/>
    <w:rsid w:val="00B4720F"/>
    <w:rsid w:val="00B53644"/>
    <w:rsid w:val="00B53EE1"/>
    <w:rsid w:val="00B542D2"/>
    <w:rsid w:val="00B56B52"/>
    <w:rsid w:val="00B624D0"/>
    <w:rsid w:val="00B657AA"/>
    <w:rsid w:val="00B66044"/>
    <w:rsid w:val="00B66AE6"/>
    <w:rsid w:val="00B67CBA"/>
    <w:rsid w:val="00B67DB6"/>
    <w:rsid w:val="00B731F2"/>
    <w:rsid w:val="00B74243"/>
    <w:rsid w:val="00B74815"/>
    <w:rsid w:val="00B74E10"/>
    <w:rsid w:val="00B80777"/>
    <w:rsid w:val="00B80FBD"/>
    <w:rsid w:val="00B83D06"/>
    <w:rsid w:val="00B90035"/>
    <w:rsid w:val="00B91661"/>
    <w:rsid w:val="00B9794C"/>
    <w:rsid w:val="00BA465A"/>
    <w:rsid w:val="00BA5956"/>
    <w:rsid w:val="00BB1C0C"/>
    <w:rsid w:val="00BB282F"/>
    <w:rsid w:val="00BB65A9"/>
    <w:rsid w:val="00BB68CA"/>
    <w:rsid w:val="00BC3B1B"/>
    <w:rsid w:val="00BC54DE"/>
    <w:rsid w:val="00BC5F4A"/>
    <w:rsid w:val="00BD3385"/>
    <w:rsid w:val="00BE6D57"/>
    <w:rsid w:val="00BF1397"/>
    <w:rsid w:val="00BF305D"/>
    <w:rsid w:val="00BF3089"/>
    <w:rsid w:val="00BF4C7A"/>
    <w:rsid w:val="00BF6856"/>
    <w:rsid w:val="00BF719C"/>
    <w:rsid w:val="00C006AE"/>
    <w:rsid w:val="00C048AC"/>
    <w:rsid w:val="00C115BA"/>
    <w:rsid w:val="00C12E0C"/>
    <w:rsid w:val="00C1471E"/>
    <w:rsid w:val="00C17240"/>
    <w:rsid w:val="00C22F25"/>
    <w:rsid w:val="00C24884"/>
    <w:rsid w:val="00C26E6E"/>
    <w:rsid w:val="00C27777"/>
    <w:rsid w:val="00C27C4C"/>
    <w:rsid w:val="00C30B61"/>
    <w:rsid w:val="00C333B5"/>
    <w:rsid w:val="00C34DFB"/>
    <w:rsid w:val="00C35FE6"/>
    <w:rsid w:val="00C366DE"/>
    <w:rsid w:val="00C36894"/>
    <w:rsid w:val="00C42269"/>
    <w:rsid w:val="00C428B4"/>
    <w:rsid w:val="00C430E3"/>
    <w:rsid w:val="00C506AE"/>
    <w:rsid w:val="00C517F9"/>
    <w:rsid w:val="00C522C4"/>
    <w:rsid w:val="00C53A8A"/>
    <w:rsid w:val="00C55026"/>
    <w:rsid w:val="00C56386"/>
    <w:rsid w:val="00C616B7"/>
    <w:rsid w:val="00C61F4F"/>
    <w:rsid w:val="00C623F5"/>
    <w:rsid w:val="00C648D2"/>
    <w:rsid w:val="00C66616"/>
    <w:rsid w:val="00C679BA"/>
    <w:rsid w:val="00C71FEE"/>
    <w:rsid w:val="00C739BD"/>
    <w:rsid w:val="00C743C7"/>
    <w:rsid w:val="00C7551D"/>
    <w:rsid w:val="00C8091A"/>
    <w:rsid w:val="00C836C8"/>
    <w:rsid w:val="00C84B9E"/>
    <w:rsid w:val="00C91180"/>
    <w:rsid w:val="00C91C69"/>
    <w:rsid w:val="00C954C1"/>
    <w:rsid w:val="00CA18EA"/>
    <w:rsid w:val="00CA1A8B"/>
    <w:rsid w:val="00CA1B99"/>
    <w:rsid w:val="00CA26D3"/>
    <w:rsid w:val="00CA2E9F"/>
    <w:rsid w:val="00CA5435"/>
    <w:rsid w:val="00CA7229"/>
    <w:rsid w:val="00CB3100"/>
    <w:rsid w:val="00CC13EA"/>
    <w:rsid w:val="00CC22C2"/>
    <w:rsid w:val="00CC4A82"/>
    <w:rsid w:val="00CC657F"/>
    <w:rsid w:val="00CC6979"/>
    <w:rsid w:val="00CC71B8"/>
    <w:rsid w:val="00CC7B78"/>
    <w:rsid w:val="00CD191D"/>
    <w:rsid w:val="00CD3057"/>
    <w:rsid w:val="00CD6078"/>
    <w:rsid w:val="00CE0A3C"/>
    <w:rsid w:val="00CE23D5"/>
    <w:rsid w:val="00CE351A"/>
    <w:rsid w:val="00CE5531"/>
    <w:rsid w:val="00CE6FB9"/>
    <w:rsid w:val="00CE7F09"/>
    <w:rsid w:val="00CF2DBC"/>
    <w:rsid w:val="00D03E76"/>
    <w:rsid w:val="00D0419B"/>
    <w:rsid w:val="00D05699"/>
    <w:rsid w:val="00D0597A"/>
    <w:rsid w:val="00D05AA0"/>
    <w:rsid w:val="00D075FE"/>
    <w:rsid w:val="00D07CB5"/>
    <w:rsid w:val="00D11B61"/>
    <w:rsid w:val="00D1316D"/>
    <w:rsid w:val="00D209B1"/>
    <w:rsid w:val="00D236FC"/>
    <w:rsid w:val="00D24105"/>
    <w:rsid w:val="00D250A7"/>
    <w:rsid w:val="00D26816"/>
    <w:rsid w:val="00D27B1A"/>
    <w:rsid w:val="00D30D5E"/>
    <w:rsid w:val="00D32C67"/>
    <w:rsid w:val="00D362D6"/>
    <w:rsid w:val="00D36BDD"/>
    <w:rsid w:val="00D37127"/>
    <w:rsid w:val="00D40C02"/>
    <w:rsid w:val="00D41306"/>
    <w:rsid w:val="00D42366"/>
    <w:rsid w:val="00D42F11"/>
    <w:rsid w:val="00D50B80"/>
    <w:rsid w:val="00D53627"/>
    <w:rsid w:val="00D53776"/>
    <w:rsid w:val="00D56F24"/>
    <w:rsid w:val="00D57945"/>
    <w:rsid w:val="00D6326A"/>
    <w:rsid w:val="00D63582"/>
    <w:rsid w:val="00D643A4"/>
    <w:rsid w:val="00D67D97"/>
    <w:rsid w:val="00D716B9"/>
    <w:rsid w:val="00D71BED"/>
    <w:rsid w:val="00D724F5"/>
    <w:rsid w:val="00D75DC1"/>
    <w:rsid w:val="00D77472"/>
    <w:rsid w:val="00D77806"/>
    <w:rsid w:val="00D81EBF"/>
    <w:rsid w:val="00D82D42"/>
    <w:rsid w:val="00D852A8"/>
    <w:rsid w:val="00D90B78"/>
    <w:rsid w:val="00D92F86"/>
    <w:rsid w:val="00D93F6A"/>
    <w:rsid w:val="00D9714F"/>
    <w:rsid w:val="00DA3FB2"/>
    <w:rsid w:val="00DB3EB2"/>
    <w:rsid w:val="00DB4BB7"/>
    <w:rsid w:val="00DC0265"/>
    <w:rsid w:val="00DC0D65"/>
    <w:rsid w:val="00DC3FE8"/>
    <w:rsid w:val="00DC50D1"/>
    <w:rsid w:val="00DC7486"/>
    <w:rsid w:val="00DD096B"/>
    <w:rsid w:val="00DD136B"/>
    <w:rsid w:val="00DE44A0"/>
    <w:rsid w:val="00DE47AD"/>
    <w:rsid w:val="00DE6FCC"/>
    <w:rsid w:val="00DF1A79"/>
    <w:rsid w:val="00DF424E"/>
    <w:rsid w:val="00DF5CBF"/>
    <w:rsid w:val="00E00041"/>
    <w:rsid w:val="00E00D28"/>
    <w:rsid w:val="00E030F7"/>
    <w:rsid w:val="00E05B16"/>
    <w:rsid w:val="00E0606C"/>
    <w:rsid w:val="00E06B2E"/>
    <w:rsid w:val="00E07DA3"/>
    <w:rsid w:val="00E1049C"/>
    <w:rsid w:val="00E11318"/>
    <w:rsid w:val="00E119E0"/>
    <w:rsid w:val="00E122F3"/>
    <w:rsid w:val="00E14627"/>
    <w:rsid w:val="00E15B45"/>
    <w:rsid w:val="00E15E06"/>
    <w:rsid w:val="00E1686B"/>
    <w:rsid w:val="00E17072"/>
    <w:rsid w:val="00E173AE"/>
    <w:rsid w:val="00E219DF"/>
    <w:rsid w:val="00E2207E"/>
    <w:rsid w:val="00E22EC3"/>
    <w:rsid w:val="00E26A93"/>
    <w:rsid w:val="00E30128"/>
    <w:rsid w:val="00E30BD7"/>
    <w:rsid w:val="00E31933"/>
    <w:rsid w:val="00E31C37"/>
    <w:rsid w:val="00E349C8"/>
    <w:rsid w:val="00E52EDC"/>
    <w:rsid w:val="00E5441A"/>
    <w:rsid w:val="00E5475D"/>
    <w:rsid w:val="00E5725D"/>
    <w:rsid w:val="00E6374A"/>
    <w:rsid w:val="00E6570F"/>
    <w:rsid w:val="00E7219E"/>
    <w:rsid w:val="00E72FBE"/>
    <w:rsid w:val="00E74ACA"/>
    <w:rsid w:val="00E75459"/>
    <w:rsid w:val="00E76583"/>
    <w:rsid w:val="00E76A47"/>
    <w:rsid w:val="00E772B0"/>
    <w:rsid w:val="00E77320"/>
    <w:rsid w:val="00E80C9F"/>
    <w:rsid w:val="00E80EEC"/>
    <w:rsid w:val="00E84E5C"/>
    <w:rsid w:val="00E878B7"/>
    <w:rsid w:val="00E90BD7"/>
    <w:rsid w:val="00E92A5E"/>
    <w:rsid w:val="00E93134"/>
    <w:rsid w:val="00E948DA"/>
    <w:rsid w:val="00E9542F"/>
    <w:rsid w:val="00E957E5"/>
    <w:rsid w:val="00E979A0"/>
    <w:rsid w:val="00E97B55"/>
    <w:rsid w:val="00EA440F"/>
    <w:rsid w:val="00EA6038"/>
    <w:rsid w:val="00EA7D42"/>
    <w:rsid w:val="00EB14EE"/>
    <w:rsid w:val="00EB1729"/>
    <w:rsid w:val="00EB2242"/>
    <w:rsid w:val="00EB2C13"/>
    <w:rsid w:val="00EC1FCF"/>
    <w:rsid w:val="00EC446D"/>
    <w:rsid w:val="00EC4FBF"/>
    <w:rsid w:val="00ED0017"/>
    <w:rsid w:val="00ED1BA6"/>
    <w:rsid w:val="00ED23AF"/>
    <w:rsid w:val="00ED2B77"/>
    <w:rsid w:val="00ED59BE"/>
    <w:rsid w:val="00ED5FC4"/>
    <w:rsid w:val="00ED6226"/>
    <w:rsid w:val="00ED6ED5"/>
    <w:rsid w:val="00EF1739"/>
    <w:rsid w:val="00EF1DC6"/>
    <w:rsid w:val="00EF2811"/>
    <w:rsid w:val="00EF2C8F"/>
    <w:rsid w:val="00EF3EE8"/>
    <w:rsid w:val="00EF5AF2"/>
    <w:rsid w:val="00F02430"/>
    <w:rsid w:val="00F03753"/>
    <w:rsid w:val="00F12491"/>
    <w:rsid w:val="00F1355C"/>
    <w:rsid w:val="00F14179"/>
    <w:rsid w:val="00F14718"/>
    <w:rsid w:val="00F15959"/>
    <w:rsid w:val="00F15DA7"/>
    <w:rsid w:val="00F253F1"/>
    <w:rsid w:val="00F26145"/>
    <w:rsid w:val="00F344A3"/>
    <w:rsid w:val="00F4203B"/>
    <w:rsid w:val="00F47763"/>
    <w:rsid w:val="00F50F9A"/>
    <w:rsid w:val="00F5157E"/>
    <w:rsid w:val="00F51AA8"/>
    <w:rsid w:val="00F536BD"/>
    <w:rsid w:val="00F551D7"/>
    <w:rsid w:val="00F5608E"/>
    <w:rsid w:val="00F5769F"/>
    <w:rsid w:val="00F62015"/>
    <w:rsid w:val="00F65280"/>
    <w:rsid w:val="00F708B5"/>
    <w:rsid w:val="00F71282"/>
    <w:rsid w:val="00F71B7B"/>
    <w:rsid w:val="00F7289D"/>
    <w:rsid w:val="00F72E50"/>
    <w:rsid w:val="00F72F51"/>
    <w:rsid w:val="00F7368D"/>
    <w:rsid w:val="00F73E74"/>
    <w:rsid w:val="00F750CF"/>
    <w:rsid w:val="00F75372"/>
    <w:rsid w:val="00F800AC"/>
    <w:rsid w:val="00F828EF"/>
    <w:rsid w:val="00F82AA3"/>
    <w:rsid w:val="00F8309E"/>
    <w:rsid w:val="00F83BF0"/>
    <w:rsid w:val="00F8727B"/>
    <w:rsid w:val="00F93617"/>
    <w:rsid w:val="00F948FA"/>
    <w:rsid w:val="00FA00D6"/>
    <w:rsid w:val="00FA0FB0"/>
    <w:rsid w:val="00FA40EF"/>
    <w:rsid w:val="00FA62F9"/>
    <w:rsid w:val="00FA654E"/>
    <w:rsid w:val="00FA747C"/>
    <w:rsid w:val="00FA7A1B"/>
    <w:rsid w:val="00FB1973"/>
    <w:rsid w:val="00FB3D88"/>
    <w:rsid w:val="00FB4417"/>
    <w:rsid w:val="00FB4BE7"/>
    <w:rsid w:val="00FB4DF3"/>
    <w:rsid w:val="00FC1B21"/>
    <w:rsid w:val="00FC1D32"/>
    <w:rsid w:val="00FC2B3A"/>
    <w:rsid w:val="00FC3201"/>
    <w:rsid w:val="00FC33B3"/>
    <w:rsid w:val="00FC6946"/>
    <w:rsid w:val="00FC73BF"/>
    <w:rsid w:val="00FC7607"/>
    <w:rsid w:val="00FD0694"/>
    <w:rsid w:val="00FD2979"/>
    <w:rsid w:val="00FD2C45"/>
    <w:rsid w:val="00FD4014"/>
    <w:rsid w:val="00FD40BB"/>
    <w:rsid w:val="00FD53C2"/>
    <w:rsid w:val="00FD5F2B"/>
    <w:rsid w:val="00FE2B0E"/>
    <w:rsid w:val="00FE2D9A"/>
    <w:rsid w:val="00FE5290"/>
    <w:rsid w:val="00FE5998"/>
    <w:rsid w:val="00FF31D1"/>
    <w:rsid w:val="00FF36DC"/>
    <w:rsid w:val="00FF3A71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72EE0"/>
  <w15:chartTrackingRefBased/>
  <w15:docId w15:val="{CF601A8E-B797-42A1-A7CA-67483490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8A04D6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character" w:styleId="PlaceholderText">
    <w:name w:val="Placeholder Text"/>
    <w:basedOn w:val="DefaultParagraphFont"/>
    <w:uiPriority w:val="99"/>
    <w:semiHidden/>
    <w:rsid w:val="00BB68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5861</TotalTime>
  <Pages>83</Pages>
  <Words>17844</Words>
  <Characters>101717</Characters>
  <Application>Microsoft Office Word</Application>
  <DocSecurity>0</DocSecurity>
  <Lines>847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372</cp:revision>
  <cp:lastPrinted>2023-09-14T11:55:00Z</cp:lastPrinted>
  <dcterms:created xsi:type="dcterms:W3CDTF">2023-03-27T07:31:00Z</dcterms:created>
  <dcterms:modified xsi:type="dcterms:W3CDTF">2023-10-02T20:12:00Z</dcterms:modified>
</cp:coreProperties>
</file>