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4EA149E8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game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E00041">
        <w:t>digunakan</w:t>
      </w:r>
      <w:proofErr w:type="spellEnd"/>
      <w:r w:rsidR="00E00041">
        <w:t xml:space="preserve"> </w:t>
      </w:r>
      <w:proofErr w:type="spellStart"/>
      <w:r w:rsidR="00E00041">
        <w:t>dalam</w:t>
      </w:r>
      <w:proofErr w:type="spellEnd"/>
      <w:r w:rsidR="00E00041">
        <w:t xml:space="preserve"> level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lain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 w:rsidP="005417A0">
      <w:pPr>
        <w:pStyle w:val="STTSJudulSubBab"/>
        <w:numPr>
          <w:ilvl w:val="0"/>
          <w:numId w:val="1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08A18A69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di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>
        <w:t>PlayersManager</w:t>
      </w:r>
      <w:proofErr w:type="spellEnd"/>
      <w:r>
        <w:t>.</w:t>
      </w:r>
    </w:p>
    <w:p w14:paraId="56D24509" w14:textId="77777777" w:rsidR="005417A0" w:rsidRDefault="005417A0" w:rsidP="00AC5A0F"/>
    <w:p w14:paraId="7E5A1D51" w14:textId="7FD5B062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t>SetObjects</w:t>
      </w:r>
      <w:proofErr w:type="spellEnd"/>
    </w:p>
    <w:p w14:paraId="411C857D" w14:textId="5D8C7EC0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</w:p>
    <w:p w14:paraId="2820F9CA" w14:textId="6CD8DC40" w:rsidR="004F1948" w:rsidRDefault="00773546" w:rsidP="00776775">
      <w:pPr>
        <w:ind w:firstLine="0"/>
      </w:pPr>
      <w:r>
        <w:tab/>
      </w:r>
      <w:r w:rsidR="00C11FA8">
        <w:t xml:space="preserve">Di </w:t>
      </w:r>
      <w:proofErr w:type="spellStart"/>
      <w:r w:rsidR="00C11FA8">
        <w:t>dalam</w:t>
      </w:r>
      <w:proofErr w:type="spellEnd"/>
      <w:r w:rsidR="00C11FA8">
        <w:t xml:space="preserve"> class </w:t>
      </w:r>
      <w:proofErr w:type="spellStart"/>
      <w:r w:rsidR="00C11FA8">
        <w:t>setObjects</w:t>
      </w:r>
      <w:proofErr w:type="spellEnd"/>
      <w:r w:rsidR="00C11FA8">
        <w:t xml:space="preserve"> yang </w:t>
      </w:r>
      <w:proofErr w:type="spellStart"/>
      <w:r w:rsidR="00C11FA8">
        <w:t>diletakkan</w:t>
      </w:r>
      <w:proofErr w:type="spellEnd"/>
      <w:r w:rsidR="00C11FA8">
        <w:t xml:space="preserve"> di B.1 </w:t>
      </w:r>
      <w:proofErr w:type="spellStart"/>
      <w:r w:rsidR="00C11FA8">
        <w:t>terdapat</w:t>
      </w:r>
      <w:proofErr w:type="spellEnd"/>
      <w:r w:rsidR="00C11FA8">
        <w:t xml:space="preserve"> </w:t>
      </w:r>
      <w:proofErr w:type="spellStart"/>
      <w:r w:rsidR="00C11FA8">
        <w:t>beberapa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yang </w:t>
      </w:r>
      <w:proofErr w:type="spellStart"/>
      <w:r w:rsidR="00C11FA8">
        <w:t>membantu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meletakkan</w:t>
      </w:r>
      <w:proofErr w:type="spellEnd"/>
      <w:r w:rsidR="00C11FA8">
        <w:t xml:space="preserve"> </w:t>
      </w:r>
      <w:proofErr w:type="spellStart"/>
      <w:r w:rsidR="00C11FA8">
        <w:t>objel</w:t>
      </w:r>
      <w:proofErr w:type="spellEnd"/>
      <w:r w:rsidR="00C11FA8">
        <w:t xml:space="preserve"> di level, </w:t>
      </w:r>
      <w:proofErr w:type="spellStart"/>
      <w:r w:rsidR="00C11FA8">
        <w:t>seperti</w:t>
      </w:r>
      <w:proofErr w:type="spellEnd"/>
      <w:r w:rsidR="00C11FA8">
        <w:t xml:space="preserve"> </w:t>
      </w:r>
      <w:proofErr w:type="spellStart"/>
      <w:r w:rsidR="00C11FA8">
        <w:t>initialiseSize</w:t>
      </w:r>
      <w:proofErr w:type="spellEnd"/>
      <w:r w:rsidR="00C11FA8">
        <w:t xml:space="preserve"> yang </w:t>
      </w:r>
      <w:proofErr w:type="spellStart"/>
      <w:r w:rsidR="00C11FA8">
        <w:t>mengatur</w:t>
      </w:r>
      <w:proofErr w:type="spellEnd"/>
      <w:r w:rsidR="00C11FA8">
        <w:t xml:space="preserve"> </w:t>
      </w:r>
      <w:proofErr w:type="spellStart"/>
      <w:r w:rsidR="00C11FA8">
        <w:t>ukuran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level </w:t>
      </w:r>
      <w:proofErr w:type="spellStart"/>
      <w:r w:rsidR="00C11FA8">
        <w:t>sesuai</w:t>
      </w:r>
      <w:proofErr w:type="spellEnd"/>
      <w:r w:rsidR="00C11FA8">
        <w:t xml:space="preserve"> </w:t>
      </w:r>
      <w:proofErr w:type="spellStart"/>
      <w:r w:rsidR="00C11FA8">
        <w:t>permintaan</w:t>
      </w:r>
      <w:proofErr w:type="spellEnd"/>
      <w:r w:rsidR="00C11FA8">
        <w:t xml:space="preserve"> </w:t>
      </w:r>
      <w:proofErr w:type="spellStart"/>
      <w:r w:rsidR="00C11FA8">
        <w:t>pemain</w:t>
      </w:r>
      <w:proofErr w:type="spellEnd"/>
      <w:r w:rsidR="00C11FA8">
        <w:t xml:space="preserve">, </w:t>
      </w:r>
      <w:proofErr w:type="spellStart"/>
      <w:r w:rsidR="00C11FA8">
        <w:t>didampingi</w:t>
      </w:r>
      <w:proofErr w:type="spellEnd"/>
      <w:r w:rsidR="00C11FA8">
        <w:t xml:space="preserve"> </w:t>
      </w:r>
      <w:proofErr w:type="spellStart"/>
      <w:r w:rsidR="00C11FA8">
        <w:t>dengan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setMap</w:t>
      </w:r>
      <w:proofErr w:type="spellEnd"/>
      <w:r w:rsidR="00C11FA8">
        <w:t xml:space="preserve"> yang </w:t>
      </w:r>
      <w:proofErr w:type="spellStart"/>
      <w:r w:rsidR="00C11FA8">
        <w:t>menerima</w:t>
      </w:r>
      <w:proofErr w:type="spellEnd"/>
      <w:r w:rsidR="00C11FA8">
        <w:t xml:space="preserve"> map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algoritma</w:t>
      </w:r>
      <w:proofErr w:type="spellEnd"/>
      <w:r w:rsidR="00C11FA8">
        <w:t xml:space="preserve"> </w:t>
      </w:r>
      <w:proofErr w:type="spellStart"/>
      <w:r w:rsidR="00C11FA8">
        <w:t>genetik</w:t>
      </w:r>
      <w:proofErr w:type="spellEnd"/>
      <w:r w:rsidR="00C11FA8">
        <w:t xml:space="preserve">. </w:t>
      </w:r>
      <w:proofErr w:type="spellStart"/>
      <w:r w:rsidR="00C11FA8">
        <w:t>Terakhir</w:t>
      </w:r>
      <w:proofErr w:type="spellEnd"/>
      <w:r w:rsidR="00C11FA8">
        <w:t xml:space="preserve"> </w:t>
      </w:r>
      <w:proofErr w:type="spellStart"/>
      <w:r w:rsidR="00C11FA8">
        <w:t>adalah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fillmap</w:t>
      </w:r>
      <w:proofErr w:type="spellEnd"/>
      <w:r w:rsidR="00C11FA8">
        <w:t xml:space="preserve"> yang </w:t>
      </w:r>
      <w:proofErr w:type="spellStart"/>
      <w:r w:rsidR="00C11FA8">
        <w:t>digunakan</w:t>
      </w:r>
      <w:proofErr w:type="spellEnd"/>
      <w:r w:rsidR="00C11FA8">
        <w:t xml:space="preserve"> </w:t>
      </w:r>
      <w:proofErr w:type="spellStart"/>
      <w:r w:rsidR="00C11FA8">
        <w:t>untuk</w:t>
      </w:r>
      <w:proofErr w:type="spellEnd"/>
      <w:r w:rsidR="00C11FA8">
        <w:t xml:space="preserve"> </w:t>
      </w:r>
      <w:proofErr w:type="spellStart"/>
      <w:r w:rsidR="00C11FA8">
        <w:t>membuat</w:t>
      </w:r>
      <w:proofErr w:type="spellEnd"/>
      <w:r w:rsidR="00C11FA8">
        <w:t xml:space="preserve"> </w:t>
      </w:r>
      <w:proofErr w:type="spellStart"/>
      <w:r w:rsidR="00C11FA8">
        <w:t>dinding</w:t>
      </w:r>
      <w:proofErr w:type="spellEnd"/>
      <w:r w:rsidR="00C11FA8">
        <w:t xml:space="preserve"> yang </w:t>
      </w:r>
      <w:proofErr w:type="spellStart"/>
      <w:r w:rsidR="00C11FA8">
        <w:t>mengelilingi</w:t>
      </w:r>
      <w:proofErr w:type="spellEnd"/>
      <w:r w:rsidR="00C11FA8">
        <w:t xml:space="preserve"> level dan juga </w:t>
      </w:r>
      <w:proofErr w:type="spellStart"/>
      <w:r w:rsidR="00C11FA8">
        <w:t>isi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level </w:t>
      </w:r>
      <w:proofErr w:type="spellStart"/>
      <w:r w:rsidR="00C11FA8">
        <w:t>tersebut</w:t>
      </w:r>
      <w:proofErr w:type="spellEnd"/>
      <w:r w:rsidR="00C11FA8">
        <w:t xml:space="preserve">, </w:t>
      </w:r>
      <w:proofErr w:type="spellStart"/>
      <w:r w:rsidR="00C11FA8">
        <w:t>termasuk</w:t>
      </w:r>
      <w:proofErr w:type="spellEnd"/>
      <w:r w:rsidR="00C11FA8">
        <w:t xml:space="preserve"> batu, player dan bola – bola </w:t>
      </w:r>
      <w:proofErr w:type="spellStart"/>
      <w:r w:rsidR="00C11FA8">
        <w:t>spesial</w:t>
      </w:r>
      <w:proofErr w:type="spellEnd"/>
      <w:r w:rsidR="00C11FA8">
        <w:t>.</w:t>
      </w:r>
    </w:p>
    <w:p w14:paraId="00CCD222" w14:textId="77777777" w:rsidR="00C11FA8" w:rsidRDefault="00C11FA8" w:rsidP="00776775">
      <w:pPr>
        <w:ind w:firstLine="0"/>
      </w:pPr>
    </w:p>
    <w:p w14:paraId="64E076B5" w14:textId="24D6C6D8" w:rsidR="00B91661" w:rsidRDefault="00B91661" w:rsidP="00B91661">
      <w:pPr>
        <w:ind w:firstLine="0"/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 w:rsidR="00C11FA8">
        <w:t>mendalam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kode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lampiran</w:t>
      </w:r>
      <w:proofErr w:type="spellEnd"/>
      <w:r w:rsidR="00C11FA8">
        <w:t xml:space="preserve"> B.1</w:t>
      </w:r>
      <w:r>
        <w:t>:</w:t>
      </w:r>
    </w:p>
    <w:p w14:paraId="6063B558" w14:textId="1C926C07" w:rsidR="00B91661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level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0AAF81F9" w:rsidR="00981A76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D40C02">
        <w:rPr>
          <w:szCs w:val="24"/>
        </w:rPr>
        <w:t>tile batu</w:t>
      </w:r>
    </w:p>
    <w:p w14:paraId="1A61D5C2" w14:textId="2E35953E" w:rsidR="00D40C02" w:rsidRDefault="00D40C02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 – 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ke script lain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dinyalakan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</w:p>
    <w:p w14:paraId="39E4DCBF" w14:textId="1F4FFE6A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17 – 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map,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708D8279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24 – 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level ke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05294252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26 – 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370EE47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36 – 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>.</w:t>
      </w:r>
    </w:p>
    <w:p w14:paraId="4D35D464" w14:textId="47164952" w:rsidR="00D40C02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</w:t>
      </w:r>
      <w:proofErr w:type="gramStart"/>
      <w:r>
        <w:rPr>
          <w:szCs w:val="24"/>
        </w:rPr>
        <w:t>2 index</w:t>
      </w:r>
      <w:proofErr w:type="gram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</w:p>
    <w:p w14:paraId="68252DF2" w14:textId="06BDED6D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48 – 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width dan 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height dan width </w:t>
      </w:r>
      <w:proofErr w:type="spellStart"/>
      <w:r w:rsidR="00BB282F">
        <w:rPr>
          <w:szCs w:val="24"/>
        </w:rPr>
        <w:t>panjangnya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aslinya</w:t>
      </w:r>
      <w:proofErr w:type="spellEnd"/>
      <w:r w:rsidR="00BB282F">
        <w:rPr>
          <w:szCs w:val="24"/>
        </w:rPr>
        <w:t xml:space="preserve">. Atau </w:t>
      </w:r>
      <w:proofErr w:type="spellStart"/>
      <w:r w:rsidR="00BB282F">
        <w:rPr>
          <w:szCs w:val="24"/>
        </w:rPr>
        <w:t>itu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tujuan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awalnya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sekarang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fungsi</w:t>
      </w:r>
      <w:proofErr w:type="spellEnd"/>
      <w:r w:rsidR="00BB282F">
        <w:rPr>
          <w:szCs w:val="24"/>
        </w:rPr>
        <w:t xml:space="preserve"> ini </w:t>
      </w:r>
      <w:proofErr w:type="spellStart"/>
      <w:r w:rsidR="00BB282F">
        <w:rPr>
          <w:szCs w:val="24"/>
        </w:rPr>
        <w:t>sering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dipanggil</w:t>
      </w:r>
      <w:proofErr w:type="spellEnd"/>
      <w:r w:rsidR="00BB282F">
        <w:rPr>
          <w:szCs w:val="24"/>
        </w:rPr>
        <w:t xml:space="preserve"> dan di + 2, </w:t>
      </w:r>
      <w:proofErr w:type="spellStart"/>
      <w:r w:rsidR="00BB282F">
        <w:rPr>
          <w:szCs w:val="24"/>
        </w:rPr>
        <w:t>dikarenakan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bingung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pakai</w:t>
      </w:r>
      <w:proofErr w:type="spellEnd"/>
      <w:r w:rsidR="00BB282F">
        <w:rPr>
          <w:szCs w:val="24"/>
        </w:rPr>
        <w:t xml:space="preserve"> -2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tidak</w:t>
      </w:r>
      <w:proofErr w:type="spellEnd"/>
      <w:r w:rsidR="00BB282F">
        <w:rPr>
          <w:szCs w:val="24"/>
        </w:rPr>
        <w:t>.</w:t>
      </w:r>
    </w:p>
    <w:p w14:paraId="0157732B" w14:textId="25277F0D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56 – 61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folded.</w:t>
      </w:r>
    </w:p>
    <w:p w14:paraId="342C200B" w14:textId="46F9634B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63 – 66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68 - 105.</w:t>
      </w:r>
    </w:p>
    <w:p w14:paraId="750AE3E5" w14:textId="43453310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105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24 - 41</w:t>
      </w:r>
      <w:r>
        <w:rPr>
          <w:szCs w:val="24"/>
        </w:rPr>
        <w:t>.</w:t>
      </w:r>
    </w:p>
    <w:p w14:paraId="27CF28CC" w14:textId="4C0AA2BD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70 – 78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meletakkan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pembatas</w:t>
      </w:r>
      <w:proofErr w:type="spellEnd"/>
      <w:r>
        <w:rPr>
          <w:szCs w:val="24"/>
        </w:rPr>
        <w:t xml:space="preserve"> level</w:t>
      </w:r>
    </w:p>
    <w:p w14:paraId="039B56A3" w14:textId="01F03611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82 – 104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5751C612" w14:textId="4E429CB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707667B9" w:rsidR="00B80777" w:rsidRDefault="00B80777" w:rsidP="00B80777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44AD3B1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91 – 95</w:t>
      </w:r>
      <w:r>
        <w:rPr>
          <w:szCs w:val="24"/>
        </w:rPr>
        <w:tab/>
        <w:t xml:space="preserve">: Bila player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player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AA00644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96 – 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203841E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100 – 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lebih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biladi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745F2E45">
            <wp:extent cx="3090582" cy="1114425"/>
            <wp:effectExtent l="0" t="0" r="0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218" cy="11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FADDC85" w14:textId="6D039728" w:rsidR="00645F46" w:rsidRDefault="00D07CB5" w:rsidP="00645F46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bola dan Power Up yang </w:t>
      </w:r>
      <w:proofErr w:type="spellStart"/>
      <w:r>
        <w:t>berisi</w:t>
      </w:r>
      <w:proofErr w:type="spellEnd"/>
      <w:r>
        <w:t xml:space="preserve"> prefab spawner bola </w:t>
      </w:r>
      <w:proofErr w:type="spellStart"/>
      <w:r>
        <w:t>spesial</w:t>
      </w:r>
      <w:proofErr w:type="spellEnd"/>
      <w:r>
        <w:t xml:space="preserve">. </w:t>
      </w:r>
      <w:proofErr w:type="spellStart"/>
      <w:r>
        <w:t>Terkhir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script Player Manager,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–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5D28AC0C" w14:textId="1C0C8347" w:rsidR="0058062A" w:rsidRDefault="0058062A" w:rsidP="0058062A">
      <w:pPr>
        <w:pStyle w:val="STTSGambar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20739C79" w14:textId="027EFD17" w:rsidR="0058062A" w:rsidRDefault="0058062A" w:rsidP="007D55FD">
      <w:pPr>
        <w:pStyle w:val="STTSGambar"/>
      </w:pPr>
      <w:r>
        <w:t>(a)Tile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Player Manager</w:t>
      </w:r>
    </w:p>
    <w:p w14:paraId="4CBC4951" w14:textId="0496499B" w:rsidR="00AA70E1" w:rsidRDefault="00981A76" w:rsidP="00AA70E1">
      <w:pPr>
        <w:pStyle w:val="STTSJudulSubBab"/>
        <w:numPr>
          <w:ilvl w:val="0"/>
          <w:numId w:val="14"/>
        </w:numPr>
        <w:ind w:left="709" w:hanging="709"/>
      </w:pPr>
      <w:r>
        <w:lastRenderedPageBreak/>
        <w:t>Make Floor</w:t>
      </w:r>
    </w:p>
    <w:p w14:paraId="6E557EBE" w14:textId="41797CDA" w:rsidR="00AA70E1" w:rsidRDefault="00AA70E1" w:rsidP="00AA70E1">
      <w:pPr>
        <w:ind w:firstLine="709"/>
      </w:pPr>
      <w:r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script </w:t>
      </w:r>
      <w:proofErr w:type="spellStart"/>
      <w:r>
        <w:t>mirip</w:t>
      </w:r>
      <w:proofErr w:type="spellEnd"/>
      <w:r>
        <w:t xml:space="preserve"> Set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Make Floor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</w:p>
    <w:p w14:paraId="386FC4FD" w14:textId="2C341433" w:rsidR="00786E4E" w:rsidRDefault="00786E4E" w:rsidP="00786E4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5E04642A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1</w:t>
      </w:r>
      <w:r>
        <w:t xml:space="preserve"> Class Make Floor</w:t>
      </w:r>
    </w:p>
    <w:p w14:paraId="00546829" w14:textId="52AA8D4C" w:rsidR="009C4527" w:rsidRDefault="009C4527" w:rsidP="009C4527">
      <w:pPr>
        <w:pStyle w:val="STTSAlgoritmaContent"/>
        <w:numPr>
          <w:ilvl w:val="0"/>
          <w:numId w:val="56"/>
        </w:numPr>
        <w:ind w:left="709" w:hanging="709"/>
      </w:pPr>
      <w:r>
        <w:t xml:space="preserve">public class </w:t>
      </w:r>
      <w:proofErr w:type="spellStart"/>
      <w:proofErr w:type="gramStart"/>
      <w:r>
        <w:t>MakeFloor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proofErr w:type="gramStart"/>
      <w:r>
        <w:t>TileBase</w:t>
      </w:r>
      <w:proofErr w:type="spellEnd"/>
      <w:r>
        <w:t>[</w:t>
      </w:r>
      <w:proofErr w:type="gramEnd"/>
      <w:r>
        <w:t xml:space="preserve">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EF217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proofErr w:type="gramStart"/>
      <w:r>
        <w:t>BoundsInt</w:t>
      </w:r>
      <w:proofErr w:type="spellEnd"/>
      <w:r>
        <w:t>(</w:t>
      </w:r>
      <w:proofErr w:type="gramEnd"/>
      <w:r>
        <w:t>new Vector3Int(0, -</w:t>
      </w:r>
      <w:proofErr w:type="spellStart"/>
      <w:r>
        <w:t>SetObjects.getHeight</w:t>
      </w:r>
      <w:proofErr w:type="spellEnd"/>
      <w:r>
        <w:t>() - 1,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20842606" w:rsidR="00786E4E" w:rsidRDefault="00786E4E" w:rsidP="00786E4E">
      <w:pPr>
        <w:ind w:firstLine="0"/>
      </w:pPr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menguli</w:t>
      </w:r>
      <w:proofErr w:type="spellEnd"/>
      <w:r>
        <w:t xml:space="preserve"> </w:t>
      </w:r>
      <w:proofErr w:type="spellStart"/>
      <w:proofErr w:type="gramStart"/>
      <w:r>
        <w:t>tanah</w:t>
      </w:r>
      <w:proofErr w:type="spellEnd"/>
      <w:r>
        <w:t xml:space="preserve"> :</w:t>
      </w:r>
      <w:proofErr w:type="gramEnd"/>
    </w:p>
    <w:p w14:paraId="1E1DA7CC" w14:textId="2965CB5C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 – </w:t>
      </w:r>
      <w:proofErr w:type="gramStart"/>
      <w:r>
        <w:rPr>
          <w:szCs w:val="24"/>
        </w:rPr>
        <w:t xml:space="preserve">8  </w:t>
      </w:r>
      <w:r>
        <w:rPr>
          <w:szCs w:val="24"/>
        </w:rPr>
        <w:tab/>
      </w:r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6A513A0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pada map di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68B2D82E" w:rsidR="00B91661" w:rsidRDefault="00F15959" w:rsidP="00F15959">
      <w:pPr>
        <w:pStyle w:val="STTSGambar"/>
      </w:pPr>
      <w:r>
        <w:t xml:space="preserve">(a)Tile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7F9E2E2A" w14:textId="1FF351B6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lastRenderedPageBreak/>
        <w:t>PlayersManager</w:t>
      </w:r>
      <w:proofErr w:type="spellEnd"/>
    </w:p>
    <w:p w14:paraId="50CCC029" w14:textId="1365F0F3" w:rsidR="004F1948" w:rsidRDefault="00B66044" w:rsidP="00D20D1F">
      <w:pPr>
        <w:ind w:firstLine="709"/>
      </w:pPr>
      <w:r>
        <w:t xml:space="preserve">Banyak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ini barusan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implementasi </w:t>
      </w:r>
      <w:proofErr w:type="spellStart"/>
      <w:r>
        <w:t>kode</w:t>
      </w:r>
      <w:proofErr w:type="spellEnd"/>
      <w:r>
        <w:t xml:space="preserve"> di game </w:t>
      </w:r>
      <w:proofErr w:type="gramStart"/>
      <w:r>
        <w:t>ini :</w:t>
      </w:r>
      <w:proofErr w:type="gramEnd"/>
      <w:r>
        <w:t xml:space="preserve">’v. Dan ini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panjang</w:t>
      </w:r>
      <w:proofErr w:type="spellEnd"/>
      <w:r>
        <w:t xml:space="preserve"> juga. </w:t>
      </w:r>
      <w:proofErr w:type="spellStart"/>
      <w:r>
        <w:t>PlayersManager</w:t>
      </w:r>
      <w:proofErr w:type="spellEnd"/>
      <w:r>
        <w:t xml:space="preserve">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54004EB6" w14:textId="357CD2EA" w:rsidR="004F1948" w:rsidRDefault="00705C9D" w:rsidP="00FA6EC6">
      <w:pPr>
        <w:ind w:firstLine="709"/>
      </w:pPr>
      <w:r>
        <w:t xml:space="preserve">Players Manager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</w:t>
      </w:r>
      <w:r w:rsidR="00FA6EC6">
        <w:t>beritahu</w:t>
      </w:r>
      <w:proofErr w:type="spellEnd"/>
      <w:r w:rsidR="00FA6EC6">
        <w:t xml:space="preserve"> </w:t>
      </w:r>
      <w:proofErr w:type="spellStart"/>
      <w:r w:rsidR="00FA6EC6">
        <w:t>seluruh</w:t>
      </w:r>
      <w:proofErr w:type="spellEnd"/>
      <w:r w:rsidR="00FA6EC6">
        <w:t xml:space="preserve"> bot yang </w:t>
      </w:r>
      <w:proofErr w:type="spellStart"/>
      <w:r w:rsidR="00FA6EC6">
        <w:t>ada</w:t>
      </w:r>
      <w:proofErr w:type="spellEnd"/>
      <w:r w:rsidR="00FA6EC6">
        <w:t xml:space="preserve"> di </w:t>
      </w:r>
      <w:proofErr w:type="spellStart"/>
      <w:r w:rsidR="00FA6EC6">
        <w:t>dalam</w:t>
      </w:r>
      <w:proofErr w:type="spellEnd"/>
      <w:r w:rsidR="00FA6EC6">
        <w:t xml:space="preserve"> level </w:t>
      </w:r>
      <w:proofErr w:type="spellStart"/>
      <w:r w:rsidR="00FA6EC6">
        <w:t>apa</w:t>
      </w:r>
      <w:proofErr w:type="spellEnd"/>
      <w:r w:rsidR="00FA6EC6">
        <w:t xml:space="preserve"> </w:t>
      </w:r>
      <w:proofErr w:type="spellStart"/>
      <w:r w:rsidR="00FA6EC6">
        <w:t>saja</w:t>
      </w:r>
      <w:proofErr w:type="spellEnd"/>
      <w:r w:rsidR="00FA6EC6">
        <w:t xml:space="preserve"> area yang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 dan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, </w:t>
      </w:r>
      <w:proofErr w:type="spellStart"/>
      <w:r w:rsidR="00FA6EC6">
        <w:t>sehingga</w:t>
      </w:r>
      <w:proofErr w:type="spellEnd"/>
      <w:r w:rsidR="00FA6EC6">
        <w:t xml:space="preserve"> para bot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berusaha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ke </w:t>
      </w:r>
      <w:proofErr w:type="spellStart"/>
      <w:r w:rsidR="00FA6EC6">
        <w:t>tempat</w:t>
      </w:r>
      <w:proofErr w:type="spellEnd"/>
      <w:r w:rsidR="00FA6EC6">
        <w:t xml:space="preserve"> yang </w:t>
      </w:r>
      <w:proofErr w:type="spellStart"/>
      <w:r w:rsidR="00FA6EC6">
        <w:t>diblok</w:t>
      </w:r>
      <w:proofErr w:type="spellEnd"/>
      <w:r w:rsidR="00FA6EC6">
        <w:t xml:space="preserve"> batu. Tidak </w:t>
      </w:r>
      <w:proofErr w:type="spellStart"/>
      <w:r w:rsidR="00FA6EC6">
        <w:t>hanya</w:t>
      </w:r>
      <w:proofErr w:type="spellEnd"/>
      <w:r w:rsidR="00FA6EC6">
        <w:t xml:space="preserve"> </w:t>
      </w:r>
      <w:proofErr w:type="spellStart"/>
      <w:r w:rsidR="00FA6EC6">
        <w:t>itu</w:t>
      </w:r>
      <w:proofErr w:type="spellEnd"/>
      <w:r w:rsidR="00FA6EC6">
        <w:t xml:space="preserve">, Players Manager juga </w:t>
      </w:r>
      <w:proofErr w:type="spellStart"/>
      <w:r w:rsidR="00FA6EC6">
        <w:t>berfungsi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membuat</w:t>
      </w:r>
      <w:proofErr w:type="spellEnd"/>
      <w:r w:rsidR="00FA6EC6">
        <w:t xml:space="preserve"> player yang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dimainkan</w:t>
      </w:r>
      <w:proofErr w:type="spellEnd"/>
      <w:r w:rsidR="00FA6EC6">
        <w:t xml:space="preserve"> dan bot – bot </w:t>
      </w:r>
      <w:proofErr w:type="spellStart"/>
      <w:r w:rsidR="00FA6EC6">
        <w:t>dalam</w:t>
      </w:r>
      <w:proofErr w:type="spellEnd"/>
      <w:r w:rsidR="00FA6EC6">
        <w:t xml:space="preserve"> level. </w:t>
      </w:r>
      <w:proofErr w:type="spellStart"/>
      <w:r w:rsidR="00FA6EC6">
        <w:t>Terakhir</w:t>
      </w:r>
      <w:proofErr w:type="spellEnd"/>
      <w:r w:rsidR="00FA6EC6">
        <w:t xml:space="preserve"> Players Manager juga </w:t>
      </w:r>
      <w:proofErr w:type="spellStart"/>
      <w:r w:rsidR="00FA6EC6">
        <w:t>digunakan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mengatur</w:t>
      </w:r>
      <w:proofErr w:type="spellEnd"/>
      <w:r w:rsidR="00FA6EC6">
        <w:t xml:space="preserve"> </w:t>
      </w:r>
      <w:proofErr w:type="spellStart"/>
      <w:r w:rsidR="00FA6EC6">
        <w:t>apakah</w:t>
      </w:r>
      <w:proofErr w:type="spellEnd"/>
      <w:r w:rsidR="00FA6EC6">
        <w:t xml:space="preserve"> bot dan player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pada </w:t>
      </w:r>
      <w:proofErr w:type="spellStart"/>
      <w:r w:rsidR="00FA6EC6">
        <w:t>saat</w:t>
      </w:r>
      <w:proofErr w:type="spellEnd"/>
      <w:r w:rsidR="00FA6EC6">
        <w:t xml:space="preserve"> timer game </w:t>
      </w:r>
      <w:proofErr w:type="spellStart"/>
      <w:r w:rsidR="00FA6EC6">
        <w:t>dimulai</w:t>
      </w:r>
      <w:proofErr w:type="spellEnd"/>
      <w:r w:rsidR="00FA6EC6">
        <w:t xml:space="preserve"> </w:t>
      </w:r>
      <w:proofErr w:type="spellStart"/>
      <w:r w:rsidR="00FA6EC6">
        <w:t>ataupun</w:t>
      </w:r>
      <w:proofErr w:type="spellEnd"/>
      <w:r w:rsidR="00FA6EC6">
        <w:t xml:space="preserve"> game </w:t>
      </w:r>
      <w:proofErr w:type="spellStart"/>
      <w:r w:rsidR="00FA6EC6">
        <w:t>berhenti</w:t>
      </w:r>
      <w:proofErr w:type="spellEnd"/>
      <w:r w:rsidR="00FA6EC6">
        <w:t>.</w:t>
      </w:r>
    </w:p>
    <w:p w14:paraId="0225EFF8" w14:textId="36B65FFD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FA6EC6">
        <w:t>pembuatan</w:t>
      </w:r>
      <w:proofErr w:type="spellEnd"/>
      <w:r w:rsidR="00FA6EC6">
        <w:t xml:space="preserve"> </w:t>
      </w:r>
      <w:proofErr w:type="spellStart"/>
      <w:r w:rsidR="00FA6EC6">
        <w:t>pemain</w:t>
      </w:r>
      <w:proofErr w:type="spellEnd"/>
      <w:r w:rsidR="00FA6EC6">
        <w:t xml:space="preserve"> </w:t>
      </w:r>
      <w:proofErr w:type="spellStart"/>
      <w:r w:rsidR="00FA6EC6">
        <w:t>salju</w:t>
      </w:r>
      <w:proofErr w:type="spellEnd"/>
      <w:r w:rsidR="00FA6EC6">
        <w:t xml:space="preserve"> </w:t>
      </w:r>
      <w:proofErr w:type="spellStart"/>
      <w:r w:rsidR="00FA6EC6">
        <w:t>secara</w:t>
      </w:r>
      <w:proofErr w:type="spellEnd"/>
      <w:r w:rsidR="00FA6EC6">
        <w:t xml:space="preserve"> </w:t>
      </w:r>
      <w:proofErr w:type="spellStart"/>
      <w:r w:rsidR="00FA6EC6">
        <w:t>terperinci</w:t>
      </w:r>
      <w:proofErr w:type="spellEnd"/>
      <w:r w:rsidR="00FA6EC6">
        <w:t xml:space="preserve"> di </w:t>
      </w:r>
      <w:proofErr w:type="gramStart"/>
      <w:r w:rsidR="00FA6EC6">
        <w:t>B.2</w:t>
      </w:r>
      <w:r>
        <w:t xml:space="preserve"> :</w:t>
      </w:r>
      <w:proofErr w:type="gramEnd"/>
    </w:p>
    <w:p w14:paraId="2EE2924F" w14:textId="649ACDA0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player,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ai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player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2C6F73A4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18 – 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player,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ke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players</w:t>
      </w:r>
    </w:p>
    <w:p w14:paraId="7AAB53D0" w14:textId="4B9459CF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21 – 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area – 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53B9FB12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22 – 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30BADFF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30 – 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18E468B4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if </w:t>
      </w:r>
      <w:proofErr w:type="spellStart"/>
      <w:r>
        <w:rPr>
          <w:szCs w:val="24"/>
        </w:rPr>
        <w:t>dijalankan</w:t>
      </w:r>
      <w:proofErr w:type="spellEnd"/>
    </w:p>
    <w:p w14:paraId="20B31505" w14:textId="601C5D9A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32 – 36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memperiapkan</w:t>
      </w:r>
      <w:proofErr w:type="spellEnd"/>
      <w:r>
        <w:rPr>
          <w:szCs w:val="24"/>
        </w:rPr>
        <w:t xml:space="preserve"> corners dan map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corners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tile – tile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22C09F8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39 – 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aspek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range.</w:t>
      </w:r>
    </w:p>
    <w:p w14:paraId="177F013F" w14:textId="25F0342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43 – 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queue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quque</w:t>
      </w:r>
      <w:proofErr w:type="spellEnd"/>
    </w:p>
    <w:p w14:paraId="6151845E" w14:textId="3629F9E2" w:rsidR="006E1D66" w:rsidRDefault="006E1D66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52 – 52</w:t>
      </w:r>
      <w:r>
        <w:rPr>
          <w:szCs w:val="24"/>
        </w:rPr>
        <w:tab/>
        <w:t xml:space="preserve">: Masukkan map dan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–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3202B8B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61 – 66</w:t>
      </w:r>
      <w:r>
        <w:rPr>
          <w:szCs w:val="24"/>
        </w:rPr>
        <w:tab/>
        <w:t xml:space="preserve">: Buat player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player</w:t>
      </w:r>
    </w:p>
    <w:p w14:paraId="7C50788D" w14:textId="18F2736F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457EA8E7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71 – 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menurut parameter is </w:t>
      </w:r>
      <w:proofErr w:type="spellStart"/>
      <w:r>
        <w:rPr>
          <w:szCs w:val="24"/>
        </w:rPr>
        <w:t>PlayerTeam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player.</w:t>
      </w:r>
    </w:p>
    <w:p w14:paraId="73916FDE" w14:textId="7ED81DC4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75 – 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di script bot actions agar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2C52022A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81 – 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 bot</w:t>
      </w:r>
    </w:p>
    <w:p w14:paraId="1CABA76A" w14:textId="4131012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84 – 85</w:t>
      </w:r>
      <w:r>
        <w:rPr>
          <w:szCs w:val="24"/>
        </w:rPr>
        <w:tab/>
        <w:t xml:space="preserve">: Masukkan bot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players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1B9A3B2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88 – 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player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</w:p>
    <w:p w14:paraId="56895BFF" w14:textId="45B6CBFC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113 – 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ke-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 – 53 </w:t>
      </w:r>
      <w:r w:rsidR="007C4CD0">
        <w:rPr>
          <w:szCs w:val="24"/>
        </w:rPr>
        <w:t xml:space="preserve">di </w:t>
      </w:r>
      <w:proofErr w:type="spellStart"/>
      <w:r w:rsidR="007C4CD0">
        <w:rPr>
          <w:szCs w:val="24"/>
        </w:rPr>
        <w:t>lampiran</w:t>
      </w:r>
      <w:proofErr w:type="spellEnd"/>
      <w:r w:rsidR="007C4CD0">
        <w:rPr>
          <w:szCs w:val="24"/>
        </w:rPr>
        <w:t xml:space="preserve"> B.2</w:t>
      </w:r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5BD0CBC3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123 – 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kosong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di array players.</w:t>
      </w:r>
    </w:p>
    <w:p w14:paraId="6A206F6C" w14:textId="054A2332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131 – 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158C6C81" w14:textId="728E82E7" w:rsidR="00D26816" w:rsidRPr="007C4CD0" w:rsidRDefault="00B04580" w:rsidP="007C4CD0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144 – 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proofErr w:type="spellEnd"/>
      <w:r>
        <w:rPr>
          <w:szCs w:val="24"/>
        </w:rPr>
        <w:t>.</w:t>
      </w: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lastRenderedPageBreak/>
        <w:drawing>
          <wp:inline distT="0" distB="0" distL="0" distR="0" wp14:anchorId="1F3CB4D0" wp14:editId="53B6D01A">
            <wp:extent cx="3562350" cy="1376859"/>
            <wp:effectExtent l="0" t="0" r="0" b="0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049" cy="13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t>Gambar 7.</w:t>
      </w:r>
      <w:r w:rsidR="00E90BD7">
        <w:t>4</w:t>
      </w:r>
    </w:p>
    <w:p w14:paraId="2B2F4AE9" w14:textId="71B78148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player manager</w:t>
      </w:r>
    </w:p>
    <w:p w14:paraId="7B0C9D2F" w14:textId="77777777" w:rsidR="00D26816" w:rsidRDefault="00D26816" w:rsidP="00D26816">
      <w:pPr>
        <w:pStyle w:val="STTSGambar"/>
      </w:pPr>
    </w:p>
    <w:p w14:paraId="33CF32F4" w14:textId="4CA2C572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enemy dan player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player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player.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6E1E2047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 w:rsidR="00736F3E">
        <w:t>–</w:t>
      </w:r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36F3E">
        <w:t xml:space="preserve">,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</w:t>
      </w:r>
      <w:proofErr w:type="spellStart"/>
      <w:r w:rsidR="00736F3E">
        <w:t>semua</w:t>
      </w:r>
      <w:proofErr w:type="spellEnd"/>
      <w:r w:rsidR="00736F3E">
        <w:t xml:space="preserve">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r w:rsidR="00736F3E">
        <w:t>salju</w:t>
      </w:r>
      <w:proofErr w:type="spellEnd"/>
      <w:r w:rsidR="00736F3E">
        <w:t xml:space="preserve"> </w:t>
      </w:r>
      <w:proofErr w:type="spellStart"/>
      <w:r w:rsidR="00A7469F">
        <w:t>yaitu</w:t>
      </w:r>
      <w:proofErr w:type="spellEnd"/>
      <w:r w:rsidR="00736F3E">
        <w:t xml:space="preserve"> Snow Ball Manager.</w:t>
      </w:r>
    </w:p>
    <w:p w14:paraId="1F81947B" w14:textId="77777777" w:rsidR="001062EC" w:rsidRDefault="001062EC" w:rsidP="001062EC">
      <w:pPr>
        <w:pStyle w:val="STTSAlgoritma"/>
      </w:pPr>
    </w:p>
    <w:p w14:paraId="69FFCC86" w14:textId="5FC211C1" w:rsidR="004E7B2D" w:rsidRDefault="00127F9D" w:rsidP="008201EC">
      <w:pPr>
        <w:pStyle w:val="STTSJudulSubBab"/>
        <w:numPr>
          <w:ilvl w:val="0"/>
          <w:numId w:val="53"/>
        </w:numPr>
        <w:ind w:hanging="720"/>
      </w:pPr>
      <w:r>
        <w:t>Snowball Manager</w:t>
      </w:r>
    </w:p>
    <w:p w14:paraId="77466E1D" w14:textId="5A457D9F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proofErr w:type="spellEnd"/>
      <w:r w:rsidR="004E7B2D">
        <w:t xml:space="preserve"> </w:t>
      </w:r>
      <w:proofErr w:type="spellStart"/>
      <w:r w:rsidR="004E7B2D">
        <w:t>nge</w:t>
      </w:r>
      <w:proofErr w:type="spellEnd"/>
      <w:r w:rsidR="004E7B2D">
        <w:t xml:space="preserve">-spawn </w:t>
      </w:r>
      <w:proofErr w:type="spellStart"/>
      <w:r>
        <w:t>gumpalan</w:t>
      </w:r>
      <w:proofErr w:type="spellEnd"/>
      <w:r w:rsidR="004E7B2D">
        <w:t xml:space="preserve"> - </w:t>
      </w:r>
      <w:proofErr w:type="spellStart"/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A7469F">
        <w:t xml:space="preserve">, </w:t>
      </w:r>
      <w:proofErr w:type="spellStart"/>
      <w:r w:rsidR="00A7469F">
        <w:t>dengan</w:t>
      </w:r>
      <w:proofErr w:type="spellEnd"/>
      <w:r w:rsidR="004E7B2D">
        <w:t xml:space="preserve"> </w:t>
      </w:r>
      <w:r w:rsidR="00A7469F">
        <w:t>s</w:t>
      </w:r>
      <w:r w:rsidR="004E7B2D">
        <w:t xml:space="preserve">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4E7B2D">
        <w:t>ketimbang</w:t>
      </w:r>
      <w:proofErr w:type="spellEnd"/>
      <w:r w:rsidR="004E7B2D">
        <w:t xml:space="preserve"> </w:t>
      </w:r>
      <w:proofErr w:type="spellStart"/>
      <w:r w:rsidR="004E7B2D">
        <w:t>mencari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level.</w:t>
      </w:r>
    </w:p>
    <w:p w14:paraId="5BE37643" w14:textId="77777777" w:rsidR="00A7469F" w:rsidRDefault="00A7469F" w:rsidP="00D26816">
      <w:pPr>
        <w:ind w:firstLine="709"/>
      </w:pPr>
    </w:p>
    <w:p w14:paraId="25BCFD3C" w14:textId="77777777" w:rsidR="004E7B2D" w:rsidRDefault="004E7B2D" w:rsidP="004E7B2D">
      <w:pPr>
        <w:pStyle w:val="STTSGambar"/>
      </w:pPr>
      <w:r>
        <w:rPr>
          <w:noProof/>
        </w:rPr>
        <w:drawing>
          <wp:inline distT="0" distB="0" distL="0" distR="0" wp14:anchorId="397A4EA3" wp14:editId="1666944A">
            <wp:extent cx="895350" cy="895350"/>
            <wp:effectExtent l="0" t="0" r="0" b="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26" cy="9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5B80F228" w14:textId="61A50248" w:rsidR="00A7469F" w:rsidRDefault="004E7B2D" w:rsidP="00A7469F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2B658AE8" w14:textId="36F120B8" w:rsidR="007C2F59" w:rsidRDefault="00BF3089" w:rsidP="00BF3089">
      <w:proofErr w:type="spellStart"/>
      <w:r>
        <w:lastRenderedPageBreak/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r w:rsidR="00A7469F">
        <w:t xml:space="preserve">di </w:t>
      </w:r>
      <w:proofErr w:type="spellStart"/>
      <w:r w:rsidR="00A7469F">
        <w:t>lampiran</w:t>
      </w:r>
      <w:proofErr w:type="spellEnd"/>
      <w:r w:rsidR="00A7469F">
        <w:t xml:space="preserve"> B.3</w:t>
      </w:r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lebih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proofErr w:type="gramEnd"/>
      <w:r w:rsidR="007C2F59">
        <w:t xml:space="preserve"> </w:t>
      </w:r>
      <w:proofErr w:type="spellStart"/>
      <w:r w:rsidR="007C2F59">
        <w:t>untuk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proofErr w:type="spellStart"/>
      <w:r w:rsidR="003F66C7">
        <w:t>segmen</w:t>
      </w:r>
      <w:proofErr w:type="spellEnd"/>
      <w:r w:rsidR="003F66C7">
        <w:t xml:space="preserve"> program yang </w:t>
      </w:r>
      <w:proofErr w:type="spellStart"/>
      <w:r w:rsidR="003F66C7">
        <w:t>panjang</w:t>
      </w:r>
      <w:proofErr w:type="spellEnd"/>
      <w:r w:rsidR="003F66C7">
        <w:t xml:space="preserve"> </w:t>
      </w:r>
      <w:r w:rsidR="00A7469F">
        <w:t xml:space="preserve">di </w:t>
      </w:r>
      <w:proofErr w:type="spellStart"/>
      <w:r w:rsidR="00A7469F">
        <w:t>lampiran</w:t>
      </w:r>
      <w:proofErr w:type="spellEnd"/>
      <w:r w:rsidR="007C2F59">
        <w:t xml:space="preserve"> : </w:t>
      </w:r>
    </w:p>
    <w:p w14:paraId="718EB15B" w14:textId="706CE5D4" w:rsidR="007C2F59" w:rsidRDefault="009C5874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layar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, dan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534273DB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</w:p>
    <w:p w14:paraId="183E1181" w14:textId="08FC9BFD" w:rsidR="007C2F59" w:rsidRPr="00081847" w:rsidRDefault="00081847" w:rsidP="00FA0038">
      <w:pPr>
        <w:pStyle w:val="ListParagraph"/>
        <w:numPr>
          <w:ilvl w:val="0"/>
          <w:numId w:val="42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06D1962F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dispawn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nge</w:t>
      </w:r>
      <w:proofErr w:type="spellEnd"/>
      <w:r>
        <w:t>-spawn</w:t>
      </w:r>
    </w:p>
    <w:p w14:paraId="5D2B3D49" w14:textId="4D36BE3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Color Manager.</w:t>
      </w:r>
    </w:p>
    <w:p w14:paraId="7B67F195" w14:textId="335BEDA0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158BA582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11 – 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005040E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17 – 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04005BD1" w:rsidR="002E7886" w:rsidRDefault="00F73E74" w:rsidP="00FA0038">
      <w:pPr>
        <w:pStyle w:val="ListParagraph"/>
        <w:numPr>
          <w:ilvl w:val="0"/>
          <w:numId w:val="42"/>
        </w:numPr>
        <w:ind w:left="426"/>
      </w:pPr>
      <w:r>
        <w:t>21 – 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dan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ke – index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670F0D23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29 – 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093844DC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34</w:t>
      </w:r>
      <w:r>
        <w:tab/>
      </w:r>
      <w:r>
        <w:tab/>
        <w:t xml:space="preserve">: Kurangi </w:t>
      </w:r>
      <w:proofErr w:type="spellStart"/>
      <w:r>
        <w:t>waktu</w:t>
      </w:r>
      <w:proofErr w:type="spellEnd"/>
      <w:r>
        <w:t xml:space="preserve"> di timer </w:t>
      </w:r>
      <w:proofErr w:type="spellStart"/>
      <w:r w:rsidR="00FF31D1">
        <w:t>sebanyak</w:t>
      </w:r>
      <w:proofErr w:type="spellEnd"/>
      <w:r w:rsidR="00FF31D1">
        <w:t xml:space="preserve"> lama </w:t>
      </w:r>
      <w:proofErr w:type="spellStart"/>
      <w:r w:rsidR="00FF31D1">
        <w:t>waktu</w:t>
      </w:r>
      <w:proofErr w:type="spellEnd"/>
      <w:r w:rsidR="00FF31D1">
        <w:t xml:space="preserve">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052DB2B9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lastRenderedPageBreak/>
        <w:t>38 –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bola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tile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Bila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situ,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1B66571" w14:textId="61447A5B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53 – 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5750C51A" w14:textId="606B0A35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</w:t>
      </w:r>
      <w:r w:rsidR="008C228F">
        <w:t>9</w:t>
      </w:r>
      <w:r>
        <w:t xml:space="preserve"> – 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</w:t>
      </w:r>
      <w:proofErr w:type="spellStart"/>
      <w:r w:rsidR="008C228F">
        <w:t>tapi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3F18D29A" w:rsidR="007C2F59" w:rsidRDefault="008C228F" w:rsidP="00D9714F">
      <w:pPr>
        <w:pStyle w:val="ListParagraph"/>
        <w:numPr>
          <w:ilvl w:val="0"/>
          <w:numId w:val="42"/>
        </w:numPr>
        <w:ind w:left="426"/>
      </w:pPr>
      <w:r>
        <w:t>69 – 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7C4CD0">
        <w:t>sebelumnya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</w:t>
      </w:r>
      <w:proofErr w:type="spellStart"/>
      <w:r w:rsidR="00D9714F">
        <w:t>cukup</w:t>
      </w:r>
      <w:proofErr w:type="spellEnd"/>
      <w:r w:rsidR="00D9714F">
        <w:t xml:space="preserve">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</w:t>
      </w:r>
      <w:proofErr w:type="spellStart"/>
      <w:r w:rsidR="00D9714F">
        <w:t>tapi</w:t>
      </w:r>
      <w:proofErr w:type="spellEnd"/>
      <w:r w:rsidR="00D9714F">
        <w:t xml:space="preserve">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dikembalikan</w:t>
      </w:r>
      <w:proofErr w:type="spellEnd"/>
      <w:r w:rsidR="00D9714F">
        <w:t xml:space="preserve"> </w:t>
      </w:r>
      <w:proofErr w:type="spellStart"/>
      <w:r w:rsidR="00D9714F">
        <w:t>apa</w:t>
      </w:r>
      <w:proofErr w:type="spellEnd"/>
      <w:r w:rsidR="00D9714F">
        <w:t xml:space="preserve"> – </w:t>
      </w:r>
      <w:proofErr w:type="spellStart"/>
      <w:r w:rsidR="00D9714F">
        <w:t>apa</w:t>
      </w:r>
      <w:proofErr w:type="spellEnd"/>
      <w:r w:rsidR="00D9714F">
        <w:t>.</w:t>
      </w:r>
    </w:p>
    <w:p w14:paraId="1FA7D214" w14:textId="77777777" w:rsidR="00BF3089" w:rsidRDefault="003B2344" w:rsidP="00D9714F">
      <w:pPr>
        <w:pStyle w:val="ListParagraph"/>
        <w:numPr>
          <w:ilvl w:val="0"/>
          <w:numId w:val="42"/>
        </w:numPr>
        <w:ind w:left="426"/>
      </w:pPr>
      <w:r>
        <w:t>74 – 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proofErr w:type="spellEnd"/>
      <w:r w:rsidR="00BF3089">
        <w:t xml:space="preserve"> – </w:t>
      </w:r>
      <w:proofErr w:type="spellStart"/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02C30BD0" w:rsidR="003B2344" w:rsidRDefault="00BF3089" w:rsidP="00D9714F">
      <w:pPr>
        <w:pStyle w:val="ListParagraph"/>
        <w:numPr>
          <w:ilvl w:val="0"/>
          <w:numId w:val="42"/>
        </w:numPr>
        <w:ind w:left="426"/>
      </w:pPr>
      <w:r>
        <w:t xml:space="preserve"> </w:t>
      </w:r>
      <w:r w:rsidR="00A81CB9">
        <w:t>88 – 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proofErr w:type="gramStart"/>
      <w:r w:rsidR="007C4CD0">
        <w:t>sebelumnya</w:t>
      </w:r>
      <w:proofErr w:type="spellEnd"/>
      <w:r w:rsidR="001C2E70">
        <w:t xml:space="preserve"> ,</w:t>
      </w:r>
      <w:proofErr w:type="gram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setelah</w:t>
      </w:r>
      <w:proofErr w:type="spellEnd"/>
      <w:r w:rsidR="001C2E70">
        <w:t xml:space="preserve">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</w:t>
      </w:r>
      <w:proofErr w:type="spellStart"/>
      <w:r w:rsidR="001C2E70">
        <w:t>cukup</w:t>
      </w:r>
      <w:proofErr w:type="spellEnd"/>
      <w:r w:rsidR="001C2E70">
        <w:t xml:space="preserve">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</w:p>
    <w:p w14:paraId="74AB021C" w14:textId="6384F6C1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105 – 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parameter,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sama.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74A7D68A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115 – 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21552989" w:rsidR="001C2E70" w:rsidRDefault="007F2F2D" w:rsidP="00D9714F">
      <w:pPr>
        <w:pStyle w:val="ListParagraph"/>
        <w:numPr>
          <w:ilvl w:val="0"/>
          <w:numId w:val="42"/>
        </w:numPr>
        <w:ind w:left="426"/>
      </w:pPr>
      <w:r>
        <w:lastRenderedPageBreak/>
        <w:t>126 – 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311CDACC" w:rsidR="007F2F2D" w:rsidRDefault="007F2F2D" w:rsidP="00D9714F">
      <w:pPr>
        <w:pStyle w:val="ListParagraph"/>
        <w:numPr>
          <w:ilvl w:val="0"/>
          <w:numId w:val="42"/>
        </w:numPr>
        <w:ind w:left="426"/>
      </w:pPr>
      <w:r>
        <w:t>134 – 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047DB218">
            <wp:extent cx="3745065" cy="1219687"/>
            <wp:effectExtent l="0" t="0" r="825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55" cy="12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4CF74424" w14:textId="26AB3FC6" w:rsidR="00DB4BB7" w:rsidRDefault="00DB4BB7" w:rsidP="00DB4BB7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2F0220EA" w14:textId="77777777" w:rsidR="00DB4BB7" w:rsidRDefault="00DB4BB7" w:rsidP="0061665C">
      <w:pPr>
        <w:ind w:firstLine="0"/>
      </w:pPr>
    </w:p>
    <w:p w14:paraId="5CFEA1F7" w14:textId="18B2972A" w:rsidR="000919E2" w:rsidRDefault="000919E2" w:rsidP="000919E2">
      <w:pPr>
        <w:ind w:firstLine="709"/>
      </w:pPr>
      <w:r>
        <w:t xml:space="preserve">Snowball </w:t>
      </w:r>
      <w:proofErr w:type="spellStart"/>
      <w:r>
        <w:t>adalah</w:t>
      </w:r>
      <w:proofErr w:type="spellEnd"/>
      <w:r>
        <w:t xml:space="preserve"> prefab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di-spawn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Respawn Time. Lalu bola juga </w:t>
      </w:r>
      <w:proofErr w:type="spellStart"/>
      <w:r>
        <w:t>akan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3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dispawn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disimap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Snowballs.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tampungan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terbengkala</w:t>
      </w:r>
      <w:proofErr w:type="spellEnd"/>
      <w:r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Ball Movement </w:t>
      </w:r>
    </w:p>
    <w:p w14:paraId="0D510FED" w14:textId="50DAE44B" w:rsidR="004F1948" w:rsidRDefault="000D0AD4" w:rsidP="00C058FC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 w:rsidR="00E562C2">
        <w:t xml:space="preserve"> yang </w:t>
      </w:r>
      <w:proofErr w:type="spellStart"/>
      <w:r w:rsidR="00E562C2">
        <w:t>diletakkan</w:t>
      </w:r>
      <w:proofErr w:type="spellEnd"/>
      <w:r w:rsidR="00E562C2">
        <w:t xml:space="preserve"> di </w:t>
      </w:r>
      <w:proofErr w:type="spellStart"/>
      <w:r w:rsidR="00E562C2">
        <w:t>lampiran</w:t>
      </w:r>
      <w:proofErr w:type="spellEnd"/>
      <w:r w:rsidR="00E562C2">
        <w:t xml:space="preserve"> B.4</w:t>
      </w:r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bola,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terbang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0202FBF5" w14:textId="3FAC5237" w:rsidR="00C91180" w:rsidRDefault="00C91180" w:rsidP="00C058FC">
      <w:pPr>
        <w:ind w:firstLine="709"/>
      </w:pPr>
      <w:r>
        <w:t xml:space="preserve">Di Class </w:t>
      </w:r>
      <w:r w:rsidR="00C058FC">
        <w:t xml:space="preserve">di </w:t>
      </w:r>
      <w:proofErr w:type="spellStart"/>
      <w:r w:rsidR="00C058FC">
        <w:t>lampiran</w:t>
      </w:r>
      <w:proofErr w:type="spellEnd"/>
      <w:r w:rsidR="00C058FC">
        <w:t xml:space="preserve"> B.4,</w:t>
      </w:r>
      <w:r>
        <w:t xml:space="preserve"> selu</w:t>
      </w:r>
      <w:proofErr w:type="spellStart"/>
      <w:r>
        <w:t>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penjelasannya</w:t>
      </w:r>
      <w:proofErr w:type="spellEnd"/>
      <w:r w:rsidR="00E562C2">
        <w:t xml:space="preserve">, dan </w:t>
      </w:r>
      <w:proofErr w:type="spellStart"/>
      <w:r w:rsidR="00E562C2">
        <w:t>berikut</w:t>
      </w:r>
      <w:proofErr w:type="spellEnd"/>
      <w:r w:rsidR="00E562C2">
        <w:t xml:space="preserve"> </w:t>
      </w:r>
      <w:proofErr w:type="spellStart"/>
      <w:r w:rsidR="00E562C2">
        <w:t>adalah</w:t>
      </w:r>
      <w:proofErr w:type="spellEnd"/>
      <w:r w:rsidR="00E562C2">
        <w:t xml:space="preserve"> </w:t>
      </w:r>
      <w:proofErr w:type="spellStart"/>
      <w:r w:rsidR="00E562C2">
        <w:t>penjelasan</w:t>
      </w:r>
      <w:proofErr w:type="spellEnd"/>
      <w:r w:rsidR="00E562C2">
        <w:t xml:space="preserve"> per baris </w:t>
      </w:r>
      <w:proofErr w:type="spellStart"/>
      <w:r w:rsidR="00E562C2">
        <w:t>dari</w:t>
      </w:r>
      <w:proofErr w:type="spellEnd"/>
      <w:r w:rsidR="00E562C2">
        <w:t xml:space="preserve"> </w:t>
      </w:r>
      <w:r w:rsidR="00C058FC">
        <w:t xml:space="preserve">class </w:t>
      </w:r>
      <w:proofErr w:type="spellStart"/>
      <w:proofErr w:type="gramStart"/>
      <w:r w:rsidR="00C058FC">
        <w:t>tersebut</w:t>
      </w:r>
      <w:proofErr w:type="spellEnd"/>
      <w:r>
        <w:t xml:space="preserve"> :</w:t>
      </w:r>
      <w:proofErr w:type="gramEnd"/>
    </w:p>
    <w:p w14:paraId="70C3F79C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player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lastRenderedPageBreak/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id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id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13 – 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17 – 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yang mana yang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jadi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</w:t>
      </w:r>
    </w:p>
    <w:p w14:paraId="722F933B" w14:textId="28BC8309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hilang</w:t>
      </w:r>
      <w:proofErr w:type="spellEnd"/>
      <w:r w:rsidR="00A37D3C">
        <w:t xml:space="preserve"> </w:t>
      </w:r>
      <w:proofErr w:type="spellStart"/>
      <w:r w:rsidR="00A37D3C">
        <w:t>saat</w:t>
      </w:r>
      <w:proofErr w:type="spellEnd"/>
      <w:r w:rsidR="00A37D3C">
        <w:t xml:space="preserve"> </w:t>
      </w:r>
      <w:proofErr w:type="spellStart"/>
      <w:r w:rsidR="00A37D3C">
        <w:t>dilempar</w:t>
      </w:r>
      <w:proofErr w:type="spellEnd"/>
      <w:r w:rsidR="00A37D3C">
        <w:t xml:space="preserve"> </w:t>
      </w:r>
      <w:proofErr w:type="spellStart"/>
      <w:r w:rsidR="00A37D3C">
        <w:t>karena</w:t>
      </w:r>
      <w:proofErr w:type="spellEnd"/>
      <w:r w:rsidR="00A37D3C">
        <w:t xml:space="preserve"> bola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A37D3C">
        <w:t>diri</w:t>
      </w:r>
      <w:proofErr w:type="spellEnd"/>
      <w:r w:rsidR="00A37D3C">
        <w:t xml:space="preserve"> </w:t>
      </w:r>
      <w:proofErr w:type="spellStart"/>
      <w:r w:rsidR="00A37D3C">
        <w:t>sendiri</w:t>
      </w:r>
      <w:proofErr w:type="spellEnd"/>
      <w:r w:rsidR="00A37D3C">
        <w:t>.</w:t>
      </w:r>
    </w:p>
    <w:p w14:paraId="6EB3BACB" w14:textId="378C1487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4C1E4BF8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77777777" w:rsidR="000E1CA2" w:rsidRDefault="00A37D3C" w:rsidP="008F39D3">
      <w:pPr>
        <w:pStyle w:val="ListParagraph"/>
        <w:numPr>
          <w:ilvl w:val="0"/>
          <w:numId w:val="42"/>
        </w:numPr>
        <w:ind w:left="426"/>
      </w:pPr>
      <w:r>
        <w:t xml:space="preserve">35 – 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4E448D94" w:rsidR="00A37D3C" w:rsidRDefault="000E1CA2" w:rsidP="008F39D3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proofErr w:type="gram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proofErr w:type="gram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id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600FFCB9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49 – 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</w:p>
    <w:p w14:paraId="3DF74CDB" w14:textId="7CB53E73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55 – 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 xml:space="preserve">-o-ball </w:t>
      </w:r>
      <w:r>
        <w:lastRenderedPageBreak/>
        <w:t>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49984060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65 – 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47F746FF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78 – 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6F78DC55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A75FAE">
        <w:t xml:space="preserve">, dan </w:t>
      </w:r>
      <w:proofErr w:type="spellStart"/>
      <w:r w:rsidR="00A75FAE">
        <w:t>tugas</w:t>
      </w:r>
      <w:proofErr w:type="spellEnd"/>
      <w:r w:rsidR="00A75FAE">
        <w:t xml:space="preserve"> </w:t>
      </w:r>
      <w:proofErr w:type="spellStart"/>
      <w:r w:rsidR="00A75FAE">
        <w:t>dari</w:t>
      </w:r>
      <w:proofErr w:type="spellEnd"/>
      <w:r w:rsidR="00A75FAE">
        <w:t xml:space="preserve"> Class Ball Power Up di </w:t>
      </w:r>
      <w:proofErr w:type="spellStart"/>
      <w:r w:rsidR="00A75FAE">
        <w:t>lampiran</w:t>
      </w:r>
      <w:proofErr w:type="spellEnd"/>
      <w:r w:rsidR="00A75FAE">
        <w:t xml:space="preserve"> B.5 </w:t>
      </w:r>
      <w:proofErr w:type="spellStart"/>
      <w:r w:rsidR="00A75FAE">
        <w:t>bertugas</w:t>
      </w:r>
      <w:proofErr w:type="spellEnd"/>
      <w:r w:rsidR="00A75FAE">
        <w:t xml:space="preserve"> </w:t>
      </w:r>
      <w:proofErr w:type="spellStart"/>
      <w:r w:rsidR="00A75FAE">
        <w:t>untuk</w:t>
      </w:r>
      <w:proofErr w:type="spellEnd"/>
      <w:r w:rsidR="00A75FAE">
        <w:t xml:space="preserve"> </w:t>
      </w:r>
      <w:proofErr w:type="spellStart"/>
      <w:r w:rsidR="00A75FAE">
        <w:t>menjalankan</w:t>
      </w:r>
      <w:proofErr w:type="spellEnd"/>
      <w:r w:rsidR="00A75FAE">
        <w:t xml:space="preserve"> </w:t>
      </w:r>
      <w:proofErr w:type="spellStart"/>
      <w:r w:rsidR="00A75FAE">
        <w:t>efek</w:t>
      </w:r>
      <w:proofErr w:type="spellEnd"/>
      <w:r w:rsidR="00A75FAE">
        <w:t xml:space="preserve"> – </w:t>
      </w:r>
      <w:proofErr w:type="spellStart"/>
      <w:r w:rsidR="00A75FAE">
        <w:t>efek</w:t>
      </w:r>
      <w:proofErr w:type="spellEnd"/>
      <w:r w:rsidR="00A75FAE">
        <w:t xml:space="preserve"> </w:t>
      </w:r>
      <w:proofErr w:type="spellStart"/>
      <w:r w:rsidR="00A75FAE">
        <w:t>khusus</w:t>
      </w:r>
      <w:proofErr w:type="spellEnd"/>
      <w:r w:rsidR="00A75FAE">
        <w:t xml:space="preserve"> </w:t>
      </w:r>
      <w:proofErr w:type="spellStart"/>
      <w:proofErr w:type="gramStart"/>
      <w:r w:rsidR="00A75FAE">
        <w:t>tersebut</w:t>
      </w:r>
      <w:proofErr w:type="spellEnd"/>
      <w:r w:rsidR="00A75FAE">
        <w:t>.</w:t>
      </w:r>
      <w:r w:rsidR="00FE5290">
        <w:t>.</w:t>
      </w:r>
      <w:proofErr w:type="gramEnd"/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4A895A6" w:rsidR="00B0310A" w:rsidRDefault="00B0310A" w:rsidP="00B0310A">
      <w:pPr>
        <w:pStyle w:val="STTSGambar"/>
      </w:pPr>
      <w:r>
        <w:t xml:space="preserve">Bola –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 </w:t>
      </w:r>
      <w:r w:rsidR="006433F2">
        <w:t>–</w:t>
      </w:r>
      <w:r>
        <w:t xml:space="preserve"> 5</w:t>
      </w:r>
    </w:p>
    <w:p w14:paraId="4FCC0B8B" w14:textId="0AA99574" w:rsidR="00C058FC" w:rsidRDefault="00C058FC" w:rsidP="002072EF">
      <w:pPr>
        <w:pStyle w:val="STTSAlgoritmaContent"/>
        <w:numPr>
          <w:ilvl w:val="0"/>
          <w:numId w:val="0"/>
        </w:numPr>
      </w:pPr>
      <w:r>
        <w:tab/>
      </w:r>
    </w:p>
    <w:p w14:paraId="302ACA90" w14:textId="77777777" w:rsidR="00346649" w:rsidRDefault="00346649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73E4879" w14:textId="1C7F4A55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lastRenderedPageBreak/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F88D3CE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 – 1</w:t>
      </w:r>
      <w:r w:rsidR="00B15E13">
        <w:t>.</w:t>
      </w:r>
    </w:p>
    <w:p w14:paraId="6623AC01" w14:textId="2307DCC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8E2B52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11 – 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F3F866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17 – 20</w:t>
      </w:r>
      <w:r>
        <w:tab/>
        <w:t xml:space="preserve">: Setup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ke Script Ball Movement.</w:t>
      </w:r>
    </w:p>
    <w:p w14:paraId="70006FFC" w14:textId="0978B6A8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22 – 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inti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0416F91E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24 – 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power up </w:t>
      </w:r>
      <w:proofErr w:type="spellStart"/>
      <w:r>
        <w:t>tersebut</w:t>
      </w:r>
      <w:proofErr w:type="spellEnd"/>
      <w:r>
        <w:t>.</w:t>
      </w:r>
    </w:p>
    <w:p w14:paraId="6E23DC62" w14:textId="68B32451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26 – 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bola </w:t>
      </w:r>
      <w:proofErr w:type="spellStart"/>
      <w:r w:rsidR="00357C46">
        <w:t>dibiarkan</w:t>
      </w:r>
      <w:proofErr w:type="spellEnd"/>
      <w:r w:rsidR="00357C46">
        <w:t>.</w:t>
      </w:r>
    </w:p>
    <w:p w14:paraId="7D7AF246" w14:textId="67B7EE4F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30 – 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lagi,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sama. </w:t>
      </w:r>
      <w:proofErr w:type="spellStart"/>
      <w:r>
        <w:t>Setelah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sama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6DB54634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collision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 – 105.</w:t>
      </w:r>
    </w:p>
    <w:p w14:paraId="0C71606C" w14:textId="3A21F175" w:rsidR="00775860" w:rsidRDefault="00775860" w:rsidP="0067516A">
      <w:pPr>
        <w:pStyle w:val="ListParagraph"/>
        <w:numPr>
          <w:ilvl w:val="0"/>
          <w:numId w:val="42"/>
        </w:numPr>
        <w:ind w:left="426"/>
      </w:pPr>
      <w:r>
        <w:t>47 – 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</w:t>
      </w:r>
      <w:r w:rsidR="0049617E">
        <w:t>B.6</w:t>
      </w:r>
      <w:r w:rsidR="000E4E5A">
        <w:t xml:space="preserve">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6A7A73">
        <w:t xml:space="preserve"> – </w:t>
      </w:r>
      <w:r w:rsidR="000E4E5A">
        <w:t>137</w:t>
      </w:r>
      <w:r w:rsidR="006A7A73">
        <w:t>.</w:t>
      </w:r>
    </w:p>
    <w:p w14:paraId="798E58A9" w14:textId="225F822C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52 – 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502DA404" w14:textId="0840C5EE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lastRenderedPageBreak/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</w:t>
      </w:r>
      <w:proofErr w:type="gramStart"/>
      <w:r>
        <w:t>2 unit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 w:rsidP="00A92596">
      <w:pPr>
        <w:pStyle w:val="ListParagraph"/>
        <w:numPr>
          <w:ilvl w:val="0"/>
          <w:numId w:val="42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ke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1AD478E" w:rsidR="00A92596" w:rsidRDefault="00A92596" w:rsidP="00A92596">
      <w:pPr>
        <w:pStyle w:val="ListParagraph"/>
        <w:numPr>
          <w:ilvl w:val="0"/>
          <w:numId w:val="42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ngawur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2BE20E42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61 – 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1D4D20D5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69 – 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 – 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sama lain.</w:t>
      </w:r>
    </w:p>
    <w:p w14:paraId="6FB3FECF" w14:textId="2633DCD8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3A57E616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90 – 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23540450" w14:textId="3BCF1414" w:rsidR="00E77320" w:rsidRDefault="00D250A7" w:rsidP="00A92596">
      <w:pPr>
        <w:pStyle w:val="ListParagraph"/>
        <w:numPr>
          <w:ilvl w:val="0"/>
          <w:numId w:val="42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31D99F22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92</w:t>
      </w:r>
      <w:r>
        <w:tab/>
      </w:r>
      <w:r>
        <w:tab/>
        <w:t>: Buat “</w:t>
      </w:r>
      <w:proofErr w:type="spellStart"/>
      <w:r>
        <w:t>ledakan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1576946F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lastRenderedPageBreak/>
        <w:t>96 – 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hitPlayers</w:t>
      </w:r>
      <w:proofErr w:type="spellEnd"/>
      <w:r>
        <w:t>.</w:t>
      </w:r>
    </w:p>
    <w:p w14:paraId="2305E5AB" w14:textId="210B1F65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6263AC52" w14:textId="27DECF2C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CA10457" w14:textId="2D561C75" w:rsidR="00AB2E85" w:rsidRDefault="00AB2E85" w:rsidP="00D77806">
      <w:pPr>
        <w:ind w:firstLine="0"/>
      </w:pPr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lebih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Normal Ball </w:t>
      </w:r>
      <w:proofErr w:type="gramStart"/>
      <w:r>
        <w:t>Sprite :</w:t>
      </w:r>
      <w:proofErr w:type="gramEnd"/>
      <w:r>
        <w:t xml:space="preserve">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Delay :</w:t>
      </w:r>
      <w:proofErr w:type="gramEnd"/>
      <w:r>
        <w:t xml:space="preserve">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300F7CC4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– </w:t>
      </w:r>
      <w:proofErr w:type="spellStart"/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Movement Speed </w:t>
      </w:r>
      <w:proofErr w:type="gramStart"/>
      <w:r>
        <w:t>Slow :</w:t>
      </w:r>
      <w:proofErr w:type="gramEnd"/>
      <w:r>
        <w:t xml:space="preserve">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Slow </w:t>
      </w:r>
      <w:proofErr w:type="gramStart"/>
      <w:r>
        <w:t>Time :</w:t>
      </w:r>
      <w:proofErr w:type="gramEnd"/>
      <w:r>
        <w:t xml:space="preserve">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6241408B" w14:textId="521046C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balls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range :</w:t>
      </w:r>
      <w:proofErr w:type="gramEnd"/>
      <w:r>
        <w:t xml:space="preserve">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 w:rsidP="008201EC">
      <w:pPr>
        <w:pStyle w:val="STTSJudulSubBab"/>
        <w:numPr>
          <w:ilvl w:val="0"/>
          <w:numId w:val="53"/>
        </w:numPr>
        <w:ind w:left="709" w:hanging="709"/>
      </w:pPr>
      <w:r>
        <w:lastRenderedPageBreak/>
        <w:t>Power Up</w:t>
      </w:r>
    </w:p>
    <w:p w14:paraId="62397CD4" w14:textId="57822E66" w:rsidR="00F828EF" w:rsidRDefault="00F828EF" w:rsidP="00F828EF">
      <w:pPr>
        <w:ind w:firstLine="709"/>
      </w:pPr>
      <w:r>
        <w:t xml:space="preserve">Class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</w:t>
      </w:r>
      <w:r w:rsidR="0049617E">
        <w:t xml:space="preserve"> B.5</w:t>
      </w:r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– </w:t>
      </w:r>
      <w:proofErr w:type="spellStart"/>
      <w:r>
        <w:t>sendiri</w:t>
      </w:r>
      <w:proofErr w:type="spellEnd"/>
      <w:r>
        <w:t>.</w:t>
      </w:r>
    </w:p>
    <w:p w14:paraId="2DF1BD40" w14:textId="77777777" w:rsidR="00FF3A71" w:rsidRDefault="00FF3A71" w:rsidP="00F828EF">
      <w:pPr>
        <w:ind w:firstLine="709"/>
      </w:pP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EC2267E" w14:textId="1BA04C1E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game.</w:t>
      </w:r>
    </w:p>
    <w:p w14:paraId="21A1A792" w14:textId="77777777" w:rsidR="00F828EF" w:rsidRDefault="00F828EF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2A101015" w14:textId="77777777" w:rsidR="00F828EF" w:rsidRDefault="00F828EF" w:rsidP="00FE5290">
      <w:pPr>
        <w:pStyle w:val="STTSAlgoritma"/>
      </w:pPr>
    </w:p>
    <w:p w14:paraId="0D191C4A" w14:textId="398345D8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2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 w:rsidP="00FE5290">
      <w:pPr>
        <w:pStyle w:val="STTSAlgoritmaContent"/>
        <w:numPr>
          <w:ilvl w:val="0"/>
          <w:numId w:val="45"/>
        </w:numPr>
        <w:ind w:left="709" w:hanging="709"/>
      </w:pPr>
      <w:r>
        <w:t xml:space="preserve">public class </w:t>
      </w:r>
      <w:proofErr w:type="spellStart"/>
      <w:proofErr w:type="gramStart"/>
      <w:r>
        <w:t>PowerUp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>
        <w:t>playerMaterial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gramStart"/>
      <w:r>
        <w:t>Sprite[</w:t>
      </w:r>
      <w:proofErr w:type="gramEnd"/>
      <w:r>
        <w:t xml:space="preserve">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lastRenderedPageBreak/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77777777" w:rsidR="00FE5290" w:rsidRDefault="00FE5290" w:rsidP="00FE5290">
      <w:pPr>
        <w:pStyle w:val="STTSAlgoritmaContent"/>
      </w:pPr>
      <w:r>
        <w:t xml:space="preserve">  Material m = new Material(</w:t>
      </w:r>
      <w:proofErr w:type="spellStart"/>
      <w:r>
        <w:t>playerMaterial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SetColor</w:t>
      </w:r>
      <w:proofErr w:type="spellEnd"/>
      <w:r>
        <w:t>(</w:t>
      </w:r>
      <w:proofErr w:type="gramEnd"/>
      <w:r>
        <w:t>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SetFloat</w:t>
      </w:r>
      <w:proofErr w:type="spellEnd"/>
      <w:r>
        <w:t>(</w:t>
      </w:r>
      <w:proofErr w:type="gramEnd"/>
      <w:r>
        <w:t>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proofErr w:type="gramStart"/>
      <w:r>
        <w:t>transform.GetChild</w:t>
      </w:r>
      <w:proofErr w:type="spellEnd"/>
      <w:proofErr w:type="gram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0E797FD6" w14:textId="77777777" w:rsidR="00FE5290" w:rsidRDefault="00FE5290" w:rsidP="00FE5290">
      <w:pPr>
        <w:pStyle w:val="STTSAlgoritmaContent"/>
      </w:pPr>
      <w:r>
        <w:t xml:space="preserve">private void </w:t>
      </w:r>
      <w:proofErr w:type="gramStart"/>
      <w:r>
        <w:t>Update(</w:t>
      </w:r>
      <w:proofErr w:type="gramEnd"/>
      <w:r>
        <w:t>){</w:t>
      </w:r>
    </w:p>
    <w:p w14:paraId="6629E03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</w:t>
      </w:r>
      <w:proofErr w:type="gramStart"/>
      <w:r>
        <w:t>&amp; !</w:t>
      </w:r>
      <w:proofErr w:type="spellStart"/>
      <w:r>
        <w:t>ball</w:t>
      </w:r>
      <w:proofErr w:type="gramEnd"/>
      <w:r>
        <w:t>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>
        <w:t>ball.SetActive</w:t>
      </w:r>
      <w:proofErr w:type="spellEnd"/>
      <w:proofErr w:type="gram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proofErr w:type="gramStart"/>
      <w:r>
        <w:t>){</w:t>
      </w:r>
      <w:proofErr w:type="gramEnd"/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777777" w:rsidR="00FE5290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proofErr w:type="gramStart"/>
      <w:r>
        <w:t>isActive</w:t>
      </w:r>
      <w:proofErr w:type="spellEnd"/>
      <w:r>
        <w:t>(</w:t>
      </w:r>
      <w:proofErr w:type="gramEnd"/>
      <w:r>
        <w:t>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proofErr w:type="gramStart"/>
      <w:r>
        <w:t>Sprite,int</w:t>
      </w:r>
      <w:proofErr w:type="spellEnd"/>
      <w:proofErr w:type="gram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ball.SetActive</w:t>
      </w:r>
      <w:proofErr w:type="spellEnd"/>
      <w:proofErr w:type="gram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0;</w:t>
      </w:r>
    </w:p>
    <w:p w14:paraId="246A06AD" w14:textId="77777777" w:rsidR="00FE5290" w:rsidRDefault="00FE5290" w:rsidP="00FE5290">
      <w:pPr>
        <w:pStyle w:val="STTSAlgoritmaContent"/>
      </w:pPr>
      <w:r>
        <w:t xml:space="preserve">  return (</w:t>
      </w:r>
      <w:proofErr w:type="spellStart"/>
      <w:proofErr w:type="gramStart"/>
      <w:r>
        <w:t>powerUpSprites</w:t>
      </w:r>
      <w:proofErr w:type="spellEnd"/>
      <w:r>
        <w:t>[</w:t>
      </w:r>
      <w:proofErr w:type="spellStart"/>
      <w:proofErr w:type="gramEnd"/>
      <w:r>
        <w:t>powerUpValue</w:t>
      </w:r>
      <w:proofErr w:type="spellEnd"/>
      <w:r>
        <w:t xml:space="preserve"> - 1],</w:t>
      </w:r>
      <w:proofErr w:type="spellStart"/>
      <w:r>
        <w:t>powerUpValue</w:t>
      </w:r>
      <w:proofErr w:type="spell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4726842A" w14:textId="77777777" w:rsidR="00F828EF" w:rsidRDefault="00F828EF" w:rsidP="00F828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2BA92683" w14:textId="1ACB1904" w:rsidR="00F828EF" w:rsidRDefault="00F828EF" w:rsidP="00F828EF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</w:t>
      </w:r>
      <w:proofErr w:type="spellStart"/>
      <w:r w:rsidR="00CD3057">
        <w:t>setelah</w:t>
      </w:r>
      <w:proofErr w:type="spellEnd"/>
      <w:r w:rsidR="00CD3057">
        <w:t xml:space="preserve"> bola </w:t>
      </w:r>
      <w:proofErr w:type="spellStart"/>
      <w:r w:rsidR="00CD3057">
        <w:t>diambil</w:t>
      </w:r>
      <w:proofErr w:type="spellEnd"/>
    </w:p>
    <w:p w14:paraId="1C9C0ECC" w14:textId="1C3CD6B2" w:rsidR="00FE5290" w:rsidRDefault="00F828EF" w:rsidP="00F828EF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</w:p>
    <w:p w14:paraId="1050DD87" w14:textId="6D59AC7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143515B5" w14:textId="418E50A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29D77C5B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berapa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sama.</w:t>
      </w:r>
    </w:p>
    <w:p w14:paraId="082CD052" w14:textId="0DD36AA1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gampang</w:t>
      </w:r>
      <w:proofErr w:type="spellEnd"/>
      <w:r>
        <w:t>.</w:t>
      </w:r>
    </w:p>
    <w:p w14:paraId="77833B1D" w14:textId="5E578288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lastRenderedPageBreak/>
        <w:t>17 – 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16105A6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18 – 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</w:t>
      </w:r>
    </w:p>
    <w:p w14:paraId="3FA5FA1E" w14:textId="5FA197A7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21 – 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3224E4C3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bola </w:t>
      </w:r>
      <w:proofErr w:type="spellStart"/>
      <w:r>
        <w:t>spesial</w:t>
      </w:r>
      <w:proofErr w:type="spellEnd"/>
      <w:r>
        <w:t>.</w:t>
      </w:r>
    </w:p>
    <w:p w14:paraId="6B64410D" w14:textId="051DB679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023B1518" w:rsidR="000065BD" w:rsidRDefault="002C03D1" w:rsidP="00F828EF">
      <w:pPr>
        <w:pStyle w:val="ListParagraph"/>
        <w:numPr>
          <w:ilvl w:val="0"/>
          <w:numId w:val="42"/>
        </w:numPr>
        <w:ind w:left="426"/>
      </w:pPr>
      <w:r>
        <w:t>31 – 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5670782F" w:rsidR="005C6DE7" w:rsidRDefault="005C6DE7" w:rsidP="00F828EF">
      <w:pPr>
        <w:pStyle w:val="ListParagraph"/>
        <w:numPr>
          <w:ilvl w:val="0"/>
          <w:numId w:val="42"/>
        </w:numPr>
        <w:ind w:left="426"/>
      </w:pPr>
      <w:r>
        <w:t>41 – 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0FB441DC" w:rsidR="00FF3A71" w:rsidRDefault="00D42F11" w:rsidP="009C7259">
      <w:pPr>
        <w:pStyle w:val="ListParagraph"/>
        <w:numPr>
          <w:ilvl w:val="0"/>
          <w:numId w:val="42"/>
        </w:numPr>
        <w:ind w:left="426"/>
      </w:pPr>
      <w:r>
        <w:t>45 – 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proofErr w:type="gramStart"/>
      <w:r>
        <w:t>spritenya.Sementara</w:t>
      </w:r>
      <w:proofErr w:type="spellEnd"/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drawing>
          <wp:inline distT="0" distB="0" distL="0" distR="0" wp14:anchorId="5F7EE30F" wp14:editId="3638C32E">
            <wp:extent cx="4134679" cy="2779761"/>
            <wp:effectExtent l="0" t="0" r="0" b="1905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86" cy="2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1175F2C3" w14:textId="50D8AB56" w:rsidR="001A5F43" w:rsidRDefault="001A5F43" w:rsidP="001A5F4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497EC2E7" w14:textId="77777777" w:rsidR="001A5F43" w:rsidRDefault="001A5F43" w:rsidP="00CE5531">
      <w:pPr>
        <w:ind w:left="66" w:firstLine="0"/>
      </w:pPr>
    </w:p>
    <w:p w14:paraId="2902967C" w14:textId="66D10F1E" w:rsidR="00856B20" w:rsidRDefault="00856B20" w:rsidP="00856B20">
      <w:pPr>
        <w:ind w:firstLine="709"/>
      </w:pPr>
      <w:r>
        <w:lastRenderedPageBreak/>
        <w:t xml:space="preserve">Dari spawn time,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 material </w:t>
      </w:r>
      <w:proofErr w:type="spellStart"/>
      <w:r>
        <w:t>SpriteRenderer</w:t>
      </w:r>
      <w:proofErr w:type="spellEnd"/>
      <w:r>
        <w:t xml:space="preserve">, Material Color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Starting Value 5 </w:t>
      </w:r>
      <w:proofErr w:type="spellStart"/>
      <w:r>
        <w:t>tetapi</w:t>
      </w:r>
      <w:proofErr w:type="spellEnd"/>
      <w:r>
        <w:t xml:space="preserve"> di override oleh Random Powerup yang </w:t>
      </w:r>
      <w:proofErr w:type="spellStart"/>
      <w:r>
        <w:t>bersifat</w:t>
      </w:r>
      <w:proofErr w:type="spellEnd"/>
      <w:r>
        <w:t xml:space="preserve"> true. Lalu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value range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5 agar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power up spites </w:t>
      </w:r>
      <w:proofErr w:type="spellStart"/>
      <w:r>
        <w:t>hanyalah</w:t>
      </w:r>
      <w:proofErr w:type="spellEnd"/>
      <w:r>
        <w:t xml:space="preserve">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103D5BA6" w14:textId="77777777" w:rsidR="00FF3A71" w:rsidRDefault="00FF3A71" w:rsidP="00CE5531">
      <w:pPr>
        <w:ind w:left="66" w:firstLine="0"/>
      </w:pPr>
    </w:p>
    <w:p w14:paraId="7908B67C" w14:textId="1C52541F" w:rsidR="00284356" w:rsidRDefault="00E00041" w:rsidP="00882E66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Player</w:t>
      </w:r>
    </w:p>
    <w:p w14:paraId="5984C34F" w14:textId="55459F37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proofErr w:type="spellEnd"/>
      <w:r w:rsidR="005D5236">
        <w:t xml:space="preserve"> – </w:t>
      </w:r>
      <w:proofErr w:type="spellStart"/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player, </w:t>
      </w:r>
      <w:proofErr w:type="spellStart"/>
      <w:r w:rsidR="005D5236">
        <w:t>dengan</w:t>
      </w:r>
      <w:proofErr w:type="spellEnd"/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proofErr w:type="spellStart"/>
      <w:r>
        <w:t>SnowBrawler</w:t>
      </w:r>
      <w:proofErr w:type="spellEnd"/>
    </w:p>
    <w:p w14:paraId="368491FB" w14:textId="5CDE0287" w:rsidR="004F1948" w:rsidRDefault="00C35FE6" w:rsidP="00A32C6E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Dodo,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player,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  <w:r w:rsidR="00A75FAE">
        <w:t xml:space="preserve"> </w:t>
      </w:r>
      <w:r w:rsidR="00A32C6E">
        <w:t xml:space="preserve">Bila </w:t>
      </w:r>
      <w:proofErr w:type="spellStart"/>
      <w:r w:rsidR="00A32C6E">
        <w:t>dilihat</w:t>
      </w:r>
      <w:proofErr w:type="spellEnd"/>
      <w:r w:rsidR="00A32C6E">
        <w:t xml:space="preserve"> di </w:t>
      </w:r>
      <w:proofErr w:type="spellStart"/>
      <w:r w:rsidR="00A32C6E">
        <w:t>lampiran</w:t>
      </w:r>
      <w:proofErr w:type="spellEnd"/>
      <w:r w:rsidR="00A32C6E">
        <w:t xml:space="preserve"> B.6, </w:t>
      </w:r>
      <w:proofErr w:type="spellStart"/>
      <w:r w:rsidR="00A32C6E">
        <w:t>terdapat</w:t>
      </w:r>
      <w:proofErr w:type="spellEnd"/>
      <w:r w:rsidR="00A32C6E">
        <w:t xml:space="preserve"> </w:t>
      </w:r>
      <w:proofErr w:type="spellStart"/>
      <w:r w:rsidR="00A32C6E">
        <w:t>banyak</w:t>
      </w:r>
      <w:proofErr w:type="spellEnd"/>
      <w:r w:rsidR="00A32C6E">
        <w:t xml:space="preserve"> </w:t>
      </w:r>
      <w:proofErr w:type="spellStart"/>
      <w:r w:rsidR="00A32C6E">
        <w:t>variabel</w:t>
      </w:r>
      <w:proofErr w:type="spellEnd"/>
      <w:r w:rsidR="00A32C6E">
        <w:t xml:space="preserve"> yang </w:t>
      </w:r>
      <w:proofErr w:type="spellStart"/>
      <w:r w:rsidR="00A32C6E">
        <w:t>membentuk</w:t>
      </w:r>
      <w:proofErr w:type="spellEnd"/>
      <w:r w:rsidR="00A32C6E">
        <w:t xml:space="preserve"> </w:t>
      </w:r>
      <w:proofErr w:type="spellStart"/>
      <w:r w:rsidR="00A32C6E">
        <w:t>karakter</w:t>
      </w:r>
      <w:proofErr w:type="spellEnd"/>
      <w:r w:rsidR="00A32C6E">
        <w:t xml:space="preserve"> ini, </w:t>
      </w:r>
      <w:proofErr w:type="spellStart"/>
      <w:r w:rsidR="00A32C6E">
        <w:t>seperti</w:t>
      </w:r>
      <w:proofErr w:type="spellEnd"/>
      <w:r w:rsidR="00A32C6E">
        <w:t xml:space="preserve"> player team, throw speed, run speed dan </w:t>
      </w:r>
      <w:proofErr w:type="spellStart"/>
      <w:r w:rsidR="00A32C6E">
        <w:t>banyak</w:t>
      </w:r>
      <w:proofErr w:type="spellEnd"/>
      <w:r w:rsidR="00A32C6E">
        <w:t xml:space="preserve"> lagi, </w:t>
      </w:r>
      <w:proofErr w:type="spellStart"/>
      <w:r w:rsidR="00A32C6E">
        <w:t>lalu</w:t>
      </w:r>
      <w:proofErr w:type="spellEnd"/>
      <w:r w:rsidR="00A32C6E">
        <w:t xml:space="preserve"> </w:t>
      </w:r>
      <w:proofErr w:type="spellStart"/>
      <w:r w:rsidR="00A32C6E">
        <w:t>ada</w:t>
      </w:r>
      <w:proofErr w:type="spellEnd"/>
      <w:r w:rsidR="00A32C6E">
        <w:t xml:space="preserve"> </w:t>
      </w:r>
      <w:proofErr w:type="spellStart"/>
      <w:r w:rsidR="00A32C6E">
        <w:t>fungsi</w:t>
      </w:r>
      <w:proofErr w:type="spellEnd"/>
      <w:r w:rsidR="00A32C6E">
        <w:t xml:space="preserve"> – </w:t>
      </w:r>
      <w:proofErr w:type="spellStart"/>
      <w:r w:rsidR="00A32C6E">
        <w:t>fungsi</w:t>
      </w:r>
      <w:proofErr w:type="spellEnd"/>
      <w:r w:rsidR="00A32C6E">
        <w:t xml:space="preserve"> yang </w:t>
      </w:r>
      <w:proofErr w:type="spellStart"/>
      <w:r w:rsidR="00A32C6E">
        <w:t>bisa</w:t>
      </w:r>
      <w:proofErr w:type="spellEnd"/>
      <w:r w:rsidR="00A32C6E">
        <w:t xml:space="preserve"> </w:t>
      </w:r>
      <w:proofErr w:type="spellStart"/>
      <w:r w:rsidR="00A32C6E">
        <w:t>dipakai</w:t>
      </w:r>
      <w:proofErr w:type="spellEnd"/>
      <w:r w:rsidR="00A32C6E">
        <w:t xml:space="preserve"> oleh bot dan player, </w:t>
      </w:r>
      <w:proofErr w:type="spellStart"/>
      <w:r w:rsidR="00A32C6E">
        <w:t>seperti</w:t>
      </w:r>
      <w:proofErr w:type="spellEnd"/>
      <w:r w:rsidR="00A32C6E">
        <w:t xml:space="preserve"> shoot ball yang </w:t>
      </w:r>
      <w:proofErr w:type="spellStart"/>
      <w:r w:rsidR="00A32C6E">
        <w:t>digunakan</w:t>
      </w:r>
      <w:proofErr w:type="spellEnd"/>
      <w:r w:rsidR="00A32C6E">
        <w:t xml:space="preserve"> </w:t>
      </w:r>
      <w:proofErr w:type="spellStart"/>
      <w:r w:rsidR="00A32C6E">
        <w:t>untuk</w:t>
      </w:r>
      <w:proofErr w:type="spellEnd"/>
      <w:r w:rsidR="00A32C6E">
        <w:t xml:space="preserve"> </w:t>
      </w:r>
      <w:proofErr w:type="spellStart"/>
      <w:r w:rsidR="00A32C6E">
        <w:t>menembak</w:t>
      </w:r>
      <w:proofErr w:type="spellEnd"/>
      <w:r w:rsidR="00A32C6E">
        <w:t xml:space="preserve"> bola.</w:t>
      </w:r>
    </w:p>
    <w:p w14:paraId="200FD1FB" w14:textId="155D8E0E" w:rsidR="007B0BEF" w:rsidRDefault="00A32C6E" w:rsidP="00A32C6E">
      <w:pPr>
        <w:ind w:firstLine="66"/>
      </w:pPr>
      <w:r>
        <w:tab/>
        <w:t>Dan</w:t>
      </w:r>
      <w:r w:rsidR="007B0BEF">
        <w:t xml:space="preserve"> </w:t>
      </w:r>
      <w:proofErr w:type="spellStart"/>
      <w:r w:rsidR="007B0BEF">
        <w:t>berikut</w:t>
      </w:r>
      <w:proofErr w:type="spellEnd"/>
      <w:r w:rsidR="007B0BEF">
        <w:t xml:space="preserve"> </w:t>
      </w:r>
      <w:proofErr w:type="spellStart"/>
      <w:r w:rsidR="007B0BEF">
        <w:t>adalah</w:t>
      </w:r>
      <w:proofErr w:type="spellEnd"/>
      <w:r w:rsidR="007B0BEF">
        <w:t xml:space="preserve"> </w:t>
      </w:r>
      <w:proofErr w:type="spellStart"/>
      <w:r w:rsidR="007B0BEF">
        <w:t>penjelasan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di </w:t>
      </w:r>
      <w:proofErr w:type="spellStart"/>
      <w:r>
        <w:t>lampiran</w:t>
      </w:r>
      <w:proofErr w:type="spellEnd"/>
      <w:r>
        <w:t xml:space="preserve"> B.6</w:t>
      </w:r>
      <w:r w:rsidR="007B0BEF">
        <w:t xml:space="preserve">, agar </w:t>
      </w:r>
      <w:proofErr w:type="spellStart"/>
      <w:r w:rsidR="007B0BEF">
        <w:t>tidak</w:t>
      </w:r>
      <w:proofErr w:type="spellEnd"/>
      <w:r w:rsidR="007B0BEF">
        <w:t xml:space="preserve"> </w:t>
      </w:r>
      <w:proofErr w:type="spellStart"/>
      <w:r w:rsidR="007B0BEF">
        <w:t>memperpanjang</w:t>
      </w:r>
      <w:proofErr w:type="spellEnd"/>
      <w:r w:rsidR="007B0BEF">
        <w:t xml:space="preserve"> </w:t>
      </w:r>
      <w:proofErr w:type="spellStart"/>
      <w:r w:rsidR="007B0BEF">
        <w:t>buku</w:t>
      </w:r>
      <w:proofErr w:type="spellEnd"/>
      <w:r w:rsidR="007B0BEF">
        <w:t xml:space="preserve"> </w:t>
      </w:r>
      <w:proofErr w:type="spellStart"/>
      <w:r w:rsidR="007B0BEF">
        <w:t>maka</w:t>
      </w:r>
      <w:proofErr w:type="spellEnd"/>
      <w:r w:rsidR="007B0BEF">
        <w:t xml:space="preserve"> </w:t>
      </w:r>
      <w:proofErr w:type="spellStart"/>
      <w:r w:rsidR="007B0BEF">
        <w:t>beberapa</w:t>
      </w:r>
      <w:proofErr w:type="spellEnd"/>
      <w:r w:rsidR="007B0BEF">
        <w:t xml:space="preserve"> </w:t>
      </w:r>
      <w:proofErr w:type="spellStart"/>
      <w:r w:rsidR="007B0BEF">
        <w:t>potongan</w:t>
      </w:r>
      <w:proofErr w:type="spellEnd"/>
      <w:r w:rsidR="007B0BEF">
        <w:t xml:space="preserve"> </w:t>
      </w:r>
      <w:proofErr w:type="spellStart"/>
      <w:r w:rsidR="007B0BEF">
        <w:t>kode</w:t>
      </w:r>
      <w:proofErr w:type="spellEnd"/>
      <w:r w:rsidR="007B0BEF">
        <w:t xml:space="preserve"> </w:t>
      </w:r>
      <w:proofErr w:type="spellStart"/>
      <w:r w:rsidR="007B0BEF">
        <w:t>akan</w:t>
      </w:r>
      <w:proofErr w:type="spellEnd"/>
      <w:r w:rsidR="007B0BEF">
        <w:t xml:space="preserve"> </w:t>
      </w:r>
      <w:proofErr w:type="spellStart"/>
      <w:r w:rsidR="007B0BEF">
        <w:t>dipersingkat</w:t>
      </w:r>
      <w:proofErr w:type="spellEnd"/>
      <w:r w:rsidR="007B0BEF">
        <w:t xml:space="preserve"> </w:t>
      </w:r>
      <w:proofErr w:type="spellStart"/>
      <w:r w:rsidR="007B0BEF">
        <w:t>penjelasannya</w:t>
      </w:r>
      <w:proofErr w:type="spellEnd"/>
      <w:r w:rsidR="007B0BEF">
        <w:t>;</w:t>
      </w:r>
    </w:p>
    <w:p w14:paraId="1BDEE880" w14:textId="69477AA7" w:rsidR="00F14179" w:rsidRDefault="007B0BEF" w:rsidP="007B0BEF">
      <w:pPr>
        <w:pStyle w:val="ListParagraph"/>
        <w:numPr>
          <w:ilvl w:val="0"/>
          <w:numId w:val="42"/>
        </w:numPr>
        <w:ind w:left="426"/>
      </w:pPr>
      <w:r>
        <w:t xml:space="preserve">3 – 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proofErr w:type="spellEnd"/>
      <w:r w:rsidR="00F14179">
        <w:t xml:space="preserve"> – </w:t>
      </w:r>
      <w:proofErr w:type="spellStart"/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1C9B2457" w:rsidR="007B0BEF" w:rsidRDefault="00F14179" w:rsidP="007B0BEF">
      <w:pPr>
        <w:pStyle w:val="ListParagraph"/>
        <w:numPr>
          <w:ilvl w:val="0"/>
          <w:numId w:val="42"/>
        </w:numPr>
        <w:ind w:left="426"/>
      </w:pPr>
      <w:r>
        <w:t xml:space="preserve"> 33 – 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6BBF93C" w:rsidR="00F14179" w:rsidRDefault="00F14179" w:rsidP="007B0BEF">
      <w:pPr>
        <w:pStyle w:val="ListParagraph"/>
        <w:numPr>
          <w:ilvl w:val="0"/>
          <w:numId w:val="42"/>
        </w:numPr>
        <w:ind w:left="426"/>
      </w:pPr>
      <w:r>
        <w:t>44 – 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1D217DC" w:rsidR="00F14179" w:rsidRDefault="00890C25" w:rsidP="007B0BEF">
      <w:pPr>
        <w:pStyle w:val="ListParagraph"/>
        <w:numPr>
          <w:ilvl w:val="0"/>
          <w:numId w:val="42"/>
        </w:numPr>
        <w:ind w:left="426"/>
      </w:pPr>
      <w:r>
        <w:t>47 – 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3AC4646A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50 – 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4618C4AD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57 – 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76967F70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58 – 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barusan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13D0047F" w:rsidR="00FD53C2" w:rsidRDefault="00BF719C" w:rsidP="007B0BEF">
      <w:pPr>
        <w:pStyle w:val="ListParagraph"/>
        <w:numPr>
          <w:ilvl w:val="0"/>
          <w:numId w:val="42"/>
        </w:numPr>
        <w:ind w:left="426"/>
      </w:pPr>
      <w:r>
        <w:t>66 – 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</w:t>
      </w:r>
      <w:proofErr w:type="spellStart"/>
      <w:r w:rsidR="00FD53C2">
        <w:t>tapi</w:t>
      </w:r>
      <w:proofErr w:type="spellEnd"/>
      <w:r w:rsidR="00FD53C2">
        <w:t xml:space="preserve">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</w:t>
      </w:r>
      <w:proofErr w:type="spellStart"/>
      <w:r w:rsidR="00FD53C2">
        <w:t>setelah</w:t>
      </w:r>
      <w:proofErr w:type="spellEnd"/>
      <w:r w:rsidR="00FD53C2">
        <w:t xml:space="preserve">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</w:t>
      </w:r>
      <w:proofErr w:type="spellStart"/>
      <w:r w:rsidR="00FD53C2">
        <w:t>Setelah</w:t>
      </w:r>
      <w:proofErr w:type="spellEnd"/>
      <w:r w:rsidR="00FD53C2">
        <w:t xml:space="preserve">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</w:t>
      </w:r>
      <w:r w:rsidR="0049617E">
        <w:t>B.4</w:t>
      </w:r>
      <w:r w:rsidR="00F536BD">
        <w:t xml:space="preserve"> (baris 39 – 45)</w:t>
      </w:r>
      <w:r w:rsidR="00FD53C2">
        <w:t>.</w:t>
      </w:r>
    </w:p>
    <w:p w14:paraId="59979BD5" w14:textId="7DD1AC46" w:rsidR="00BF719C" w:rsidRDefault="00FD53C2" w:rsidP="007B0BEF">
      <w:pPr>
        <w:pStyle w:val="ListParagraph"/>
        <w:numPr>
          <w:ilvl w:val="0"/>
          <w:numId w:val="42"/>
        </w:numPr>
        <w:ind w:left="426"/>
      </w:pPr>
      <w:r>
        <w:t xml:space="preserve"> 76 – 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64EA5406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</w:t>
      </w:r>
      <w:r w:rsidR="0049617E">
        <w:t>B.3</w:t>
      </w:r>
      <w:r>
        <w:t>)</w:t>
      </w:r>
    </w:p>
    <w:p w14:paraId="6EBF1BBE" w14:textId="1E7281DB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78 – 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10EBA5AF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80 – 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132B7C84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87 – 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16FC19B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96 – 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2390F586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101 – 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6CC66ECC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103 – 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32D10053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110 – 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jadi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4B9BB09D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117 – 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</w:p>
    <w:p w14:paraId="1097420B" w14:textId="51264C4E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123 – 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2CF28082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127 – 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 – 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1C3B3179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132 – 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777777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135 – 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0E70817D" w:rsidR="00EA6038" w:rsidRDefault="00237411" w:rsidP="007B0BEF">
      <w:pPr>
        <w:pStyle w:val="ListParagraph"/>
        <w:numPr>
          <w:ilvl w:val="0"/>
          <w:numId w:val="42"/>
        </w:numPr>
        <w:ind w:left="426"/>
      </w:pPr>
      <w:r>
        <w:t>139 – 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45498583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144 – 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482CC9A2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149 – 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3B831BEB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164 – 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lagi.</w:t>
      </w:r>
    </w:p>
    <w:p w14:paraId="4480B0DD" w14:textId="2579972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158 – 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4059834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170 – 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22ABD1D9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177 – 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594A6071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188 – 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5687B11F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193 – 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6EBA3F30" w:rsidR="00237411" w:rsidRDefault="007368B2" w:rsidP="007B0BEF">
      <w:pPr>
        <w:pStyle w:val="ListParagraph"/>
        <w:numPr>
          <w:ilvl w:val="0"/>
          <w:numId w:val="42"/>
        </w:numPr>
        <w:ind w:left="426"/>
      </w:pPr>
      <w:r>
        <w:t>194 – 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player,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38DCB39C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196 – 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52F968B9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200 – 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5D0A1E10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203 – 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proofErr w:type="gramStart"/>
      <w:r w:rsidR="00980444">
        <w:t>tersebut</w:t>
      </w:r>
      <w:proofErr w:type="spellEnd"/>
      <w:r>
        <w:t xml:space="preserve"> :</w:t>
      </w:r>
      <w:proofErr w:type="gramEnd"/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 w:rsidP="00284356">
      <w:pPr>
        <w:pStyle w:val="STTSJudulSubBab"/>
        <w:numPr>
          <w:ilvl w:val="0"/>
          <w:numId w:val="47"/>
        </w:numPr>
        <w:ind w:left="709" w:hanging="709"/>
      </w:pPr>
      <w:r>
        <w:t>Movement / Gerakan</w:t>
      </w:r>
    </w:p>
    <w:p w14:paraId="766EA320" w14:textId="710DF5B5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adalah</w:t>
      </w:r>
      <w:proofErr w:type="spellEnd"/>
      <w:r>
        <w:t xml:space="preserve"> Script Player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360AD662" w14:textId="77777777" w:rsidR="00604330" w:rsidRDefault="00604330" w:rsidP="00605A85">
      <w:pPr>
        <w:pStyle w:val="STTSAlgoritma"/>
      </w:pPr>
    </w:p>
    <w:p w14:paraId="2A357637" w14:textId="3BCD04E9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7C4CD0">
        <w:t>3</w:t>
      </w:r>
      <w:r w:rsidR="00CE5531">
        <w:t xml:space="preserve"> Class </w:t>
      </w:r>
      <w:r w:rsidR="008E453D">
        <w:t>Player Movement</w:t>
      </w:r>
    </w:p>
    <w:p w14:paraId="452F1E2A" w14:textId="7C0349C6" w:rsidR="00605A85" w:rsidRDefault="00605A85" w:rsidP="008C5442">
      <w:pPr>
        <w:pStyle w:val="STTSAlgoritmaContent"/>
        <w:numPr>
          <w:ilvl w:val="0"/>
          <w:numId w:val="50"/>
        </w:numPr>
        <w:ind w:left="709" w:hanging="709"/>
      </w:pPr>
      <w:r>
        <w:t xml:space="preserve">public class </w:t>
      </w:r>
      <w:proofErr w:type="spellStart"/>
      <w:proofErr w:type="gramStart"/>
      <w:r>
        <w:t>PlayerMovement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Update(</w:t>
      </w:r>
      <w:proofErr w:type="gramEnd"/>
      <w:r>
        <w:t>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SBReference.canAct</w:t>
      </w:r>
      <w:proofErr w:type="spellEnd"/>
      <w:proofErr w:type="gram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54FB15CD" w14:textId="5BD75D3D" w:rsidR="00A32C6E" w:rsidRDefault="00A32C6E" w:rsidP="00A32C6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 w:rsidR="007C4CD0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DC536D8" w14:textId="7C153765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566B004B" w14:textId="509EEDCA" w:rsidR="0040395B" w:rsidRDefault="008C5442" w:rsidP="00A32C6E">
      <w:pPr>
        <w:pStyle w:val="STTSAlgoritmaContent"/>
      </w:pPr>
      <w:r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proofErr w:type="gramStart"/>
      <w:r w:rsidR="00605A85">
        <w:t>SBReference.runSpeed</w:t>
      </w:r>
      <w:proofErr w:type="spellEnd"/>
      <w:r w:rsidR="00605A85">
        <w:t xml:space="preserve"> ;</w:t>
      </w:r>
      <w:proofErr w:type="gramEnd"/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proofErr w:type="gramStart"/>
      <w:r w:rsidR="00605A85">
        <w:t>diagonalCheck</w:t>
      </w:r>
      <w:proofErr w:type="spellEnd"/>
      <w:r w:rsidR="00605A85">
        <w:t xml:space="preserve"> !</w:t>
      </w:r>
      <w:proofErr w:type="gramEnd"/>
      <w:r w:rsidR="00605A85">
        <w:t>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</w:t>
      </w:r>
      <w:proofErr w:type="gramStart"/>
      <w:r w:rsidR="00605A85">
        <w:t>) !</w:t>
      </w:r>
      <w:proofErr w:type="gramEnd"/>
      <w:r w:rsidR="00605A85">
        <w:t>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transform.localScale</w:t>
      </w:r>
      <w:proofErr w:type="spellEnd"/>
      <w:proofErr w:type="gram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>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</w:t>
      </w:r>
      <w:proofErr w:type="gramStart"/>
      <w:r w:rsidR="00605A85">
        <w:t>2)</w:t>
      </w:r>
      <w:proofErr w:type="spellStart"/>
      <w:r w:rsidR="00605A85">
        <w:t>this</w:t>
      </w:r>
      <w:proofErr w:type="gramEnd"/>
      <w:r w:rsidR="00605A85">
        <w:t>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60835A8B" w14:textId="45CC1854" w:rsidR="00CE5531" w:rsidRDefault="000545FB" w:rsidP="001669E3">
      <w:pPr>
        <w:pStyle w:val="ListParagraph"/>
        <w:numPr>
          <w:ilvl w:val="0"/>
          <w:numId w:val="42"/>
        </w:numPr>
        <w:ind w:left="426"/>
      </w:pPr>
      <w:r>
        <w:t>9 – 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menyalakan</w:t>
      </w:r>
      <w:proofErr w:type="spellEnd"/>
      <w:proofErr w:type="gram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146E56AE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19 – 22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51044A1A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23 – 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ke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Pythagoras.</w:t>
      </w:r>
    </w:p>
    <w:p w14:paraId="69EEBA89" w14:textId="4737037F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26 – 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5CC955F9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28 – 29</w:t>
      </w:r>
      <w:r>
        <w:tab/>
        <w:t xml:space="preserve">: Bila player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2A236091" w:rsidR="000545FB" w:rsidRDefault="00E06B2E" w:rsidP="001669E3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Bila player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player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17711DC8" w:rsidR="00F8727B" w:rsidRDefault="00E06B2E" w:rsidP="00CE5531">
      <w:pPr>
        <w:pStyle w:val="ListParagraph"/>
        <w:numPr>
          <w:ilvl w:val="0"/>
          <w:numId w:val="42"/>
        </w:numPr>
        <w:ind w:left="426"/>
      </w:pPr>
      <w:r>
        <w:t>34 – 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2646CB1C" w14:textId="77777777" w:rsidR="008A2721" w:rsidRDefault="008A2721" w:rsidP="00295EAB"/>
    <w:p w14:paraId="78DF584E" w14:textId="02AE1A2E" w:rsidR="00CE5531" w:rsidRDefault="009110F2" w:rsidP="00CE5531">
      <w:pPr>
        <w:pStyle w:val="STTSJudulSubBab"/>
        <w:numPr>
          <w:ilvl w:val="0"/>
          <w:numId w:val="47"/>
        </w:numPr>
        <w:ind w:left="709" w:hanging="709"/>
      </w:pPr>
      <w:r>
        <w:lastRenderedPageBreak/>
        <w:t>Shoot Mechanic</w:t>
      </w:r>
    </w:p>
    <w:p w14:paraId="50761AEB" w14:textId="1421A868" w:rsidR="00526288" w:rsidRDefault="004A1056" w:rsidP="008A2721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player,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</w:t>
      </w:r>
      <w:proofErr w:type="spellStart"/>
      <w:r w:rsidR="00CD6078">
        <w:t>itu</w:t>
      </w:r>
      <w:proofErr w:type="spellEnd"/>
      <w:r w:rsidR="00CD6078">
        <w:t xml:space="preserve"> </w:t>
      </w:r>
      <w:proofErr w:type="spellStart"/>
      <w:r w:rsidR="00CD6078">
        <w:t>menggunakan</w:t>
      </w:r>
      <w:proofErr w:type="spellEnd"/>
      <w:r w:rsidR="00CD6078">
        <w:t xml:space="preserve"> script yang lain. </w:t>
      </w:r>
      <w:r w:rsidR="008A2721">
        <w:t xml:space="preserve">Lampiran </w:t>
      </w:r>
      <w:proofErr w:type="spellStart"/>
      <w:r w:rsidR="008A2721">
        <w:t>kode</w:t>
      </w:r>
      <w:proofErr w:type="spellEnd"/>
      <w:r w:rsidR="008A2721">
        <w:t xml:space="preserve"> </w:t>
      </w:r>
      <w:proofErr w:type="spellStart"/>
      <w:r w:rsidR="008A2721">
        <w:t>untuk</w:t>
      </w:r>
      <w:proofErr w:type="spellEnd"/>
      <w:r w:rsidR="008A2721">
        <w:t xml:space="preserve"> shoot mechanic </w:t>
      </w:r>
      <w:proofErr w:type="spellStart"/>
      <w:r w:rsidR="008A2721">
        <w:t>diatas</w:t>
      </w:r>
      <w:proofErr w:type="spellEnd"/>
      <w:r w:rsidR="008A2721">
        <w:t xml:space="preserve"> </w:t>
      </w:r>
      <w:proofErr w:type="spellStart"/>
      <w:r w:rsidR="008A2721">
        <w:t>diletakkan</w:t>
      </w:r>
      <w:proofErr w:type="spellEnd"/>
      <w:r w:rsidR="008A2721">
        <w:t xml:space="preserve"> di </w:t>
      </w:r>
      <w:proofErr w:type="spellStart"/>
      <w:r w:rsidR="008A2721">
        <w:t>lampiran</w:t>
      </w:r>
      <w:proofErr w:type="spellEnd"/>
      <w:r w:rsidR="008A2721">
        <w:t xml:space="preserve"> B.7, </w:t>
      </w:r>
      <w:proofErr w:type="spellStart"/>
      <w:r w:rsidR="008A2721">
        <w:t>dikarenakan</w:t>
      </w:r>
      <w:proofErr w:type="spellEnd"/>
      <w:r w:rsidR="008A2721">
        <w:t xml:space="preserve"> </w:t>
      </w:r>
      <w:proofErr w:type="spellStart"/>
      <w:r w:rsidR="008A2721">
        <w:t>kodenya</w:t>
      </w:r>
      <w:proofErr w:type="spellEnd"/>
      <w:r w:rsidR="008A2721">
        <w:t xml:space="preserve"> yang </w:t>
      </w:r>
      <w:proofErr w:type="spellStart"/>
      <w:r w:rsidR="008A2721">
        <w:t>panjang</w:t>
      </w:r>
      <w:proofErr w:type="spellEnd"/>
      <w:r w:rsidR="008A2721">
        <w:t>.</w:t>
      </w:r>
    </w:p>
    <w:p w14:paraId="32484603" w14:textId="79BCFF36" w:rsidR="002C0B81" w:rsidRDefault="002C0B81" w:rsidP="002C0B81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  <w:r w:rsidR="008A2721">
        <w:t xml:space="preserve"> </w:t>
      </w:r>
      <w:proofErr w:type="spellStart"/>
      <w:r w:rsidR="008A2721">
        <w:t>sesuai</w:t>
      </w:r>
      <w:proofErr w:type="spellEnd"/>
      <w:r w:rsidR="008A2721">
        <w:t xml:space="preserve"> </w:t>
      </w:r>
      <w:proofErr w:type="spellStart"/>
      <w:r w:rsidR="008A2721">
        <w:t>dengan</w:t>
      </w:r>
      <w:proofErr w:type="spellEnd"/>
      <w:r w:rsidR="008A2721">
        <w:t xml:space="preserve"> </w:t>
      </w:r>
      <w:proofErr w:type="gramStart"/>
      <w:r w:rsidR="008A2721">
        <w:t>B.7</w:t>
      </w:r>
      <w:r>
        <w:t xml:space="preserve"> :</w:t>
      </w:r>
      <w:proofErr w:type="gramEnd"/>
    </w:p>
    <w:p w14:paraId="3E279025" w14:textId="371A1D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61A626B3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 – 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</w:p>
    <w:p w14:paraId="3444F663" w14:textId="5DE91456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22C9321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15 – 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588931CF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 – 54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2BB3ECCA" w14:textId="640E60CE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6756BDA8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32 – 35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 – 99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07BD4D45" w14:textId="610A18DA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37 – 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memiliki</w:t>
      </w:r>
      <w:proofErr w:type="spellEnd"/>
      <w:r>
        <w:t xml:space="preserve"> bola dan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4E731C94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45 – 51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80 - 91)</w:t>
      </w:r>
    </w:p>
    <w:p w14:paraId="7F7307B6" w14:textId="1A49B030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52 – 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player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proofErr w:type="gramStart"/>
      <w:r>
        <w:t>startShooting</w:t>
      </w:r>
      <w:proofErr w:type="spellEnd"/>
      <w:r>
        <w:t xml:space="preserve">  (</w:t>
      </w:r>
      <w:proofErr w:type="spellStart"/>
      <w:proofErr w:type="gramEnd"/>
      <w:r>
        <w:t>segmen</w:t>
      </w:r>
      <w:proofErr w:type="spellEnd"/>
      <w:r>
        <w:t xml:space="preserve"> </w:t>
      </w:r>
      <w:r w:rsidR="0049617E">
        <w:t>B.6</w:t>
      </w:r>
      <w:r>
        <w:t xml:space="preserve"> baris 177 - 186)</w:t>
      </w:r>
    </w:p>
    <w:p w14:paraId="50B3AEB4" w14:textId="3814CE53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64 – 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</w:t>
      </w:r>
      <w:proofErr w:type="spellStart"/>
      <w:r>
        <w:lastRenderedPageBreak/>
        <w:t>waktu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C85362" w:rsidR="00D71BED" w:rsidRDefault="008B6D02" w:rsidP="00D71BED">
      <w:pPr>
        <w:pStyle w:val="ListParagraph"/>
        <w:numPr>
          <w:ilvl w:val="0"/>
          <w:numId w:val="42"/>
        </w:numPr>
        <w:ind w:left="426"/>
      </w:pPr>
      <w:r>
        <w:t>80 – 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bola,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ke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2C17E28D" w14:textId="77777777" w:rsidR="00C920EE" w:rsidRDefault="00C920EE" w:rsidP="00C920EE">
      <w:pPr>
        <w:ind w:left="66" w:firstLine="0"/>
      </w:pP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54420448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barusan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jadi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15BF1813" w:rsidR="00555026" w:rsidRDefault="00555026" w:rsidP="00555026">
      <w:pPr>
        <w:pStyle w:val="STTSGambar"/>
      </w:pPr>
      <w:r>
        <w:t>Gambar 7.</w:t>
      </w:r>
      <w:r w:rsidR="00E90BD7">
        <w:t>14</w:t>
      </w:r>
    </w:p>
    <w:p w14:paraId="749ACBE1" w14:textId="3D1CA6C1" w:rsidR="00555026" w:rsidRDefault="00555026" w:rsidP="00C920E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bola</w:t>
      </w:r>
    </w:p>
    <w:p w14:paraId="31CB1899" w14:textId="4E3762C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r>
        <w:lastRenderedPageBreak/>
        <w:t>Catch Ball</w:t>
      </w:r>
    </w:p>
    <w:p w14:paraId="035E3F14" w14:textId="383BAE29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player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– 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Catchball:</w:t>
      </w:r>
    </w:p>
    <w:p w14:paraId="3062916C" w14:textId="77777777" w:rsidR="002F7C4A" w:rsidRDefault="002F7C4A" w:rsidP="00CE5531">
      <w:pPr>
        <w:pStyle w:val="STTSAlgoritma"/>
      </w:pPr>
    </w:p>
    <w:p w14:paraId="6C2EF641" w14:textId="7F57C4D8" w:rsidR="00CE5531" w:rsidRDefault="00CE5531" w:rsidP="00CE553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4</w:t>
      </w:r>
      <w:r>
        <w:t xml:space="preserve"> Class </w:t>
      </w:r>
      <w:r w:rsidR="00174A6D">
        <w:t>CatchBall</w:t>
      </w:r>
    </w:p>
    <w:p w14:paraId="58B543CF" w14:textId="5DDED614" w:rsidR="00605A85" w:rsidRPr="00605A85" w:rsidRDefault="00605A85" w:rsidP="00E7219E">
      <w:pPr>
        <w:pStyle w:val="STTSAlgoritmaContent"/>
        <w:numPr>
          <w:ilvl w:val="0"/>
          <w:numId w:val="52"/>
        </w:numPr>
        <w:ind w:left="709" w:hanging="709"/>
      </w:pPr>
      <w:r w:rsidRPr="00605A85">
        <w:t xml:space="preserve">public class </w:t>
      </w:r>
      <w:proofErr w:type="gramStart"/>
      <w:r w:rsidRPr="00605A85">
        <w:t>CatchBall :</w:t>
      </w:r>
      <w:proofErr w:type="gramEnd"/>
      <w:r w:rsidRPr="00605A85">
        <w:t xml:space="preserve">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 xml:space="preserve">private void </w:t>
      </w:r>
      <w:proofErr w:type="gramStart"/>
      <w:r w:rsidRPr="00605A85">
        <w:t>Start(</w:t>
      </w:r>
      <w:proofErr w:type="gramEnd"/>
      <w:r w:rsidRPr="00605A85">
        <w:t>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proofErr w:type="gramStart"/>
      <w:r w:rsidR="00605A85" w:rsidRPr="00605A85">
        <w:t>&gt;(</w:t>
      </w:r>
      <w:proofErr w:type="gramEnd"/>
      <w:r w:rsidR="00605A85" w:rsidRPr="00605A85">
        <w:t>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 xml:space="preserve">void </w:t>
      </w:r>
      <w:proofErr w:type="gramStart"/>
      <w:r w:rsidRPr="00605A85">
        <w:t>Update(</w:t>
      </w:r>
      <w:proofErr w:type="gramEnd"/>
      <w:r w:rsidRPr="00605A85">
        <w:t>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</w:t>
      </w:r>
      <w:proofErr w:type="gramStart"/>
      <w:r w:rsidR="00605A85" w:rsidRPr="00605A85">
        <w:t>&amp; !</w:t>
      </w:r>
      <w:proofErr w:type="spellStart"/>
      <w:proofErr w:type="gramEnd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62B89F26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proofErr w:type="spellEnd"/>
      <w:r>
        <w:t xml:space="preserve"> –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158 - 168)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7ED910F1">
            <wp:extent cx="1926644" cy="1933575"/>
            <wp:effectExtent l="0" t="0" r="0" b="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7184" cy="19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C8F97" w:rsidR="00E6570F" w:rsidRDefault="00E6570F" w:rsidP="00E6570F">
      <w:pPr>
        <w:pStyle w:val="STTSGambar"/>
      </w:pPr>
      <w:r>
        <w:t>Gambar 7.</w:t>
      </w:r>
      <w:r w:rsidR="00E90BD7">
        <w:t>15</w:t>
      </w:r>
    </w:p>
    <w:p w14:paraId="7030F2A0" w14:textId="21C529A6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6E2E1A17" w14:textId="77777777" w:rsidR="00C920EE" w:rsidRDefault="00C920EE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 w:rsidP="009D13BC">
      <w:pPr>
        <w:pStyle w:val="STTSJudulSubBab"/>
        <w:numPr>
          <w:ilvl w:val="0"/>
          <w:numId w:val="38"/>
        </w:numPr>
        <w:ind w:hanging="720"/>
      </w:pPr>
      <w:proofErr w:type="spellStart"/>
      <w:r>
        <w:lastRenderedPageBreak/>
        <w:t>Karakter</w:t>
      </w:r>
      <w:proofErr w:type="spellEnd"/>
      <w:r>
        <w:t xml:space="preserve"> </w:t>
      </w:r>
      <w:r w:rsidR="009D13BC">
        <w:t>Bot</w:t>
      </w:r>
    </w:p>
    <w:p w14:paraId="0CDBDE42" w14:textId="137BE748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gramStart"/>
      <w:r>
        <w:t>bot :</w:t>
      </w:r>
      <w:proofErr w:type="gramEnd"/>
      <w:r>
        <w:t xml:space="preserve">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0EF19DD9" w14:textId="77777777" w:rsidR="00C920EE" w:rsidRDefault="00C920EE" w:rsidP="004967A3"/>
    <w:p w14:paraId="67F7148A" w14:textId="59548F5D" w:rsidR="005A494B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t>Bot Actions</w:t>
      </w:r>
    </w:p>
    <w:p w14:paraId="4EF4BE49" w14:textId="1CD363E3" w:rsidR="00A14504" w:rsidRDefault="005A163E" w:rsidP="00C920EE">
      <w:pPr>
        <w:ind w:firstLine="709"/>
      </w:pPr>
      <w:r>
        <w:t>Script bot action</w:t>
      </w:r>
      <w:r w:rsidR="00C920EE">
        <w:t xml:space="preserve"> yang </w:t>
      </w:r>
      <w:proofErr w:type="spellStart"/>
      <w:r w:rsidR="00C920EE">
        <w:t>terletak</w:t>
      </w:r>
      <w:proofErr w:type="spellEnd"/>
      <w:r w:rsidR="00C920EE">
        <w:t xml:space="preserve"> di </w:t>
      </w:r>
      <w:proofErr w:type="spellStart"/>
      <w:r w:rsidR="00C920EE">
        <w:t>lampiran</w:t>
      </w:r>
      <w:proofErr w:type="spellEnd"/>
      <w:r w:rsidR="00C920EE">
        <w:t xml:space="preserve"> B.8</w:t>
      </w:r>
      <w:r>
        <w:t xml:space="preserve">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proofErr w:type="spellEnd"/>
      <w:r>
        <w:t xml:space="preserve"> –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6AB0165D" w14:textId="57833553" w:rsidR="00E173AE" w:rsidRDefault="00C920EE" w:rsidP="00C920EE">
      <w:pPr>
        <w:ind w:firstLine="66"/>
      </w:pPr>
      <w:r>
        <w:tab/>
      </w:r>
      <w:proofErr w:type="spellStart"/>
      <w:r w:rsidR="00E173AE">
        <w:t>Sekali</w:t>
      </w:r>
      <w:proofErr w:type="spellEnd"/>
      <w:r w:rsidR="00E173AE">
        <w:t xml:space="preserve"> lagi, agar </w:t>
      </w:r>
      <w:proofErr w:type="spellStart"/>
      <w:r w:rsidR="00E173AE">
        <w:t>tidak</w:t>
      </w:r>
      <w:proofErr w:type="spellEnd"/>
      <w:r w:rsidR="00E173AE">
        <w:t xml:space="preserve"> </w:t>
      </w:r>
      <w:proofErr w:type="spellStart"/>
      <w:r w:rsidR="00E173AE">
        <w:t>terlalu</w:t>
      </w:r>
      <w:proofErr w:type="spellEnd"/>
      <w:r w:rsidR="00E173AE">
        <w:t xml:space="preserve"> </w:t>
      </w:r>
      <w:proofErr w:type="spellStart"/>
      <w:r w:rsidR="00E173AE">
        <w:t>panjang</w:t>
      </w:r>
      <w:proofErr w:type="spellEnd"/>
      <w:r w:rsidR="00E173AE">
        <w:t xml:space="preserve">, Get Set dan </w:t>
      </w:r>
      <w:proofErr w:type="spellStart"/>
      <w:r w:rsidR="00E173AE">
        <w:t>fungsi</w:t>
      </w:r>
      <w:proofErr w:type="spellEnd"/>
      <w:r w:rsidR="00E173AE">
        <w:t xml:space="preserve"> yang </w:t>
      </w:r>
      <w:proofErr w:type="spellStart"/>
      <w:r w:rsidR="00E173AE">
        <w:t>irrelevan</w:t>
      </w:r>
      <w:proofErr w:type="spellEnd"/>
      <w:r w:rsidR="00E173AE">
        <w:t xml:space="preserve"> </w:t>
      </w:r>
      <w:proofErr w:type="spellStart"/>
      <w:r w:rsidR="00E173AE">
        <w:t>dihapus</w:t>
      </w:r>
      <w:proofErr w:type="spellEnd"/>
      <w:r w:rsidR="00E173AE">
        <w:t xml:space="preserve"> </w:t>
      </w:r>
      <w:proofErr w:type="spellStart"/>
      <w:r w:rsidR="00E173AE">
        <w:t>dari</w:t>
      </w:r>
      <w:proofErr w:type="spellEnd"/>
      <w:r w:rsidR="00E173AE">
        <w:t xml:space="preserve"> </w:t>
      </w:r>
      <w:proofErr w:type="spellStart"/>
      <w:r w:rsidR="00E173AE">
        <w:t>potongan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 w:rsidR="00E173AE">
        <w:t xml:space="preserve"> </w:t>
      </w:r>
      <w:proofErr w:type="spellStart"/>
      <w:r w:rsidR="00E173AE">
        <w:t>atas</w:t>
      </w:r>
      <w:proofErr w:type="spellEnd"/>
      <w:r w:rsidR="00E173AE">
        <w:t xml:space="preserve">. </w:t>
      </w:r>
      <w:proofErr w:type="spellStart"/>
      <w:r w:rsidR="00E173AE">
        <w:t>Dengan</w:t>
      </w:r>
      <w:proofErr w:type="spellEnd"/>
      <w:r w:rsidR="00E173AE">
        <w:t xml:space="preserve"> </w:t>
      </w:r>
      <w:proofErr w:type="spellStart"/>
      <w:r w:rsidR="00E173AE">
        <w:t>itu</w:t>
      </w:r>
      <w:proofErr w:type="spellEnd"/>
      <w:r w:rsidR="00E173AE">
        <w:t xml:space="preserve">, </w:t>
      </w:r>
      <w:proofErr w:type="spellStart"/>
      <w:r w:rsidR="00E173AE">
        <w:t>inilah</w:t>
      </w:r>
      <w:proofErr w:type="spellEnd"/>
      <w:r w:rsidR="00E173AE">
        <w:t xml:space="preserve"> </w:t>
      </w:r>
      <w:proofErr w:type="spellStart"/>
      <w:r w:rsidR="00E173AE">
        <w:t>penjelasan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gramStart"/>
      <w:r>
        <w:t>B.8</w:t>
      </w:r>
      <w:r w:rsidR="00E173AE">
        <w:t xml:space="preserve"> :</w:t>
      </w:r>
      <w:proofErr w:type="gramEnd"/>
    </w:p>
    <w:p w14:paraId="1740E164" w14:textId="67EDB1D3" w:rsidR="004F66B7" w:rsidRDefault="00833DC1" w:rsidP="004F66B7">
      <w:pPr>
        <w:pStyle w:val="ListParagraph"/>
        <w:numPr>
          <w:ilvl w:val="0"/>
          <w:numId w:val="42"/>
        </w:numPr>
        <w:ind w:left="426"/>
      </w:pPr>
      <w:r>
        <w:t xml:space="preserve">36 – 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40B7BBCA" w:rsidR="00833DC1" w:rsidRDefault="00833DC1" w:rsidP="004F66B7">
      <w:pPr>
        <w:pStyle w:val="ListParagraph"/>
        <w:numPr>
          <w:ilvl w:val="0"/>
          <w:numId w:val="42"/>
        </w:numPr>
        <w:ind w:left="426"/>
      </w:pPr>
      <w:r>
        <w:t>41 – 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235 - 242)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player</w:t>
      </w:r>
    </w:p>
    <w:p w14:paraId="5C202191" w14:textId="19D9F35C" w:rsidR="00833DC1" w:rsidRDefault="00557AE5" w:rsidP="004F66B7">
      <w:pPr>
        <w:pStyle w:val="ListParagraph"/>
        <w:numPr>
          <w:ilvl w:val="0"/>
          <w:numId w:val="42"/>
        </w:numPr>
        <w:ind w:left="426"/>
      </w:pPr>
      <w:r>
        <w:t>49 – 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6F66CFBA" w:rsidR="00557AE5" w:rsidRDefault="00557AE5" w:rsidP="004F66B7">
      <w:pPr>
        <w:pStyle w:val="ListParagraph"/>
        <w:numPr>
          <w:ilvl w:val="0"/>
          <w:numId w:val="42"/>
        </w:numPr>
        <w:ind w:left="426"/>
      </w:pPr>
      <w:r>
        <w:t>53 – 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533EF54F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69 – 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lastRenderedPageBreak/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ke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ke </w:t>
      </w:r>
      <w:proofErr w:type="spellStart"/>
      <w:r w:rsidR="005602A4">
        <w:t>currentHitObject</w:t>
      </w:r>
      <w:proofErr w:type="spellEnd"/>
    </w:p>
    <w:p w14:paraId="60122D58" w14:textId="1626413B" w:rsidR="005602A4" w:rsidRDefault="005602A4" w:rsidP="004F66B7">
      <w:pPr>
        <w:pStyle w:val="ListParagraph"/>
        <w:numPr>
          <w:ilvl w:val="0"/>
          <w:numId w:val="42"/>
        </w:numPr>
        <w:ind w:left="426"/>
      </w:pPr>
      <w:r>
        <w:t>74 – 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 w:rsidP="004F66B7">
      <w:pPr>
        <w:pStyle w:val="ListParagraph"/>
        <w:numPr>
          <w:ilvl w:val="0"/>
          <w:numId w:val="42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172FEB14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 xml:space="preserve"> 76 – 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lebih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6BAD681C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>82 – 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5490929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88 – 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546052FD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96 – 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52C6C7E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99 – 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ke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087A04A5" w:rsidR="000E145D" w:rsidRDefault="000E145D" w:rsidP="00787E67">
      <w:pPr>
        <w:pStyle w:val="ListParagraph"/>
        <w:numPr>
          <w:ilvl w:val="0"/>
          <w:numId w:val="42"/>
        </w:numPr>
        <w:ind w:left="426"/>
      </w:pPr>
      <w:r>
        <w:t>105 – 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558B6066" w:rsidR="000E145D" w:rsidRDefault="004A22FA" w:rsidP="00787E67">
      <w:pPr>
        <w:pStyle w:val="ListParagraph"/>
        <w:numPr>
          <w:ilvl w:val="0"/>
          <w:numId w:val="42"/>
        </w:numPr>
        <w:ind w:left="426"/>
      </w:pPr>
      <w:r>
        <w:t>108 – 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proofErr w:type="spellEnd"/>
      <w:r>
        <w:t xml:space="preserve"> – </w:t>
      </w:r>
      <w:proofErr w:type="spellStart"/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67B0CC21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 xml:space="preserve">112 – 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7C04957C" w:rsidR="00FB4417" w:rsidRDefault="00FB4417" w:rsidP="00787E67">
      <w:pPr>
        <w:pStyle w:val="ListParagraph"/>
        <w:numPr>
          <w:ilvl w:val="0"/>
          <w:numId w:val="42"/>
        </w:numPr>
        <w:ind w:left="426"/>
      </w:pPr>
      <w:r>
        <w:t>122 – 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</w:t>
      </w:r>
      <w:r w:rsidR="0049617E">
        <w:t>B.2</w:t>
      </w:r>
      <w:r w:rsidR="009C3071">
        <w:t xml:space="preserve"> 113 – 129)</w:t>
      </w:r>
      <w:r w:rsidR="00DF1A79">
        <w:t xml:space="preserve">, </w:t>
      </w:r>
      <w:proofErr w:type="spellStart"/>
      <w:r w:rsidR="00DF1A79">
        <w:lastRenderedPageBreak/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</w:t>
      </w:r>
      <w:r w:rsidR="0049617E">
        <w:t>B.11</w:t>
      </w:r>
      <w:r w:rsidR="00C006AE">
        <w:t xml:space="preserve"> baris </w:t>
      </w:r>
      <w:r w:rsidR="00D03E76">
        <w:t>5</w:t>
      </w:r>
      <w:r w:rsidR="00C006AE">
        <w:t xml:space="preserve"> - 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82057F" w:rsidR="00E119E0" w:rsidRDefault="00E119E0" w:rsidP="00787E67">
      <w:pPr>
        <w:pStyle w:val="ListParagraph"/>
        <w:numPr>
          <w:ilvl w:val="0"/>
          <w:numId w:val="42"/>
        </w:numPr>
        <w:ind w:left="426"/>
      </w:pPr>
      <w:r>
        <w:t>118 – 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0967D225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>139</w:t>
      </w:r>
      <w:r w:rsidR="00224B1D">
        <w:t xml:space="preserve"> – 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ke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0E7E8E88" w:rsidR="00224B1D" w:rsidRDefault="00224B1D" w:rsidP="00787E67">
      <w:pPr>
        <w:pStyle w:val="ListParagraph"/>
        <w:numPr>
          <w:ilvl w:val="0"/>
          <w:numId w:val="42"/>
        </w:numPr>
        <w:ind w:left="426"/>
      </w:pPr>
      <w:r>
        <w:t>145 – 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ke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61134B3" w:rsidR="00224B1D" w:rsidRDefault="00501E31" w:rsidP="00787E67">
      <w:pPr>
        <w:pStyle w:val="ListParagraph"/>
        <w:numPr>
          <w:ilvl w:val="0"/>
          <w:numId w:val="42"/>
        </w:numPr>
        <w:ind w:left="426"/>
      </w:pPr>
      <w:r>
        <w:t>156 – 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 – 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1928945F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173 – 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ke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21F6EBDB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187 – 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player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208CC55A">
            <wp:extent cx="2376352" cy="1057275"/>
            <wp:effectExtent l="0" t="0" r="5080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8744" cy="10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2A671669" w:rsidR="008427C5" w:rsidRDefault="008427C5" w:rsidP="008427C5">
      <w:pPr>
        <w:pStyle w:val="STTSGambar"/>
      </w:pPr>
      <w:r>
        <w:t>Gambar 7.</w:t>
      </w:r>
      <w:r w:rsidR="00E90BD7">
        <w:t>16</w:t>
      </w:r>
    </w:p>
    <w:p w14:paraId="75CDD968" w14:textId="537BC19F" w:rsidR="0081045B" w:rsidRDefault="00086755" w:rsidP="00C920EE">
      <w:pPr>
        <w:pStyle w:val="STTSGambar"/>
      </w:pP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6A2B0BD4" w14:textId="73436FE4" w:rsidR="0081045B" w:rsidRDefault="0081045B" w:rsidP="0081045B">
      <w:pPr>
        <w:ind w:firstLine="0"/>
      </w:pPr>
      <w:r>
        <w:lastRenderedPageBreak/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variabel</w:t>
      </w:r>
      <w:proofErr w:type="spellEnd"/>
      <w:r>
        <w:t>,  :</w:t>
      </w:r>
      <w:proofErr w:type="gramEnd"/>
    </w:p>
    <w:p w14:paraId="1071ABDF" w14:textId="2212AB8C" w:rsidR="0081045B" w:rsidRDefault="0081045B" w:rsidP="0081045B">
      <w:pPr>
        <w:pStyle w:val="ListParagraph"/>
        <w:numPr>
          <w:ilvl w:val="0"/>
          <w:numId w:val="42"/>
        </w:numPr>
        <w:ind w:left="426"/>
      </w:pPr>
      <w:r>
        <w:t xml:space="preserve">Aim Speed </w:t>
      </w:r>
      <w:proofErr w:type="gramStart"/>
      <w:r>
        <w:t>Percentage :</w:t>
      </w:r>
      <w:proofErr w:type="gramEnd"/>
      <w:r>
        <w:t xml:space="preserve">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4B2980C6" w:rsidR="004D3D3E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</w:t>
      </w:r>
      <w:proofErr w:type="gramStart"/>
      <w:r>
        <w:t>Angle :</w:t>
      </w:r>
      <w:proofErr w:type="gramEnd"/>
      <w:r>
        <w:t xml:space="preserve">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proofErr w:type="spellEnd"/>
      <w:r w:rsidR="00ED0017">
        <w:t xml:space="preserve"> – </w:t>
      </w:r>
      <w:proofErr w:type="spellStart"/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 w:rsidP="0081045B">
      <w:pPr>
        <w:pStyle w:val="ListParagraph"/>
        <w:numPr>
          <w:ilvl w:val="0"/>
          <w:numId w:val="42"/>
        </w:numPr>
        <w:ind w:left="426"/>
      </w:pPr>
      <w:r>
        <w:t xml:space="preserve">Casting </w:t>
      </w:r>
      <w:proofErr w:type="gramStart"/>
      <w:r>
        <w:t>Length :</w:t>
      </w:r>
      <w:proofErr w:type="gramEnd"/>
      <w:r>
        <w:t xml:space="preserve">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Sphere Cast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Catch Timer </w:t>
      </w:r>
      <w:proofErr w:type="gramStart"/>
      <w:r>
        <w:t>Delay :</w:t>
      </w:r>
      <w:proofErr w:type="gramEnd"/>
      <w:r>
        <w:t xml:space="preserve">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 w:rsidP="007B62C8">
      <w:pPr>
        <w:pStyle w:val="ListParagraph"/>
        <w:numPr>
          <w:ilvl w:val="0"/>
          <w:numId w:val="42"/>
        </w:numPr>
        <w:ind w:left="426"/>
      </w:pPr>
      <w:r>
        <w:t xml:space="preserve">Catch </w:t>
      </w:r>
      <w:proofErr w:type="gramStart"/>
      <w:r>
        <w:t>Chance :</w:t>
      </w:r>
      <w:proofErr w:type="gramEnd"/>
      <w:r>
        <w:t xml:space="preserve">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51172FC4" w14:textId="77777777" w:rsidR="00C920EE" w:rsidRDefault="00C920EE" w:rsidP="007B62C8">
      <w:pPr>
        <w:pStyle w:val="ListParagraph"/>
        <w:numPr>
          <w:ilvl w:val="0"/>
          <w:numId w:val="42"/>
        </w:numPr>
        <w:ind w:left="426"/>
      </w:pP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drawing>
          <wp:inline distT="0" distB="0" distL="0" distR="0" wp14:anchorId="2072AA76" wp14:editId="636B23E0">
            <wp:extent cx="3605871" cy="1809750"/>
            <wp:effectExtent l="0" t="0" r="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396" cy="18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6D8C4E7F" w:rsidR="007B62C8" w:rsidRDefault="007B62C8" w:rsidP="007B62C8">
      <w:pPr>
        <w:pStyle w:val="STTSGambar"/>
      </w:pPr>
      <w:r>
        <w:t>Gambar 7.</w:t>
      </w:r>
      <w:r w:rsidR="00E90BD7">
        <w:t>17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 w:rsidP="00FD4014">
      <w:pPr>
        <w:pStyle w:val="STTSJudulSubBab"/>
        <w:numPr>
          <w:ilvl w:val="0"/>
          <w:numId w:val="48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62399974" w14:textId="78F85977" w:rsidR="006A6DC4" w:rsidRDefault="00F71282" w:rsidP="00A056DB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ke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ke mana dan </w:t>
      </w:r>
      <w:proofErr w:type="spellStart"/>
      <w:r w:rsidR="00C71FEE">
        <w:t>menembak</w:t>
      </w:r>
      <w:proofErr w:type="spellEnd"/>
      <w:r w:rsidR="00C71FEE">
        <w:t xml:space="preserve"> ke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ke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lastRenderedPageBreak/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  <w:r w:rsidR="00A056DB">
        <w:t xml:space="preserve"> Dan </w:t>
      </w:r>
      <w:proofErr w:type="spellStart"/>
      <w:r w:rsidR="00A056DB">
        <w:t>itulah</w:t>
      </w:r>
      <w:proofErr w:type="spellEnd"/>
      <w:r w:rsidR="00A056DB">
        <w:t xml:space="preserve"> </w:t>
      </w:r>
      <w:proofErr w:type="spellStart"/>
      <w:r w:rsidR="00A056DB">
        <w:t>kegunaan</w:t>
      </w:r>
      <w:proofErr w:type="spellEnd"/>
      <w:r w:rsidR="00A056DB">
        <w:t xml:space="preserve"> </w:t>
      </w:r>
      <w:proofErr w:type="spellStart"/>
      <w:r w:rsidR="00A056DB">
        <w:t>fungsi</w:t>
      </w:r>
      <w:proofErr w:type="spellEnd"/>
      <w:r w:rsidR="00A056DB">
        <w:t xml:space="preserve"> </w:t>
      </w:r>
      <w:proofErr w:type="spellStart"/>
      <w:r w:rsidR="00A056DB">
        <w:t>GetAngle</w:t>
      </w:r>
      <w:proofErr w:type="spellEnd"/>
      <w:r w:rsidR="00A056DB">
        <w:t xml:space="preserve"> pada </w:t>
      </w:r>
      <w:proofErr w:type="spellStart"/>
      <w:r w:rsidR="00A056DB">
        <w:t>lampiran</w:t>
      </w:r>
      <w:proofErr w:type="spellEnd"/>
      <w:r w:rsidR="00A056DB">
        <w:t xml:space="preserve"> B.9, yang </w:t>
      </w:r>
      <w:proofErr w:type="spellStart"/>
      <w:r w:rsidR="00A056DB">
        <w:t>akan</w:t>
      </w:r>
      <w:proofErr w:type="spellEnd"/>
      <w:r w:rsidR="00A056DB">
        <w:t xml:space="preserve"> </w:t>
      </w:r>
      <w:proofErr w:type="spellStart"/>
      <w:r w:rsidR="00A056DB">
        <w:t>dijelaskan</w:t>
      </w:r>
      <w:proofErr w:type="spellEnd"/>
      <w:r w:rsidR="00A056DB">
        <w:t xml:space="preserve"> </w:t>
      </w:r>
      <w:proofErr w:type="spellStart"/>
      <w:r w:rsidR="00A056DB">
        <w:t>tahap</w:t>
      </w:r>
      <w:proofErr w:type="spellEnd"/>
      <w:r w:rsidR="00A056DB">
        <w:t xml:space="preserve"> – </w:t>
      </w:r>
      <w:proofErr w:type="spellStart"/>
      <w:r w:rsidR="00A056DB">
        <w:t>tahapnya</w:t>
      </w:r>
      <w:proofErr w:type="spellEnd"/>
      <w:r w:rsidR="00A056DB">
        <w:t xml:space="preserve"> </w:t>
      </w:r>
      <w:proofErr w:type="spellStart"/>
      <w:r w:rsidR="00A056DB">
        <w:t>dibawah</w:t>
      </w:r>
      <w:proofErr w:type="spellEnd"/>
      <w:r w:rsidR="00A056DB">
        <w:t xml:space="preserve"> ini.</w:t>
      </w:r>
    </w:p>
    <w:p w14:paraId="453D181B" w14:textId="3C5EB18C" w:rsidR="00EB2242" w:rsidRDefault="00BF1397" w:rsidP="00751A9E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rumus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–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proofErr w:type="gram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proofErr w:type="gram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2CB0B298" w14:textId="77777777" w:rsidR="0049617E" w:rsidRDefault="0049617E" w:rsidP="00751A9E">
      <w:pPr>
        <w:pStyle w:val="STTSGambar"/>
      </w:pPr>
    </w:p>
    <w:p w14:paraId="5D76D0D2" w14:textId="590194A7" w:rsidR="00751A9E" w:rsidRDefault="00751A9E" w:rsidP="00751A9E">
      <w:pPr>
        <w:pStyle w:val="STTSGambar"/>
      </w:pPr>
      <w:r>
        <w:rPr>
          <w:noProof/>
        </w:rPr>
        <w:drawing>
          <wp:inline distT="0" distB="0" distL="0" distR="0" wp14:anchorId="25270454" wp14:editId="420CFFCE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0251BECB" w:rsidR="00751A9E" w:rsidRDefault="00751A9E" w:rsidP="00751A9E">
      <w:pPr>
        <w:pStyle w:val="STTSGambar"/>
      </w:pPr>
      <w:r>
        <w:t>Gambar 7.</w:t>
      </w:r>
      <w:r w:rsidR="00E90BD7">
        <w:t>18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</w:t>
      </w:r>
      <w:proofErr w:type="spellStart"/>
      <w:r w:rsidR="0069203E">
        <w:t>waktu</w:t>
      </w:r>
      <w:proofErr w:type="spellEnd"/>
      <w:r w:rsidR="0069203E">
        <w:t xml:space="preserve">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574F2123" w:rsidR="0069203E" w:rsidRDefault="0069203E" w:rsidP="0069203E">
      <w:pPr>
        <w:pStyle w:val="STTSGambar"/>
      </w:pPr>
      <w:r>
        <w:t>Gambar 7.</w:t>
      </w:r>
      <w:r w:rsidR="00E90BD7">
        <w:t>19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6FBD460D" w:rsidR="0069203E" w:rsidRDefault="0069203E" w:rsidP="0069203E">
      <w:pPr>
        <w:ind w:firstLine="0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19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10BA1E3F" w14:textId="71B24B56" w:rsidR="003A66BC" w:rsidRDefault="00E22EC3" w:rsidP="003A66BC">
      <w:pPr>
        <w:pStyle w:val="ListParagraph"/>
        <w:numPr>
          <w:ilvl w:val="0"/>
          <w:numId w:val="42"/>
        </w:numPr>
        <w:ind w:left="426"/>
      </w:pPr>
      <w:r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proofErr w:type="gramStart"/>
      <w:r w:rsidRPr="00E22EC3">
        <w:t>SignedAngle</w:t>
      </w:r>
      <w:proofErr w:type="spellEnd"/>
      <w:r w:rsidRPr="00E22EC3">
        <w:t>(</w:t>
      </w:r>
      <w:proofErr w:type="gramEnd"/>
      <w:r w:rsidRPr="00E22EC3">
        <w:t>Vector3.Normalize((Vector2)</w:t>
      </w:r>
      <w:proofErr w:type="spellStart"/>
      <w:r w:rsidRPr="00E22EC3">
        <w:t>transform.position</w:t>
      </w:r>
      <w:proofErr w:type="spellEnd"/>
      <w:r w:rsidRPr="00E22EC3">
        <w:t xml:space="preserve"> - pos1), Vector3.Normalize(pos2 - pos1))</w:t>
      </w:r>
      <w:r>
        <w:t>;</w:t>
      </w:r>
    </w:p>
    <w:p w14:paraId="3D771474" w14:textId="2C301F37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 – 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</w:t>
      </w:r>
      <w:proofErr w:type="spellStart"/>
      <w:r w:rsidRPr="003A66BC">
        <w:t>detik</w:t>
      </w:r>
      <w:proofErr w:type="spellEnd"/>
      <w:r w:rsidRPr="003A66BC">
        <w:t xml:space="preserve">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</w:t>
      </w:r>
      <w:r w:rsidR="00EF72FC">
        <w:t>B.6</w:t>
      </w:r>
      <w:r w:rsidRPr="003A66BC">
        <w:t xml:space="preserve"> baris 53 – 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 – 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ke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 w:rsidP="0069203E">
      <w:pPr>
        <w:pStyle w:val="ListParagraph"/>
        <w:numPr>
          <w:ilvl w:val="0"/>
          <w:numId w:val="42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proofErr w:type="gramStart"/>
      <w:r w:rsidRPr="0069203E">
        <w:t>transform.position</w:t>
      </w:r>
      <w:proofErr w:type="spellEnd"/>
      <w:proofErr w:type="gram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71F0BDE0" w:rsidR="0069203E" w:rsidRDefault="00E948DA" w:rsidP="0069203E">
      <w:pPr>
        <w:pStyle w:val="ListParagraph"/>
        <w:numPr>
          <w:ilvl w:val="0"/>
          <w:numId w:val="42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proofErr w:type="spellEnd"/>
      <w:r w:rsidR="00D82D42" w:rsidRPr="004967A3">
        <w:t xml:space="preserve"> - </w:t>
      </w:r>
      <w:proofErr w:type="spellStart"/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 w:rsidP="00FC1D32">
      <w:pPr>
        <w:pStyle w:val="ListParagraph"/>
        <w:numPr>
          <w:ilvl w:val="0"/>
          <w:numId w:val="42"/>
        </w:numPr>
        <w:ind w:left="426"/>
      </w:pPr>
      <w:proofErr w:type="gramStart"/>
      <w:r>
        <w:t>V</w:t>
      </w:r>
      <w:r>
        <w:rPr>
          <w:vertAlign w:val="subscript"/>
        </w:rPr>
        <w:t xml:space="preserve">C </w:t>
      </w:r>
      <w:r>
        <w:t>:</w:t>
      </w:r>
      <w:proofErr w:type="gram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rumus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lastRenderedPageBreak/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7.1 </w:t>
      </w:r>
      <w:proofErr w:type="spellStart"/>
      <w:r>
        <w:t>diambil</w:t>
      </w:r>
      <w:proofErr w:type="spellEnd"/>
      <w:r>
        <w:t xml:space="preserve"> rumus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4E2D90FA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ke rumus 7.2 (Karena kalau rumus 7.1 </w:t>
      </w:r>
      <w:proofErr w:type="spellStart"/>
      <w:r w:rsidR="00A8741C">
        <w:t>kan</w:t>
      </w:r>
      <w:proofErr w:type="spellEnd"/>
      <w:r>
        <w:t xml:space="preserve"> ke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7.4 </w:t>
      </w:r>
      <w:proofErr w:type="spellStart"/>
      <w:proofErr w:type="gram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proofErr w:type="gram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lebih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proofErr w:type="gramStart"/>
      <w:r>
        <w:t>Mengubah</w:t>
      </w:r>
      <w:proofErr w:type="spellEnd"/>
      <w:r>
        <w:t xml:space="preserve">  rumu</w:t>
      </w:r>
      <w:r w:rsidR="00A21F61">
        <w:t>s</w:t>
      </w:r>
      <w:proofErr w:type="gramEnd"/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38FE08CD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Hukum </w:t>
      </w:r>
      <w:proofErr w:type="gramStart"/>
      <w:r>
        <w:t>Cos :</w:t>
      </w:r>
      <w:proofErr w:type="gramEnd"/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rumus 7.6 </w:t>
      </w:r>
      <w:proofErr w:type="spellStart"/>
      <w:r>
        <w:t>kedalam</w:t>
      </w:r>
      <w:proofErr w:type="spellEnd"/>
      <w:r>
        <w:t xml:space="preserve"> rumus </w:t>
      </w:r>
      <w:proofErr w:type="gramStart"/>
      <w:r>
        <w:t>7.7 :</w:t>
      </w:r>
      <w:proofErr w:type="gramEnd"/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rumus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lastRenderedPageBreak/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AB0A698" w14:textId="4CC539A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 – 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451F944C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</w:t>
      </w:r>
      <w:r w:rsidR="00A8741C">
        <w:rPr>
          <w:vertAlign w:val="subscript"/>
        </w:rPr>
        <w:t>c</w:t>
      </w:r>
      <w:r w:rsidRPr="007224B0">
        <w:t xml:space="preserve">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 – 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</w:t>
      </w:r>
      <w:proofErr w:type="spellStart"/>
      <w:r w:rsidRPr="007224B0">
        <w:t>tapi</w:t>
      </w:r>
      <w:proofErr w:type="spellEnd"/>
      <w:r w:rsidRPr="007224B0">
        <w:t xml:space="preserve">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21F61">
        <w:t xml:space="preserve">rumus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proofErr w:type="gramStart"/>
      <w:r w:rsidR="00A21F61">
        <w:t>berikut</w:t>
      </w:r>
      <w:proofErr w:type="spellEnd"/>
      <w:r w:rsidR="00A21F61">
        <w:t xml:space="preserve"> :</w:t>
      </w:r>
      <w:proofErr w:type="gramEnd"/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50FE5458" w:rsidR="002E0A27" w:rsidRDefault="002E0A27" w:rsidP="002E0A27">
      <w:pPr>
        <w:pStyle w:val="STTSGambar"/>
      </w:pPr>
      <w:r>
        <w:t>Gambar 7.</w:t>
      </w:r>
      <w:r w:rsidR="00E90BD7">
        <w:t>20</w:t>
      </w:r>
    </w:p>
    <w:p w14:paraId="4F8BCD8E" w14:textId="0EEDCD3C" w:rsidR="00A21F61" w:rsidRDefault="002E0A27" w:rsidP="002E0A27">
      <w:pPr>
        <w:pStyle w:val="STTSGambar"/>
      </w:pPr>
      <w:r>
        <w:t xml:space="preserve">Rumus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A41F970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 – 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-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 – 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14:paraId="65C54FA2" w14:textId="26454E55" w:rsidR="002B5F79" w:rsidRDefault="00A14367" w:rsidP="002B5F79">
      <w:pPr>
        <w:pStyle w:val="ListParagraph"/>
        <w:numPr>
          <w:ilvl w:val="0"/>
          <w:numId w:val="42"/>
        </w:numPr>
        <w:ind w:left="426"/>
      </w:pPr>
      <w:r>
        <w:t>29 – 30</w:t>
      </w:r>
      <w:proofErr w:type="gramStart"/>
      <w:r>
        <w:tab/>
      </w:r>
      <w:r w:rsidR="002B5F79">
        <w:t xml:space="preserve"> :</w:t>
      </w:r>
      <w:proofErr w:type="gramEnd"/>
      <w:r w:rsidR="002B5F79">
        <w:t xml:space="preserve">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FA9E72C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31 – 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r>
        <w:lastRenderedPageBreak/>
        <w:t xml:space="preserve">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67B66EFA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39 – 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7F640B4F" w:rsidR="00A139ED" w:rsidRDefault="00A14367" w:rsidP="00557AE5">
      <w:pPr>
        <w:pStyle w:val="ListParagraph"/>
        <w:numPr>
          <w:ilvl w:val="0"/>
          <w:numId w:val="42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ke </w:t>
      </w:r>
      <w:proofErr w:type="spellStart"/>
      <w:r>
        <w:t>ranga</w:t>
      </w:r>
      <w:proofErr w:type="spellEnd"/>
      <w:r>
        <w:t xml:space="preserve"> 0 – 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16CD3CF2" w14:textId="77777777" w:rsidR="003B4BD3" w:rsidRDefault="003B4BD3" w:rsidP="003B4BD3">
      <w:pPr>
        <w:ind w:left="66" w:firstLine="0"/>
      </w:pPr>
    </w:p>
    <w:p w14:paraId="340B457D" w14:textId="527F053A" w:rsidR="00B53644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t>Coordinate Movement</w:t>
      </w:r>
    </w:p>
    <w:p w14:paraId="2D6B3867" w14:textId="4741DB5B" w:rsidR="00EA7D42" w:rsidRDefault="002D1B11" w:rsidP="003B4BD3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rumus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script Coordinate Movement</w:t>
      </w:r>
      <w:r w:rsidR="00362663">
        <w:t xml:space="preserve"> di </w:t>
      </w:r>
      <w:proofErr w:type="spellStart"/>
      <w:r w:rsidR="00362663">
        <w:t>lampiran</w:t>
      </w:r>
      <w:proofErr w:type="spellEnd"/>
      <w:r w:rsidR="00362663">
        <w:t xml:space="preserve"> B.10</w:t>
      </w:r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 w:rsidR="003B4BD3">
        <w:t>seperti</w:t>
      </w:r>
      <w:proofErr w:type="spellEnd"/>
      <w:r>
        <w:t xml:space="preserve"> map segment ID</w:t>
      </w:r>
      <w:r w:rsidR="003B4BD3">
        <w:t xml:space="preserve"> </w:t>
      </w:r>
      <w:proofErr w:type="spellStart"/>
      <w:r w:rsidR="003B4BD3">
        <w:t>menggunakan</w:t>
      </w:r>
      <w:proofErr w:type="spellEnd"/>
      <w:r w:rsidR="003B4BD3">
        <w:t xml:space="preserve"> </w:t>
      </w:r>
      <w:proofErr w:type="spellStart"/>
      <w:r w:rsidR="003B4BD3">
        <w:t>bantuan</w:t>
      </w:r>
      <w:proofErr w:type="spellEnd"/>
      <w:r w:rsidR="003B4BD3">
        <w:t xml:space="preserve"> class </w:t>
      </w:r>
      <w:proofErr w:type="spellStart"/>
      <w:r w:rsidR="003B4BD3">
        <w:t>PlayersManager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ke mana bot </w:t>
      </w:r>
      <w:proofErr w:type="spellStart"/>
      <w:r>
        <w:t>berjalan</w:t>
      </w:r>
      <w:proofErr w:type="spellEnd"/>
      <w:r w:rsidR="003B4BD3">
        <w:t xml:space="preserve"> dan</w:t>
      </w:r>
      <w:r w:rsidR="00CB3100">
        <w:t xml:space="preserve"> t</w:t>
      </w:r>
      <w:proofErr w:type="spellStart"/>
      <w:r w:rsidR="00CB3100">
        <w:t>itik</w:t>
      </w:r>
      <w:proofErr w:type="spellEnd"/>
      <w:r w:rsidR="00CB3100">
        <w:t xml:space="preserve"> – </w:t>
      </w:r>
      <w:proofErr w:type="spellStart"/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</w:p>
    <w:p w14:paraId="28FC3BA7" w14:textId="77777777" w:rsidR="00415A84" w:rsidRDefault="00415A84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132D523" w14:textId="2762DE0F" w:rsidR="00EA7D42" w:rsidRDefault="00D0597A" w:rsidP="00EA7D42">
      <w:pPr>
        <w:pStyle w:val="ListParagraph"/>
        <w:numPr>
          <w:ilvl w:val="0"/>
          <w:numId w:val="42"/>
        </w:numPr>
        <w:ind w:left="426"/>
      </w:pPr>
      <w:r>
        <w:t>12</w:t>
      </w:r>
      <w:r w:rsidR="00EA7D42">
        <w:t xml:space="preserve"> –</w:t>
      </w:r>
      <w:r>
        <w:t xml:space="preserve"> 14</w:t>
      </w:r>
      <w:proofErr w:type="gramStart"/>
      <w:r w:rsidR="00EA7D42">
        <w:tab/>
        <w:t xml:space="preserve"> :</w:t>
      </w:r>
      <w:proofErr w:type="gramEnd"/>
      <w:r w:rsidR="00EA7D42">
        <w:t xml:space="preserve">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 – 24.</w:t>
      </w:r>
    </w:p>
    <w:p w14:paraId="345E2A47" w14:textId="0800121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>16 – 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5DA4379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 xml:space="preserve">18 – 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lagi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5CCFEA54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20 – 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ke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1FE1BF1" w14:textId="6D135D2D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lastRenderedPageBreak/>
        <w:t>26 – 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jadi,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0AFD15F" w14:textId="3821BE8C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35 – 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56704820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38 – 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0789C309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44 – 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5C1B57D6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49 - 51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 w:rsidP="00A8636B">
      <w:pPr>
        <w:pStyle w:val="STTSJudulSubBab"/>
        <w:numPr>
          <w:ilvl w:val="0"/>
          <w:numId w:val="48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gramStart"/>
      <w:r>
        <w:t>Coordinate :</w:t>
      </w:r>
      <w:proofErr w:type="gramEnd"/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534FD6EF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5</w:t>
      </w:r>
      <w:r>
        <w:t xml:space="preserve"> Class Coordinate</w:t>
      </w:r>
    </w:p>
    <w:p w14:paraId="79AE788B" w14:textId="589CAFD6" w:rsidR="00EF1DC6" w:rsidRPr="00EF1DC6" w:rsidRDefault="00EF1DC6" w:rsidP="00EF1DC6">
      <w:pPr>
        <w:pStyle w:val="STTSAlgoritmaContent"/>
        <w:numPr>
          <w:ilvl w:val="0"/>
          <w:numId w:val="60"/>
        </w:numPr>
        <w:ind w:left="709" w:hanging="709"/>
      </w:pPr>
      <w:r w:rsidRPr="00EF1DC6">
        <w:t xml:space="preserve">public class </w:t>
      </w:r>
      <w:proofErr w:type="gramStart"/>
      <w:r w:rsidRPr="00EF1DC6">
        <w:t>Coordinate{</w:t>
      </w:r>
      <w:proofErr w:type="gramEnd"/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</w:t>
      </w:r>
      <w:proofErr w:type="gramStart"/>
      <w:r w:rsidRPr="00EF1DC6">
        <w:t>Coordinate(</w:t>
      </w:r>
      <w:proofErr w:type="gramEnd"/>
      <w:r w:rsidRPr="00EF1DC6">
        <w:t xml:space="preserve">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this.xCoor</w:t>
      </w:r>
      <w:proofErr w:type="spellEnd"/>
      <w:proofErr w:type="gram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this.yCoor</w:t>
      </w:r>
      <w:proofErr w:type="spellEnd"/>
      <w:proofErr w:type="gram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 xml:space="preserve">public static float </w:t>
      </w:r>
      <w:proofErr w:type="gramStart"/>
      <w:r w:rsidRPr="00EF1DC6">
        <w:t>Distance(</w:t>
      </w:r>
      <w:proofErr w:type="gramEnd"/>
      <w:r w:rsidRPr="00EF1DC6">
        <w:t>Coordinate c1, Coordinate c2){</w:t>
      </w:r>
    </w:p>
    <w:p w14:paraId="36ABC520" w14:textId="04307429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>(c</w:t>
      </w:r>
      <w:proofErr w:type="gramStart"/>
      <w:r w:rsidRPr="00EF1DC6">
        <w:t>1.xCoor</w:t>
      </w:r>
      <w:proofErr w:type="gramEnd"/>
      <w:r w:rsidRPr="00EF1DC6">
        <w:t xml:space="preserve"> - c2.xCoor, 2) + </w:t>
      </w:r>
      <w:proofErr w:type="spellStart"/>
      <w:r w:rsidRPr="00EF1DC6">
        <w:t>Mathf.Pow</w:t>
      </w:r>
      <w:proofErr w:type="spellEnd"/>
      <w:r w:rsidRPr="00EF1DC6">
        <w:t>(c1.yCoor - 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3581BC28" w14:textId="4B13A37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 w:rsidR="0049617E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950A2C8" w14:textId="77777777" w:rsidR="003B4BD3" w:rsidRDefault="003B4BD3" w:rsidP="003B4BD3">
      <w:pPr>
        <w:pStyle w:val="STTSAlgoritmaContent"/>
        <w:numPr>
          <w:ilvl w:val="0"/>
          <w:numId w:val="0"/>
        </w:numPr>
      </w:pPr>
    </w:p>
    <w:p w14:paraId="4667911F" w14:textId="3841A480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returnAsCoordinate</w:t>
      </w:r>
      <w:proofErr w:type="spellEnd"/>
      <w:r w:rsidRPr="00EF1DC6">
        <w:t>(</w:t>
      </w:r>
      <w:proofErr w:type="gramEnd"/>
      <w:r w:rsidRPr="00EF1DC6">
        <w:t>Vector2 vector){</w:t>
      </w:r>
    </w:p>
    <w:p w14:paraId="0E3734A5" w14:textId="67BED99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vector.x</w:t>
      </w:r>
      <w:proofErr w:type="spellEnd"/>
      <w:r w:rsidRPr="00EF1DC6">
        <w:t xml:space="preserve"> - 1.5f), </w:t>
      </w:r>
      <w:proofErr w:type="spellStart"/>
      <w:r w:rsidRPr="00EF1DC6">
        <w:t>Mathf.RoundToInt</w:t>
      </w:r>
      <w:proofErr w:type="spellEnd"/>
      <w:r w:rsidRPr="00EF1DC6">
        <w:t>(-</w:t>
      </w:r>
      <w:proofErr w:type="spellStart"/>
      <w:r w:rsidRPr="00EF1DC6">
        <w:t>vector.y</w:t>
      </w:r>
      <w:proofErr w:type="spellEnd"/>
      <w:r w:rsidRPr="00EF1DC6">
        <w:t xml:space="preserve"> - 0.5f));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 xml:space="preserve">public bool </w:t>
      </w:r>
      <w:proofErr w:type="gramStart"/>
      <w:r w:rsidRPr="00EF1DC6">
        <w:t>Equal(</w:t>
      </w:r>
      <w:proofErr w:type="gramEnd"/>
      <w:r w:rsidRPr="00EF1DC6">
        <w:t>Coordinate c){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proofErr w:type="gramStart"/>
      <w:r w:rsidRPr="00EF1DC6">
        <w:t>c.xCoor</w:t>
      </w:r>
      <w:proofErr w:type="spellEnd"/>
      <w:proofErr w:type="gram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proofErr w:type="gramStart"/>
      <w:r w:rsidRPr="00EF1DC6">
        <w:t>returnAsVector</w:t>
      </w:r>
      <w:proofErr w:type="spellEnd"/>
      <w:r w:rsidRPr="00EF1DC6">
        <w:t>(</w:t>
      </w:r>
      <w:proofErr w:type="gramEnd"/>
      <w:r w:rsidRPr="00EF1DC6">
        <w:t>){</w:t>
      </w:r>
    </w:p>
    <w:p w14:paraId="157E5F20" w14:textId="1FAE622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</w:t>
      </w:r>
      <w:proofErr w:type="spellStart"/>
      <w:r w:rsidRPr="00EF1DC6">
        <w:t>yCoor</w:t>
      </w:r>
      <w:proofErr w:type="spellEnd"/>
      <w:r w:rsidRPr="00EF1DC6">
        <w:t xml:space="preserve"> - 0.5f);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proofErr w:type="gramStart"/>
      <w:r w:rsidRPr="00EF1DC6">
        <w:t>ToString</w:t>
      </w:r>
      <w:proofErr w:type="spellEnd"/>
      <w:r w:rsidRPr="00EF1DC6">
        <w:t>(</w:t>
      </w:r>
      <w:proofErr w:type="gramEnd"/>
      <w:r w:rsidRPr="00EF1DC6">
        <w:t>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</w:t>
      </w:r>
      <w:proofErr w:type="gramStart"/>
      <w:r w:rsidRPr="00EF1DC6">
        <w:t>X :</w:t>
      </w:r>
      <w:proofErr w:type="gramEnd"/>
      <w:r w:rsidRPr="00EF1DC6">
        <w:t xml:space="preserve">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getRandomCoordinate</w:t>
      </w:r>
      <w:proofErr w:type="spellEnd"/>
      <w:r w:rsidRPr="00EF1DC6">
        <w:t>(</w:t>
      </w:r>
      <w:proofErr w:type="gramEnd"/>
      <w:r w:rsidRPr="00EF1DC6">
        <w:t>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5BBE7136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di level. </w:t>
      </w:r>
    </w:p>
    <w:p w14:paraId="528DAC72" w14:textId="2673ABF1" w:rsidR="00576EC8" w:rsidRDefault="00B23C2C" w:rsidP="00DE44A0">
      <w:pPr>
        <w:ind w:firstLine="709"/>
      </w:pPr>
      <w:proofErr w:type="spellStart"/>
      <w:r>
        <w:t>S</w:t>
      </w:r>
      <w:r w:rsidR="00D92F86">
        <w:t>ebelum</w:t>
      </w:r>
      <w:proofErr w:type="spellEnd"/>
      <w:r w:rsidR="00D92F86">
        <w:t xml:space="preserve"> </w:t>
      </w:r>
      <w:proofErr w:type="spellStart"/>
      <w:r w:rsidR="00D92F86">
        <w:t>masuk</w:t>
      </w:r>
      <w:proofErr w:type="spellEnd"/>
      <w:r w:rsidR="00D92F86">
        <w:t xml:space="preserve"> ke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proofErr w:type="gramStart"/>
      <w:r w:rsidR="00561698">
        <w:t>f,g</w:t>
      </w:r>
      <w:proofErr w:type="spellEnd"/>
      <w:proofErr w:type="gramEnd"/>
      <w:r w:rsidR="00561698">
        <w:t xml:space="preserve">, dan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</w:t>
      </w:r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proofErr w:type="gramStart"/>
      <w:r w:rsidR="00561698">
        <w:t>kodenya</w:t>
      </w:r>
      <w:proofErr w:type="spellEnd"/>
      <w:r w:rsidR="00561698">
        <w:t xml:space="preserve"> :</w:t>
      </w:r>
      <w:proofErr w:type="gramEnd"/>
    </w:p>
    <w:p w14:paraId="1171EA7F" w14:textId="77777777" w:rsidR="00561698" w:rsidRDefault="00561698" w:rsidP="00561698">
      <w:pPr>
        <w:pStyle w:val="STTSAlgoritma"/>
      </w:pPr>
    </w:p>
    <w:p w14:paraId="31EAC98F" w14:textId="0D9365E3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  <w:r w:rsidRPr="00561698">
        <w:t xml:space="preserve">public class </w:t>
      </w:r>
      <w:proofErr w:type="spellStart"/>
      <w:proofErr w:type="gramStart"/>
      <w:r w:rsidRPr="00561698">
        <w:t>AstarNode</w:t>
      </w:r>
      <w:proofErr w:type="spellEnd"/>
      <w:r w:rsidRPr="00561698">
        <w:t>{</w:t>
      </w:r>
      <w:proofErr w:type="gramEnd"/>
    </w:p>
    <w:p w14:paraId="32A6DCC4" w14:textId="77777777" w:rsidR="00561698" w:rsidRP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ke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3E0C4954" w14:textId="77777777" w:rsidR="003B4BD3" w:rsidRDefault="003B4BD3" w:rsidP="003B4BD3">
      <w:pPr>
        <w:pStyle w:val="STTSAlgoritmaContent"/>
        <w:numPr>
          <w:ilvl w:val="0"/>
          <w:numId w:val="0"/>
        </w:numPr>
        <w:ind w:left="624" w:hanging="624"/>
      </w:pPr>
    </w:p>
    <w:p w14:paraId="7AAAB3EB" w14:textId="4A09B90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>
        <w:t>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4D3F7B9" w14:textId="6AB85E73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proofErr w:type="gramStart"/>
      <w:r w:rsidRPr="00561698">
        <w:t>AstarNode</w:t>
      </w:r>
      <w:proofErr w:type="spellEnd"/>
      <w:r w:rsidRPr="00561698">
        <w:t>(</w:t>
      </w:r>
      <w:proofErr w:type="gramEnd"/>
      <w:r w:rsidRPr="00561698">
        <w:t xml:space="preserve">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this.coordinate</w:t>
      </w:r>
      <w:proofErr w:type="spellEnd"/>
      <w:proofErr w:type="gram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this.g</w:t>
      </w:r>
      <w:proofErr w:type="spellEnd"/>
      <w:proofErr w:type="gram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this.f</w:t>
      </w:r>
      <w:proofErr w:type="spellEnd"/>
      <w:proofErr w:type="gram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this.parentNode</w:t>
      </w:r>
      <w:proofErr w:type="spellEnd"/>
      <w:proofErr w:type="gram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proofErr w:type="gramStart"/>
      <w:r w:rsidRPr="00561698">
        <w:t>ToString</w:t>
      </w:r>
      <w:proofErr w:type="spellEnd"/>
      <w:r w:rsidRPr="00561698">
        <w:t>(</w:t>
      </w:r>
      <w:proofErr w:type="gramEnd"/>
      <w:r w:rsidRPr="00561698">
        <w:t>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proofErr w:type="gramStart"/>
      <w:r w:rsidRPr="00561698">
        <w:t>coordinate.ToString</w:t>
      </w:r>
      <w:proofErr w:type="spellEnd"/>
      <w:proofErr w:type="gram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12C21074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 – 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3EC052BA" w14:textId="77777777" w:rsidR="00EF7C89" w:rsidRDefault="00EF7C89" w:rsidP="00561698">
      <w:pPr>
        <w:ind w:firstLine="709"/>
      </w:pPr>
    </w:p>
    <w:p w14:paraId="4FD6B330" w14:textId="1949D1ED" w:rsidR="00DE44A0" w:rsidRDefault="00EF7C89" w:rsidP="00EF7C89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ini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2, dan </w:t>
      </w:r>
      <w:proofErr w:type="spellStart"/>
      <w:r>
        <w:t>optimizePath</w:t>
      </w:r>
      <w:proofErr w:type="spellEnd"/>
      <w:r>
        <w:t xml:space="preserve"> yang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A* agar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diagonal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tile demi tile.</w:t>
      </w:r>
    </w:p>
    <w:p w14:paraId="31DE7B74" w14:textId="7DBB8A0D" w:rsidR="00561698" w:rsidRDefault="00EF7C89" w:rsidP="00EF7C89">
      <w:pPr>
        <w:ind w:firstLine="0"/>
      </w:pPr>
      <w:r>
        <w:tab/>
      </w:r>
      <w:r w:rsidR="00561698"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proofErr w:type="spellEnd"/>
      <w:r w:rsidR="00191432">
        <w:t xml:space="preserve"> – </w:t>
      </w:r>
      <w:proofErr w:type="spellStart"/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segmen</w:t>
      </w:r>
      <w:proofErr w:type="spellEnd"/>
      <w:r>
        <w:t xml:space="preserve"> program </w:t>
      </w:r>
      <w:proofErr w:type="spellStart"/>
      <w:proofErr w:type="gramStart"/>
      <w:r>
        <w:t>tersebut</w:t>
      </w:r>
      <w:proofErr w:type="spellEnd"/>
      <w:r w:rsidR="00191432">
        <w:t xml:space="preserve"> :</w:t>
      </w:r>
      <w:proofErr w:type="gramEnd"/>
      <w:r w:rsidR="00561698">
        <w:t xml:space="preserve"> </w:t>
      </w:r>
    </w:p>
    <w:p w14:paraId="35807967" w14:textId="17735EA4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proofErr w:type="gramStart"/>
      <w:r>
        <w:t>dibawah</w:t>
      </w:r>
      <w:proofErr w:type="spellEnd"/>
      <w:r>
        <w:t>(</w:t>
      </w:r>
      <w:proofErr w:type="gramEnd"/>
      <w:r>
        <w:t xml:space="preserve">baris 9 - 33)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58327DE8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9 – 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4AF3F436" w:rsidR="00191432" w:rsidRDefault="005E2D46" w:rsidP="00191432">
      <w:pPr>
        <w:pStyle w:val="ListParagraph"/>
        <w:numPr>
          <w:ilvl w:val="0"/>
          <w:numId w:val="42"/>
        </w:numPr>
        <w:ind w:left="426"/>
      </w:pPr>
      <w:r>
        <w:t>11 – 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23B35A93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1829DB32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15 – 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ke </w:t>
      </w:r>
      <w:proofErr w:type="spellStart"/>
      <w:r>
        <w:t>salju</w:t>
      </w:r>
      <w:proofErr w:type="spellEnd"/>
      <w:r>
        <w:t>.</w:t>
      </w:r>
    </w:p>
    <w:p w14:paraId="39ADF73E" w14:textId="644C66E7" w:rsidR="00C428B4" w:rsidRDefault="00C428B4" w:rsidP="00191432">
      <w:pPr>
        <w:pStyle w:val="ListParagraph"/>
        <w:numPr>
          <w:ilvl w:val="0"/>
          <w:numId w:val="42"/>
        </w:numPr>
        <w:ind w:left="426"/>
      </w:pPr>
      <w:r>
        <w:t>19 – 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ke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1941745A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>baris 65 - 105)</w:t>
      </w:r>
    </w:p>
    <w:p w14:paraId="598194F9" w14:textId="1486617D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21 – 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jadi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26 – 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ke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D72DF82" w:rsidR="00361052" w:rsidRDefault="00FC73BF" w:rsidP="00191432">
      <w:pPr>
        <w:pStyle w:val="ListParagraph"/>
        <w:numPr>
          <w:ilvl w:val="0"/>
          <w:numId w:val="42"/>
        </w:numPr>
        <w:ind w:left="426"/>
      </w:pPr>
      <w:r>
        <w:t>35 – 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ke tile,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04F4C081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D5D0594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 xml:space="preserve">42 – 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AE4191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43 – 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4D68AF02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45 – 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ke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jadi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72D7D30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49 – 50</w:t>
      </w:r>
      <w:r>
        <w:tab/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38B7E500" w:rsidR="0012674A" w:rsidRDefault="00E93134" w:rsidP="00191432">
      <w:pPr>
        <w:pStyle w:val="ListParagraph"/>
        <w:numPr>
          <w:ilvl w:val="0"/>
          <w:numId w:val="42"/>
        </w:numPr>
        <w:ind w:left="426"/>
      </w:pPr>
      <w:r>
        <w:t>65 – 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3BA91D9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66 – 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proofErr w:type="spellEnd"/>
      <w:r>
        <w:t xml:space="preserve"> –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64636245" w:rsidR="00E93134" w:rsidRDefault="00E30128" w:rsidP="00191432">
      <w:pPr>
        <w:pStyle w:val="ListParagraph"/>
        <w:numPr>
          <w:ilvl w:val="0"/>
          <w:numId w:val="42"/>
        </w:numPr>
        <w:ind w:left="426"/>
      </w:pPr>
      <w:r>
        <w:t>76 – 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6E99DAB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77 – 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44A5ACF5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80 – 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6C71D76B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83 – 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9FA8D22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85 – 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4CF63647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91 – 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46FEFD3F" w:rsidR="00DE44A0" w:rsidRDefault="003A3284" w:rsidP="003A3284">
      <w:pPr>
        <w:pStyle w:val="ListParagraph"/>
        <w:numPr>
          <w:ilvl w:val="0"/>
          <w:numId w:val="42"/>
        </w:numPr>
        <w:ind w:left="426"/>
      </w:pPr>
      <w:r>
        <w:t>99 – 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8C49BAA" w14:textId="77777777" w:rsidR="00731A9E" w:rsidRDefault="00731A9E" w:rsidP="00731A9E"/>
    <w:p w14:paraId="2E6B2D55" w14:textId="035D964B" w:rsidR="00731A9E" w:rsidRDefault="00B53644" w:rsidP="00731A9E">
      <w:pPr>
        <w:pStyle w:val="STTSJudulSubBab"/>
        <w:numPr>
          <w:ilvl w:val="0"/>
          <w:numId w:val="48"/>
        </w:numPr>
        <w:ind w:left="709" w:hanging="709"/>
      </w:pPr>
      <w:r>
        <w:t>State Machine</w:t>
      </w:r>
    </w:p>
    <w:p w14:paraId="179EDD88" w14:textId="19101E9E" w:rsidR="00731A9E" w:rsidRDefault="00731A9E" w:rsidP="00731A9E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>.</w:t>
      </w:r>
      <w:r>
        <w:t xml:space="preserve"> </w:t>
      </w:r>
      <w:r w:rsidR="00A8741C">
        <w:t>D</w:t>
      </w:r>
      <w:r>
        <w:t xml:space="preserve">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– 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7.23 </w:t>
      </w:r>
      <w:proofErr w:type="spellStart"/>
      <w:r>
        <w:t>dibawah</w:t>
      </w:r>
      <w:proofErr w:type="spellEnd"/>
      <w:r>
        <w:t>.</w:t>
      </w:r>
    </w:p>
    <w:p w14:paraId="6425C261" w14:textId="77777777" w:rsidR="00731A9E" w:rsidRDefault="00731A9E" w:rsidP="00731A9E">
      <w:pPr>
        <w:pStyle w:val="STTSJudulSubBab"/>
      </w:pP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drawing>
          <wp:inline distT="0" distB="0" distL="0" distR="0" wp14:anchorId="4C741648" wp14:editId="06D222AB">
            <wp:extent cx="3705870" cy="2886075"/>
            <wp:effectExtent l="0" t="0" r="889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540" cy="29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E31FFBE" w:rsidR="00D236FC" w:rsidRDefault="00D236FC" w:rsidP="00D236FC">
      <w:pPr>
        <w:pStyle w:val="STTSGambar"/>
      </w:pPr>
      <w:r>
        <w:t>Gambar 7.</w:t>
      </w:r>
      <w:r w:rsidR="00E90BD7">
        <w:t>23</w:t>
      </w:r>
    </w:p>
    <w:p w14:paraId="0B92DAFD" w14:textId="0080A70B" w:rsidR="007E30CB" w:rsidRDefault="00D236FC" w:rsidP="0049617E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249B2B94" w14:textId="4688AC8C" w:rsidR="00731A9E" w:rsidRDefault="00731A9E" w:rsidP="00731A9E">
      <w:pPr>
        <w:ind w:firstLine="709"/>
      </w:pPr>
      <w:r>
        <w:lastRenderedPageBreak/>
        <w:t xml:space="preserve">Dari </w:t>
      </w:r>
      <w:proofErr w:type="spellStart"/>
      <w:r>
        <w:t>gambar</w:t>
      </w:r>
      <w:proofErr w:type="spellEnd"/>
      <w:r>
        <w:t xml:space="preserve"> 7.23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7C4CD0">
        <w:t>kotak</w:t>
      </w:r>
      <w:proofErr w:type="spellEnd"/>
      <w:r w:rsidR="007C4CD0">
        <w:t xml:space="preserve"> </w:t>
      </w:r>
      <w:proofErr w:type="spellStart"/>
      <w:r w:rsidR="007C4CD0">
        <w:t>bersama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beberapa</w:t>
      </w:r>
      <w:proofErr w:type="spellEnd"/>
      <w:r w:rsidR="007C4CD0">
        <w:t xml:space="preserve"> </w:t>
      </w:r>
      <w:proofErr w:type="spellStart"/>
      <w:r w:rsidR="007C4CD0">
        <w:t>arah</w:t>
      </w:r>
      <w:proofErr w:type="spellEnd"/>
      <w:r w:rsidR="007C4CD0">
        <w:t xml:space="preserve"> </w:t>
      </w:r>
      <w:proofErr w:type="spellStart"/>
      <w:r w:rsidR="007C4CD0">
        <w:t>panah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symbol di </w:t>
      </w:r>
      <w:proofErr w:type="spellStart"/>
      <w:r w:rsidR="007C4CD0">
        <w:t>tengahnya</w:t>
      </w:r>
      <w:proofErr w:type="spellEnd"/>
      <w:r w:rsidR="007C4CD0">
        <w:t xml:space="preserve">. </w:t>
      </w:r>
      <w:proofErr w:type="spellStart"/>
      <w:r w:rsidR="007C4CD0">
        <w:t>Setiap</w:t>
      </w:r>
      <w:proofErr w:type="spellEnd"/>
      <w:r w:rsidR="007C4CD0">
        <w:t xml:space="preserve"> </w:t>
      </w:r>
      <w:proofErr w:type="spellStart"/>
      <w:r w:rsidR="007C4CD0">
        <w:t>kotak</w:t>
      </w:r>
      <w:proofErr w:type="spellEnd"/>
      <w:r w:rsidR="007C4CD0">
        <w:t xml:space="preserve"> di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merupakan</w:t>
      </w:r>
      <w:proofErr w:type="spellEnd"/>
      <w:r w:rsidR="007C4CD0">
        <w:t xml:space="preserve"> </w:t>
      </w:r>
      <w:proofErr w:type="spellStart"/>
      <w:r w:rsidR="007C4CD0">
        <w:t>sebuah</w:t>
      </w:r>
      <w:proofErr w:type="spellEnd"/>
      <w:r w:rsidR="007C4CD0">
        <w:t xml:space="preserve"> state </w:t>
      </w:r>
      <w:proofErr w:type="spellStart"/>
      <w:r w:rsidR="007C4CD0">
        <w:t>dari</w:t>
      </w:r>
      <w:proofErr w:type="spellEnd"/>
      <w:r w:rsidR="007C4CD0">
        <w:t xml:space="preserve"> bot </w:t>
      </w:r>
      <w:proofErr w:type="spellStart"/>
      <w:r w:rsidR="007C4CD0">
        <w:t>sementara</w:t>
      </w:r>
      <w:proofErr w:type="spellEnd"/>
      <w:r w:rsidR="007C4CD0">
        <w:t xml:space="preserve"> </w:t>
      </w:r>
      <w:proofErr w:type="spellStart"/>
      <w:r w:rsidR="007C4CD0">
        <w:t>simbol</w:t>
      </w:r>
      <w:proofErr w:type="spellEnd"/>
      <w:r w:rsidR="007C4CD0">
        <w:t xml:space="preserve"> di </w:t>
      </w:r>
      <w:proofErr w:type="spellStart"/>
      <w:r w:rsidR="007C4CD0">
        <w:t>lingkaran</w:t>
      </w:r>
      <w:proofErr w:type="spellEnd"/>
      <w:r w:rsidR="007C4CD0">
        <w:t xml:space="preserve"> – </w:t>
      </w:r>
      <w:proofErr w:type="spellStart"/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kecil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adalah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transisi</w:t>
      </w:r>
      <w:proofErr w:type="spellEnd"/>
      <w:r w:rsidR="007C4CD0">
        <w:t xml:space="preserve">, </w:t>
      </w:r>
      <w:proofErr w:type="spellStart"/>
      <w:r w:rsidR="007C4CD0">
        <w:t>dimana</w:t>
      </w:r>
      <w:proofErr w:type="spellEnd"/>
      <w:r w:rsidR="007C4CD0">
        <w:t xml:space="preserve"> </w:t>
      </w:r>
      <w:proofErr w:type="spellStart"/>
      <w:r w:rsidR="007C4CD0">
        <w:t>bila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dipenuhi</w:t>
      </w:r>
      <w:proofErr w:type="spellEnd"/>
      <w:r w:rsidR="007C4CD0">
        <w:t xml:space="preserve"> </w:t>
      </w:r>
      <w:proofErr w:type="spellStart"/>
      <w:r w:rsidR="007C4CD0">
        <w:t>maka</w:t>
      </w:r>
      <w:proofErr w:type="spellEnd"/>
      <w:r w:rsidR="007C4CD0">
        <w:t xml:space="preserve"> state </w:t>
      </w:r>
      <w:proofErr w:type="spellStart"/>
      <w:r w:rsidR="007C4CD0">
        <w:t>akan</w:t>
      </w:r>
      <w:proofErr w:type="spellEnd"/>
      <w:r w:rsidR="007C4CD0">
        <w:t xml:space="preserve"> </w:t>
      </w:r>
      <w:proofErr w:type="spellStart"/>
      <w:r w:rsidR="007C4CD0">
        <w:t>dipindah</w:t>
      </w:r>
      <w:proofErr w:type="spellEnd"/>
      <w:r w:rsidR="007C4CD0">
        <w:t xml:space="preserve">. Kita </w:t>
      </w:r>
      <w:proofErr w:type="spellStart"/>
      <w:r w:rsidR="007C4CD0">
        <w:t>memulai</w:t>
      </w:r>
      <w:proofErr w:type="spellEnd"/>
      <w:r w:rsidR="007C4CD0">
        <w:t xml:space="preserve"> </w:t>
      </w:r>
      <w:proofErr w:type="spellStart"/>
      <w:r w:rsidR="007C4CD0">
        <w:t>dari</w:t>
      </w:r>
      <w:proofErr w:type="spellEnd"/>
      <w:r w:rsidR="007C4CD0">
        <w:t xml:space="preserve"> initialize node, state di </w:t>
      </w:r>
      <w:proofErr w:type="spellStart"/>
      <w:r w:rsidR="007C4CD0">
        <w:t>ten</w:t>
      </w:r>
      <w:r w:rsidR="00A8741C">
        <w:t>g</w:t>
      </w:r>
      <w:r w:rsidR="007C4CD0">
        <w:t>ah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warna</w:t>
      </w:r>
      <w:proofErr w:type="spellEnd"/>
      <w:r w:rsidR="007C4CD0">
        <w:t xml:space="preserve"> </w:t>
      </w:r>
      <w:proofErr w:type="spellStart"/>
      <w:r w:rsidR="007C4CD0">
        <w:t>hijau</w:t>
      </w:r>
      <w:proofErr w:type="spellEnd"/>
      <w:r w:rsidR="007C4CD0">
        <w:t xml:space="preserve"> di </w:t>
      </w:r>
      <w:proofErr w:type="spellStart"/>
      <w:r w:rsidR="007C4CD0">
        <w:t>bagian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, </w:t>
      </w:r>
      <w:proofErr w:type="spellStart"/>
      <w:r w:rsidR="007C4CD0">
        <w:t>lalu</w:t>
      </w:r>
      <w:proofErr w:type="spellEnd"/>
      <w:r w:rsidR="007C4CD0">
        <w:t xml:space="preserve"> </w:t>
      </w:r>
      <w:proofErr w:type="spellStart"/>
      <w:r w:rsidR="007C4CD0">
        <w:t>setelah</w:t>
      </w:r>
      <w:proofErr w:type="spellEnd"/>
      <w:r w:rsidR="007C4CD0">
        <w:t xml:space="preserve"> </w:t>
      </w:r>
      <w:proofErr w:type="spellStart"/>
      <w:r w:rsidR="007C4CD0">
        <w:t>itu</w:t>
      </w:r>
      <w:proofErr w:type="spellEnd"/>
      <w:r w:rsidR="007C4CD0">
        <w:t xml:space="preserve">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memulai</w:t>
      </w:r>
      <w:proofErr w:type="spellEnd"/>
      <w:r w:rsidR="007C4CD0">
        <w:t xml:space="preserve"> State Machine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gramStart"/>
      <w:r w:rsidR="007C4CD0">
        <w:t>state :</w:t>
      </w:r>
      <w:proofErr w:type="gramEnd"/>
    </w:p>
    <w:p w14:paraId="137FB04D" w14:textId="77777777" w:rsidR="00731A9E" w:rsidRDefault="00731A9E" w:rsidP="007E30CB">
      <w:pPr>
        <w:pStyle w:val="STTSJudulSubBab"/>
      </w:pPr>
    </w:p>
    <w:p w14:paraId="6C924319" w14:textId="5A916E76" w:rsidR="008043F4" w:rsidRPr="00DD136B" w:rsidRDefault="00384A19" w:rsidP="00DD136B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18622065">
            <wp:extent cx="5124729" cy="1857375"/>
            <wp:effectExtent l="0" t="0" r="0" b="2540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2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0DF4D431" w:rsidR="008043F4" w:rsidRDefault="008043F4" w:rsidP="008043F4">
      <w:pPr>
        <w:pStyle w:val="STTSGambar"/>
      </w:pPr>
      <w:r>
        <w:t>Gambar 7.</w:t>
      </w:r>
      <w:r w:rsidR="00E90BD7">
        <w:t>24</w:t>
      </w:r>
    </w:p>
    <w:p w14:paraId="7F1EF55F" w14:textId="76EBCCE2" w:rsidR="00731A9E" w:rsidRDefault="00D236FC" w:rsidP="007C4CD0">
      <w:pPr>
        <w:pStyle w:val="STTSGambar"/>
      </w:pPr>
      <w:r>
        <w:t>Isi state Random Walking</w:t>
      </w:r>
    </w:p>
    <w:p w14:paraId="056F28CC" w14:textId="5E1811E5" w:rsidR="009E75AA" w:rsidRDefault="00D236FC" w:rsidP="009E75AA">
      <w:pPr>
        <w:ind w:firstLine="709"/>
      </w:pPr>
      <w:r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–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</w:t>
      </w:r>
      <w:proofErr w:type="gramStart"/>
      <w:r>
        <w:t>Coordinate(</w:t>
      </w:r>
      <w:proofErr w:type="spellStart"/>
      <w:proofErr w:type="gramEnd"/>
      <w:r>
        <w:t>segmen</w:t>
      </w:r>
      <w:proofErr w:type="spellEnd"/>
      <w:r>
        <w:t xml:space="preserve"> </w:t>
      </w:r>
      <w:r w:rsidR="00EF72FC">
        <w:t>B.8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ke set path coordinates(</w:t>
      </w:r>
      <w:proofErr w:type="spellStart"/>
      <w:r>
        <w:t>segmen</w:t>
      </w:r>
      <w:proofErr w:type="spellEnd"/>
      <w:r>
        <w:t xml:space="preserve"> </w:t>
      </w:r>
      <w:r w:rsidR="00EF72FC">
        <w:t>B.10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251112EC" w:rsidR="008043F4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7D92CA05" w14:textId="5C6FF5A7" w:rsidR="00A8741C" w:rsidRPr="00A8741C" w:rsidRDefault="00A8741C" w:rsidP="00A8741C">
      <w:pPr>
        <w:rPr>
          <w:b/>
          <w:bCs/>
          <w:sz w:val="28"/>
          <w:szCs w:val="28"/>
        </w:rPr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punya bola,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if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CanSeeBall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lastRenderedPageBreak/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orang lain,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SnowballTargetIndex</w:t>
      </w:r>
      <w:proofErr w:type="spellEnd"/>
      <w:r>
        <w:t xml:space="preserve">, dan </w:t>
      </w:r>
      <w:proofErr w:type="spellStart"/>
      <w:r>
        <w:t>masuk</w:t>
      </w:r>
      <w:proofErr w:type="spellEnd"/>
      <w:r>
        <w:t xml:space="preserve"> ke state Ambil Bola.</w:t>
      </w:r>
    </w:p>
    <w:p w14:paraId="6AC75EF5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1A940490" w:rsidR="008043F4" w:rsidRDefault="008043F4" w:rsidP="008043F4">
      <w:pPr>
        <w:pStyle w:val="STTSGambar"/>
      </w:pPr>
      <w:r>
        <w:t>Gambar 7.</w:t>
      </w:r>
      <w:r w:rsidR="00E90BD7">
        <w:t>25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8E2061B" w14:textId="5663A1A3" w:rsidR="008043F4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Bola</w:t>
      </w:r>
    </w:p>
    <w:p w14:paraId="5C4CE8CE" w14:textId="77777777" w:rsidR="00A8741C" w:rsidRDefault="00A8741C" w:rsidP="00A8741C">
      <w:pPr>
        <w:ind w:firstLine="0"/>
      </w:pPr>
      <w:r>
        <w:tab/>
      </w:r>
      <w:r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B.10 baris 26 – </w:t>
      </w:r>
      <w:proofErr w:type="gramStart"/>
      <w:r>
        <w:t>31 )</w:t>
      </w:r>
      <w:proofErr w:type="gramEnd"/>
      <w:r>
        <w:t xml:space="preserve">.  </w:t>
      </w:r>
    </w:p>
    <w:p w14:paraId="4D7346E5" w14:textId="7ED4E2A9" w:rsidR="00A8741C" w:rsidRDefault="00A8741C" w:rsidP="00A8741C"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</w:t>
      </w:r>
      <w:r>
        <w:t xml:space="preserve"> d</w:t>
      </w:r>
      <w:proofErr w:type="spellStart"/>
      <w:r>
        <w:t>igunakan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dituju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dan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bot.</w:t>
      </w:r>
    </w:p>
    <w:p w14:paraId="7243C8A9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lastRenderedPageBreak/>
        <w:drawing>
          <wp:inline distT="0" distB="0" distL="0" distR="0" wp14:anchorId="1E28CEAA" wp14:editId="4D00F02A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4A5D4921" w:rsidR="008043F4" w:rsidRDefault="008043F4" w:rsidP="008043F4">
      <w:pPr>
        <w:pStyle w:val="STTSGambar"/>
      </w:pPr>
      <w:r>
        <w:t>Gambar 7.</w:t>
      </w:r>
      <w:r w:rsidR="00E90BD7">
        <w:t>26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6323E758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6FA6DD79" w:rsidR="008043F4" w:rsidRDefault="008043F4" w:rsidP="008043F4">
      <w:pPr>
        <w:pStyle w:val="STTSGambar"/>
      </w:pPr>
      <w:r>
        <w:t>Gambar 7.</w:t>
      </w:r>
      <w:r w:rsidR="00E90BD7">
        <w:t>27</w:t>
      </w:r>
    </w:p>
    <w:p w14:paraId="4FBD1110" w14:textId="474CF0C9" w:rsidR="008043F4" w:rsidRPr="00122B22" w:rsidRDefault="005B1D60" w:rsidP="00122B22">
      <w:pPr>
        <w:pStyle w:val="STTSGambar"/>
      </w:pPr>
      <w:proofErr w:type="spellStart"/>
      <w:proofErr w:type="gramStart"/>
      <w:r>
        <w:t>Transisi</w:t>
      </w:r>
      <w:proofErr w:type="spellEnd"/>
      <w:r>
        <w:t xml:space="preserve">  Ambil</w:t>
      </w:r>
      <w:proofErr w:type="gramEnd"/>
      <w:r>
        <w:t xml:space="preserve"> bola ke </w:t>
      </w:r>
      <w:proofErr w:type="spellStart"/>
      <w:r>
        <w:t>berjalan</w:t>
      </w:r>
      <w:proofErr w:type="spellEnd"/>
    </w:p>
    <w:p w14:paraId="0066B831" w14:textId="57FD3687" w:rsidR="00122B22" w:rsidRDefault="00122B22" w:rsidP="00122B22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proofErr w:type="gram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proofErr w:type="gram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</w:t>
      </w:r>
      <w:proofErr w:type="spellStart"/>
      <w:r w:rsidR="002B51B7">
        <w:t>setelah</w:t>
      </w:r>
      <w:proofErr w:type="spellEnd"/>
      <w:r w:rsidR="002B51B7">
        <w:t xml:space="preserve"> </w:t>
      </w:r>
      <w:proofErr w:type="spellStart"/>
      <w:r w:rsidR="002B51B7">
        <w:t>itu</w:t>
      </w:r>
      <w:proofErr w:type="spellEnd"/>
      <w:r w:rsidR="002B51B7">
        <w:t xml:space="preserve">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</w:t>
      </w:r>
      <w:proofErr w:type="spellStart"/>
      <w:r w:rsidR="002B51B7">
        <w:t>tapi</w:t>
      </w:r>
      <w:proofErr w:type="spellEnd"/>
      <w:r w:rsidR="002B51B7">
        <w:t xml:space="preserve">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ke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7C550463" w:rsidR="00673243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59E4B9FC" w:rsidR="00673243" w:rsidRDefault="00673243" w:rsidP="00673243">
      <w:pPr>
        <w:pStyle w:val="STTSGambar"/>
      </w:pPr>
      <w:r>
        <w:t>Gambar 7.</w:t>
      </w:r>
      <w:r w:rsidR="00E90BD7">
        <w:t>282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bidik</w:t>
      </w:r>
      <w:proofErr w:type="spellEnd"/>
      <w:r>
        <w:t xml:space="preserve"> bola</w:t>
      </w:r>
    </w:p>
    <w:p w14:paraId="628E5396" w14:textId="30F17F42" w:rsidR="002B51B7" w:rsidRDefault="002B51B7" w:rsidP="002B51B7">
      <w:pPr>
        <w:ind w:firstLine="709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A241E09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jadi </w:t>
      </w:r>
      <w:proofErr w:type="spellStart"/>
      <w:r>
        <w:lastRenderedPageBreak/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3BC937A4" w:rsidR="008043F4" w:rsidRDefault="008043F4" w:rsidP="008043F4">
      <w:pPr>
        <w:pStyle w:val="STTSGambar"/>
      </w:pPr>
      <w:r>
        <w:t>Gambar 7.</w:t>
      </w:r>
      <w:r w:rsidR="00E90BD7">
        <w:t>29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7335A8B" w14:textId="0A8A50CB" w:rsidR="008B1819" w:rsidRDefault="008B1819" w:rsidP="008B1819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proofErr w:type="gramStart"/>
      <w:r>
        <w:t>ini.Di</w:t>
      </w:r>
      <w:proofErr w:type="spellEnd"/>
      <w:proofErr w:type="gram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proofErr w:type="spellStart"/>
      <w:r w:rsidR="00E957E5">
        <w:t>waktu</w:t>
      </w:r>
      <w:proofErr w:type="spellEnd"/>
      <w:r w:rsidR="00E957E5">
        <w:t xml:space="preserve">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ke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lagi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lebih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283A73F6" w14:textId="77777777" w:rsidR="008B1819" w:rsidRDefault="008B1819" w:rsidP="00E957E5">
      <w:pPr>
        <w:ind w:firstLine="0"/>
        <w:rPr>
          <w:b/>
          <w:bCs/>
          <w:sz w:val="28"/>
          <w:szCs w:val="28"/>
        </w:rPr>
      </w:pPr>
    </w:p>
    <w:p w14:paraId="04F168E3" w14:textId="77777777" w:rsidR="00A8741C" w:rsidRPr="008043F4" w:rsidRDefault="00A8741C" w:rsidP="00E957E5">
      <w:pPr>
        <w:ind w:firstLine="0"/>
        <w:rPr>
          <w:b/>
          <w:bCs/>
          <w:sz w:val="28"/>
          <w:szCs w:val="28"/>
        </w:rPr>
      </w:pPr>
    </w:p>
    <w:p w14:paraId="3E94D6F0" w14:textId="6692BF1D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5500E3" w:rsidR="00673243" w:rsidRDefault="00673243" w:rsidP="00673243">
      <w:pPr>
        <w:pStyle w:val="STTSGambar"/>
      </w:pPr>
      <w:r>
        <w:t>Gambar 7.</w:t>
      </w:r>
      <w:r w:rsidR="00E90BD7">
        <w:t>30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ke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1D31ABF5" w14:textId="77777777" w:rsidR="00A8741C" w:rsidRDefault="00A8741C" w:rsidP="00673243">
      <w:pPr>
        <w:pStyle w:val="STTSGambar"/>
      </w:pPr>
    </w:p>
    <w:p w14:paraId="0C92FD82" w14:textId="571C4A45" w:rsidR="00E26A93" w:rsidRDefault="00E26A93" w:rsidP="00E26A93">
      <w:pPr>
        <w:ind w:firstLine="709"/>
      </w:pPr>
      <w:proofErr w:type="spellStart"/>
      <w:r>
        <w:t>Setelah</w:t>
      </w:r>
      <w:proofErr w:type="spellEnd"/>
      <w:r>
        <w:t xml:space="preserve">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lagi.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jadi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7F185953" w14:textId="77777777" w:rsidR="00A8741C" w:rsidRDefault="00A8741C" w:rsidP="00E26A93">
      <w:pPr>
        <w:pStyle w:val="STTSGambar"/>
      </w:pPr>
    </w:p>
    <w:p w14:paraId="4E4F3B5C" w14:textId="159E9073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F8B81D4" w:rsidR="008043F4" w:rsidRPr="00E26A93" w:rsidRDefault="00384A19" w:rsidP="00E26A9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04FDEE14" w:rsidR="008043F4" w:rsidRDefault="008043F4" w:rsidP="008043F4">
      <w:pPr>
        <w:pStyle w:val="STTSGambar"/>
      </w:pPr>
      <w:r>
        <w:t>Gambar 7.</w:t>
      </w:r>
      <w:r w:rsidR="00E90BD7">
        <w:t>31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ke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ke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 w:rsidP="00004BE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4EC7FE8F" w:rsidR="008043F4" w:rsidRDefault="008043F4" w:rsidP="008043F4">
      <w:pPr>
        <w:pStyle w:val="STTSGambar"/>
      </w:pPr>
      <w:r>
        <w:t>Gambar 7.</w:t>
      </w:r>
      <w:r w:rsidR="00E90BD7">
        <w:t>32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ke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45663EC8" w:rsidR="008043F4" w:rsidRPr="00FE2D9A" w:rsidRDefault="00384A19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616205EF" w:rsidR="00673243" w:rsidRDefault="00673243" w:rsidP="00673243">
      <w:pPr>
        <w:pStyle w:val="STTSGambar"/>
      </w:pPr>
      <w:r>
        <w:t>Gambar 7.</w:t>
      </w:r>
      <w:r w:rsidR="00E90BD7">
        <w:t>33</w:t>
      </w:r>
    </w:p>
    <w:p w14:paraId="5B787D3B" w14:textId="6A038DAD" w:rsidR="00673243" w:rsidRDefault="00450148" w:rsidP="00673243">
      <w:pPr>
        <w:pStyle w:val="STTSGambar"/>
      </w:pPr>
      <w:r>
        <w:t xml:space="preserve">Isi </w:t>
      </w:r>
      <w:proofErr w:type="spellStart"/>
      <w:proofErr w:type="gramStart"/>
      <w:r>
        <w:t>transisi</w:t>
      </w:r>
      <w:proofErr w:type="spellEnd"/>
      <w:r>
        <w:t xml:space="preserve">  Follow</w:t>
      </w:r>
      <w:proofErr w:type="gramEnd"/>
      <w:r>
        <w:t xml:space="preserve">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ke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01255393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33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lastRenderedPageBreak/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ke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77777777" w:rsidR="00FE2D9A" w:rsidRPr="00FE2D9A" w:rsidRDefault="00FE2D9A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1F20CF14" w:rsidR="00FE2D9A" w:rsidRDefault="00FE2D9A" w:rsidP="00FE2D9A">
      <w:pPr>
        <w:pStyle w:val="STTSGambar"/>
      </w:pPr>
      <w:r>
        <w:t>Gambar 7.</w:t>
      </w:r>
      <w:r w:rsidR="00E90BD7">
        <w:t>34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ke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1C3BC971" w:rsidR="008043F4" w:rsidRPr="00300230" w:rsidRDefault="00384A19" w:rsidP="00300230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7A3F7ACF" w:rsidR="008043F4" w:rsidRDefault="008043F4" w:rsidP="008043F4">
      <w:pPr>
        <w:pStyle w:val="STTSGambar"/>
      </w:pPr>
      <w:r>
        <w:t>Gambar 7.</w:t>
      </w:r>
      <w:r w:rsidR="00E90BD7">
        <w:t>35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77C8260" w14:textId="63A0E4F0" w:rsidR="00646ED2" w:rsidRPr="00FE2D9A" w:rsidRDefault="00646ED2" w:rsidP="00646ED2">
      <w:pPr>
        <w:ind w:firstLine="709"/>
      </w:pPr>
      <w:proofErr w:type="spellStart"/>
      <w:r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player,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ke state </w:t>
      </w:r>
      <w:proofErr w:type="spellStart"/>
      <w:r>
        <w:t>tangkap</w:t>
      </w:r>
      <w:proofErr w:type="spellEnd"/>
      <w:r>
        <w:t xml:space="preserve"> 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player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lastRenderedPageBreak/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Catch Ball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CurrentCatchAmount.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 w:rsidP="003F17F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4A8EE786" w:rsidR="003F17F9" w:rsidRDefault="003F17F9" w:rsidP="003F17F9">
      <w:pPr>
        <w:pStyle w:val="STTSGambar"/>
      </w:pPr>
      <w:r>
        <w:t>Gambar 7.</w:t>
      </w:r>
      <w:r w:rsidR="00E90BD7">
        <w:t>36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r>
        <w:t xml:space="preserve">Catchball, (b) </w:t>
      </w:r>
      <w:proofErr w:type="spellStart"/>
      <w:r>
        <w:t>transisi</w:t>
      </w:r>
      <w:proofErr w:type="spellEnd"/>
      <w:r>
        <w:t xml:space="preserve"> ke </w:t>
      </w:r>
      <w:proofErr w:type="spellStart"/>
      <w:r>
        <w:t>jalan</w:t>
      </w:r>
      <w:proofErr w:type="spellEnd"/>
      <w:r>
        <w:t xml:space="preserve"> dan (c) ke Aim &amp; Throw</w:t>
      </w:r>
    </w:p>
    <w:p w14:paraId="04BB7FB1" w14:textId="3F740368" w:rsidR="008A04D6" w:rsidRDefault="008A04D6" w:rsidP="008A04D6">
      <w:r>
        <w:t xml:space="preserve">Dan </w:t>
      </w:r>
      <w:proofErr w:type="spellStart"/>
      <w:r>
        <w:t>untuk</w:t>
      </w:r>
      <w:proofErr w:type="spellEnd"/>
      <w:r>
        <w:t xml:space="preserve"> 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156 - 173),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Apapun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lain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1D3A3E1D" w:rsidR="008A04D6" w:rsidRDefault="008A04D6" w:rsidP="008A04D6"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ke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36</w:t>
      </w:r>
      <w:r>
        <w:t xml:space="preserve">b) dan ke </w:t>
      </w:r>
      <w:proofErr w:type="spellStart"/>
      <w:r>
        <w:t>Aim&amp;</w:t>
      </w:r>
      <w:proofErr w:type="gramStart"/>
      <w:r>
        <w:t>Throw</w:t>
      </w:r>
      <w:proofErr w:type="spellEnd"/>
      <w:r>
        <w:t>(</w:t>
      </w:r>
      <w:proofErr w:type="spellStart"/>
      <w:proofErr w:type="gramEnd"/>
      <w:r>
        <w:t>gambar</w:t>
      </w:r>
      <w:proofErr w:type="spellEnd"/>
      <w:r>
        <w:t xml:space="preserve"> 7.</w:t>
      </w:r>
      <w:r w:rsidR="00E90BD7">
        <w:t>36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lastRenderedPageBreak/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2BC1659A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player.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r w:rsidR="0000167A">
        <w:t xml:space="preserve">Kode yang </w:t>
      </w:r>
      <w:proofErr w:type="spellStart"/>
      <w:r w:rsidR="0000167A">
        <w:t>diletakkan</w:t>
      </w:r>
      <w:proofErr w:type="spellEnd"/>
      <w:r w:rsidR="0000167A">
        <w:t xml:space="preserve"> di </w:t>
      </w:r>
      <w:proofErr w:type="spellStart"/>
      <w:r w:rsidR="0000167A">
        <w:t>lampiran</w:t>
      </w:r>
      <w:proofErr w:type="spellEnd"/>
      <w:r w:rsidR="0000167A">
        <w:t xml:space="preserve"> B.12 ini juga </w:t>
      </w:r>
      <w:proofErr w:type="spellStart"/>
      <w:r w:rsidR="0000167A">
        <w:t>mengurus</w:t>
      </w:r>
      <w:proofErr w:type="spellEnd"/>
      <w:r w:rsidR="0000167A">
        <w:t xml:space="preserve"> </w:t>
      </w:r>
      <w:proofErr w:type="spellStart"/>
      <w:r w:rsidR="00362663">
        <w:t>kondisi</w:t>
      </w:r>
      <w:proofErr w:type="spellEnd"/>
      <w:r w:rsidR="00362663">
        <w:t xml:space="preserve"> </w:t>
      </w:r>
      <w:proofErr w:type="spellStart"/>
      <w:r w:rsidR="00362663">
        <w:t>menang</w:t>
      </w:r>
      <w:proofErr w:type="spellEnd"/>
      <w:r w:rsidR="00362663">
        <w:t xml:space="preserve"> </w:t>
      </w:r>
      <w:proofErr w:type="spellStart"/>
      <w:r w:rsidR="00362663">
        <w:t>dari</w:t>
      </w:r>
      <w:proofErr w:type="spellEnd"/>
      <w:r w:rsidR="00362663">
        <w:t xml:space="preserve"> </w:t>
      </w:r>
      <w:proofErr w:type="spellStart"/>
      <w:r w:rsidR="00362663">
        <w:t>kedua</w:t>
      </w:r>
      <w:proofErr w:type="spellEnd"/>
      <w:r w:rsidR="00362663">
        <w:t xml:space="preserve"> </w:t>
      </w:r>
      <w:proofErr w:type="spellStart"/>
      <w:r w:rsidR="00362663">
        <w:t>tim</w:t>
      </w:r>
      <w:proofErr w:type="spellEnd"/>
      <w:r w:rsidR="00362663">
        <w:t xml:space="preserve">, </w:t>
      </w:r>
      <w:proofErr w:type="spellStart"/>
      <w:r w:rsidR="00362663">
        <w:t>sehingga</w:t>
      </w:r>
      <w:proofErr w:type="spellEnd"/>
      <w:r w:rsidR="00362663">
        <w:t xml:space="preserve"> game </w:t>
      </w:r>
      <w:proofErr w:type="spellStart"/>
      <w:r w:rsidR="00362663">
        <w:t>bisa</w:t>
      </w:r>
      <w:proofErr w:type="spellEnd"/>
      <w:r w:rsidR="00362663">
        <w:t xml:space="preserve"> </w:t>
      </w:r>
      <w:proofErr w:type="spellStart"/>
      <w:r w:rsidR="00362663">
        <w:t>berakhir</w:t>
      </w:r>
      <w:proofErr w:type="spellEnd"/>
      <w:r w:rsidR="00362663">
        <w:t>.</w:t>
      </w: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permain</w:t>
      </w:r>
      <w:r w:rsidR="002F4779">
        <w:t>an</w:t>
      </w:r>
      <w:proofErr w:type="spellEnd"/>
      <w:r w:rsidR="002F4779">
        <w:t xml:space="preserve"> :</w:t>
      </w:r>
      <w:proofErr w:type="gramEnd"/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drawing>
          <wp:inline distT="0" distB="0" distL="0" distR="0" wp14:anchorId="6073B3E7" wp14:editId="1E7797D0">
            <wp:extent cx="4775603" cy="2686050"/>
            <wp:effectExtent l="0" t="0" r="6350" b="0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69" cy="27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53C76260" w:rsidR="002F4779" w:rsidRDefault="002F4779" w:rsidP="002F4779">
      <w:pPr>
        <w:pStyle w:val="STTSGambar"/>
      </w:pPr>
      <w:r>
        <w:t>Gambar 7.</w:t>
      </w:r>
      <w:r w:rsidR="00E90BD7">
        <w:t>37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42FC3B37" w:rsidR="00661AED" w:rsidRDefault="00661AED" w:rsidP="00661AED">
      <w:pPr>
        <w:ind w:firstLine="0"/>
      </w:pPr>
      <w:r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37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  <w:r>
        <w:t xml:space="preserve"> </w:t>
      </w:r>
    </w:p>
    <w:p w14:paraId="0459EF69" w14:textId="70A152AE" w:rsidR="00661AED" w:rsidRDefault="00661AED" w:rsidP="00661AED">
      <w:pPr>
        <w:pStyle w:val="ListParagraph"/>
        <w:numPr>
          <w:ilvl w:val="0"/>
          <w:numId w:val="42"/>
        </w:numPr>
        <w:ind w:left="426"/>
      </w:pPr>
      <w:r>
        <w:lastRenderedPageBreak/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proofErr w:type="gramStart"/>
      <w:r w:rsidR="001B0181">
        <w:t>kanan</w:t>
      </w:r>
      <w:proofErr w:type="spellEnd"/>
      <w:r w:rsidR="001B0181">
        <w:t xml:space="preserve"> </w:t>
      </w:r>
      <w:r w:rsidR="000F55AB">
        <w:t>,</w:t>
      </w:r>
      <w:proofErr w:type="gramEnd"/>
      <w:r w:rsidR="000F55AB">
        <w:t xml:space="preserve"> </w:t>
      </w:r>
      <w:proofErr w:type="spellStart"/>
      <w:r w:rsidR="000F55AB">
        <w:t>setelah</w:t>
      </w:r>
      <w:proofErr w:type="spellEnd"/>
      <w:r w:rsidR="000F55AB">
        <w:t xml:space="preserve">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736DCC87" w:rsidR="000F55AB" w:rsidRDefault="000F55AB" w:rsidP="00661AED">
      <w:pPr>
        <w:pStyle w:val="ListParagraph"/>
        <w:numPr>
          <w:ilvl w:val="0"/>
          <w:numId w:val="42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55 - 71).</w:t>
      </w:r>
    </w:p>
    <w:p w14:paraId="48548DE0" w14:textId="7F6DBB8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forPlayerTeam</w:t>
      </w:r>
      <w:proofErr w:type="spellEnd"/>
      <w:r>
        <w:t xml:space="preserve"> dan amount.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50 - 53)</w:t>
      </w:r>
    </w:p>
    <w:p w14:paraId="64647F02" w14:textId="63627AF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1F130D80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“Game Set”.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player </w:t>
      </w:r>
      <w:proofErr w:type="spellStart"/>
      <w:r>
        <w:t>dipindah</w:t>
      </w:r>
      <w:proofErr w:type="spellEnd"/>
      <w:r>
        <w:t xml:space="preserve"> ke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1B303914" w:rsidR="004B77BE" w:rsidRDefault="004B77BE" w:rsidP="004B77BE">
      <w:pPr>
        <w:pStyle w:val="STTSGambar"/>
      </w:pPr>
      <w:r>
        <w:t>Gambar 7.</w:t>
      </w:r>
      <w:r w:rsidR="00E90BD7">
        <w:t>38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6695E706" w:rsidR="004B77BE" w:rsidRDefault="004B77BE" w:rsidP="004B77BE"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60C7E2B2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sectPr w:rsidR="004B77BE" w:rsidRPr="00AC5A0F" w:rsidSect="00C22F25">
      <w:headerReference w:type="default" r:id="rId50"/>
      <w:footerReference w:type="default" r:id="rId51"/>
      <w:footerReference w:type="first" r:id="rId52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93251" w14:textId="77777777" w:rsidR="0083259B" w:rsidRDefault="0083259B" w:rsidP="00A1571D">
      <w:pPr>
        <w:spacing w:line="240" w:lineRule="auto"/>
      </w:pPr>
      <w:r>
        <w:separator/>
      </w:r>
    </w:p>
  </w:endnote>
  <w:endnote w:type="continuationSeparator" w:id="0">
    <w:p w14:paraId="0962B320" w14:textId="77777777" w:rsidR="0083259B" w:rsidRDefault="0083259B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312C4" w14:textId="77777777" w:rsidR="0083259B" w:rsidRDefault="0083259B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165831C2" w14:textId="77777777" w:rsidR="0083259B" w:rsidRDefault="0083259B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10</w:t>
    </w:r>
    <w:r w:rsidR="002043A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EF318F"/>
    <w:multiLevelType w:val="hybridMultilevel"/>
    <w:tmpl w:val="CA42FD48"/>
    <w:lvl w:ilvl="0" w:tplc="A6581FC6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4787E"/>
    <w:multiLevelType w:val="hybridMultilevel"/>
    <w:tmpl w:val="B3C4D530"/>
    <w:lvl w:ilvl="0" w:tplc="043005B6">
      <w:start w:val="1"/>
      <w:numFmt w:val="decimal"/>
      <w:lvlText w:val="5.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6"/>
  </w:num>
  <w:num w:numId="12" w16cid:durableId="179592129">
    <w:abstractNumId w:val="37"/>
  </w:num>
  <w:num w:numId="13" w16cid:durableId="1183593966">
    <w:abstractNumId w:val="13"/>
  </w:num>
  <w:num w:numId="14" w16cid:durableId="266929278">
    <w:abstractNumId w:val="33"/>
  </w:num>
  <w:num w:numId="15" w16cid:durableId="1262685322">
    <w:abstractNumId w:val="31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5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30"/>
  </w:num>
  <w:num w:numId="25" w16cid:durableId="763574591">
    <w:abstractNumId w:val="38"/>
  </w:num>
  <w:num w:numId="26" w16cid:durableId="1349792738">
    <w:abstractNumId w:val="22"/>
  </w:num>
  <w:num w:numId="27" w16cid:durableId="1753313646">
    <w:abstractNumId w:val="18"/>
  </w:num>
  <w:num w:numId="28" w16cid:durableId="1207447789">
    <w:abstractNumId w:val="14"/>
  </w:num>
  <w:num w:numId="29" w16cid:durableId="842933191">
    <w:abstractNumId w:val="15"/>
  </w:num>
  <w:num w:numId="30" w16cid:durableId="912159454">
    <w:abstractNumId w:val="12"/>
  </w:num>
  <w:num w:numId="31" w16cid:durableId="1214846819">
    <w:abstractNumId w:val="21"/>
  </w:num>
  <w:num w:numId="32" w16cid:durableId="506019559">
    <w:abstractNumId w:val="19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1045369850">
    <w:abstractNumId w:val="36"/>
  </w:num>
  <w:num w:numId="39" w16cid:durableId="21174009">
    <w:abstractNumId w:val="37"/>
  </w:num>
  <w:num w:numId="40" w16cid:durableId="1285499043">
    <w:abstractNumId w:val="32"/>
  </w:num>
  <w:num w:numId="41" w16cid:durableId="1804998731">
    <w:abstractNumId w:val="11"/>
  </w:num>
  <w:num w:numId="42" w16cid:durableId="718406474">
    <w:abstractNumId w:val="34"/>
  </w:num>
  <w:num w:numId="43" w16cid:durableId="1736395905">
    <w:abstractNumId w:val="24"/>
    <w:lvlOverride w:ilvl="0">
      <w:startOverride w:val="1"/>
    </w:lvlOverride>
  </w:num>
  <w:num w:numId="44" w16cid:durableId="1858304300">
    <w:abstractNumId w:val="24"/>
    <w:lvlOverride w:ilvl="0">
      <w:startOverride w:val="1"/>
    </w:lvlOverride>
  </w:num>
  <w:num w:numId="45" w16cid:durableId="951135555">
    <w:abstractNumId w:val="24"/>
    <w:lvlOverride w:ilvl="0">
      <w:startOverride w:val="1"/>
    </w:lvlOverride>
  </w:num>
  <w:num w:numId="46" w16cid:durableId="30423480">
    <w:abstractNumId w:val="24"/>
    <w:lvlOverride w:ilvl="0">
      <w:startOverride w:val="1"/>
    </w:lvlOverride>
  </w:num>
  <w:num w:numId="47" w16cid:durableId="1294368679">
    <w:abstractNumId w:val="20"/>
  </w:num>
  <w:num w:numId="48" w16cid:durableId="1706713516">
    <w:abstractNumId w:val="29"/>
  </w:num>
  <w:num w:numId="49" w16cid:durableId="160701292">
    <w:abstractNumId w:val="24"/>
    <w:lvlOverride w:ilvl="0">
      <w:startOverride w:val="1"/>
    </w:lvlOverride>
  </w:num>
  <w:num w:numId="50" w16cid:durableId="656495439">
    <w:abstractNumId w:val="24"/>
    <w:lvlOverride w:ilvl="0">
      <w:startOverride w:val="1"/>
    </w:lvlOverride>
  </w:num>
  <w:num w:numId="51" w16cid:durableId="1784035752">
    <w:abstractNumId w:val="24"/>
    <w:lvlOverride w:ilvl="0">
      <w:startOverride w:val="1"/>
    </w:lvlOverride>
  </w:num>
  <w:num w:numId="52" w16cid:durableId="1248348671">
    <w:abstractNumId w:val="24"/>
    <w:lvlOverride w:ilvl="0">
      <w:startOverride w:val="1"/>
    </w:lvlOverride>
  </w:num>
  <w:num w:numId="53" w16cid:durableId="1769227082">
    <w:abstractNumId w:val="28"/>
  </w:num>
  <w:num w:numId="54" w16cid:durableId="621616460">
    <w:abstractNumId w:val="24"/>
    <w:lvlOverride w:ilvl="0">
      <w:startOverride w:val="1"/>
    </w:lvlOverride>
  </w:num>
  <w:num w:numId="55" w16cid:durableId="241261433">
    <w:abstractNumId w:val="24"/>
    <w:lvlOverride w:ilvl="0">
      <w:startOverride w:val="1"/>
    </w:lvlOverride>
  </w:num>
  <w:num w:numId="56" w16cid:durableId="1203400401">
    <w:abstractNumId w:val="24"/>
    <w:lvlOverride w:ilvl="0">
      <w:startOverride w:val="1"/>
    </w:lvlOverride>
  </w:num>
  <w:num w:numId="57" w16cid:durableId="833374693">
    <w:abstractNumId w:val="24"/>
    <w:lvlOverride w:ilvl="0">
      <w:startOverride w:val="1"/>
    </w:lvlOverride>
  </w:num>
  <w:num w:numId="58" w16cid:durableId="890000416">
    <w:abstractNumId w:val="24"/>
    <w:lvlOverride w:ilvl="0">
      <w:startOverride w:val="1"/>
    </w:lvlOverride>
  </w:num>
  <w:num w:numId="59" w16cid:durableId="155532399">
    <w:abstractNumId w:val="24"/>
    <w:lvlOverride w:ilvl="0">
      <w:startOverride w:val="1"/>
    </w:lvlOverride>
  </w:num>
  <w:num w:numId="60" w16cid:durableId="55931417">
    <w:abstractNumId w:val="24"/>
    <w:lvlOverride w:ilvl="0">
      <w:startOverride w:val="1"/>
    </w:lvlOverride>
  </w:num>
  <w:num w:numId="61" w16cid:durableId="1170607896">
    <w:abstractNumId w:val="24"/>
    <w:lvlOverride w:ilvl="0">
      <w:startOverride w:val="1"/>
    </w:lvlOverride>
  </w:num>
  <w:num w:numId="62" w16cid:durableId="1607077170">
    <w:abstractNumId w:val="24"/>
    <w:lvlOverride w:ilvl="0">
      <w:startOverride w:val="1"/>
    </w:lvlOverride>
  </w:num>
  <w:num w:numId="63" w16cid:durableId="1666280074">
    <w:abstractNumId w:val="24"/>
    <w:lvlOverride w:ilvl="0">
      <w:startOverride w:val="1"/>
    </w:lvlOverride>
  </w:num>
  <w:num w:numId="64" w16cid:durableId="2109035831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167A"/>
    <w:rsid w:val="000022C8"/>
    <w:rsid w:val="00003332"/>
    <w:rsid w:val="00003FC3"/>
    <w:rsid w:val="000048A2"/>
    <w:rsid w:val="00004BE9"/>
    <w:rsid w:val="00005782"/>
    <w:rsid w:val="000065BD"/>
    <w:rsid w:val="0000708E"/>
    <w:rsid w:val="00010EDE"/>
    <w:rsid w:val="0001119C"/>
    <w:rsid w:val="00020474"/>
    <w:rsid w:val="0002275E"/>
    <w:rsid w:val="00027323"/>
    <w:rsid w:val="000310D8"/>
    <w:rsid w:val="00033A42"/>
    <w:rsid w:val="00035638"/>
    <w:rsid w:val="0003760D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919E2"/>
    <w:rsid w:val="0009330C"/>
    <w:rsid w:val="00095EA4"/>
    <w:rsid w:val="000B4083"/>
    <w:rsid w:val="000B543B"/>
    <w:rsid w:val="000C1D8A"/>
    <w:rsid w:val="000C32B4"/>
    <w:rsid w:val="000C3AAF"/>
    <w:rsid w:val="000C68D5"/>
    <w:rsid w:val="000C6BAF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6832"/>
    <w:rsid w:val="001C79E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26C6D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9E4"/>
    <w:rsid w:val="00270EE7"/>
    <w:rsid w:val="00271A58"/>
    <w:rsid w:val="00280176"/>
    <w:rsid w:val="002801BB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42D3"/>
    <w:rsid w:val="002C692A"/>
    <w:rsid w:val="002D1B11"/>
    <w:rsid w:val="002D1C50"/>
    <w:rsid w:val="002D266F"/>
    <w:rsid w:val="002D3AF7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641C"/>
    <w:rsid w:val="00346649"/>
    <w:rsid w:val="00347972"/>
    <w:rsid w:val="00347A6C"/>
    <w:rsid w:val="0035078E"/>
    <w:rsid w:val="003509EE"/>
    <w:rsid w:val="00352F16"/>
    <w:rsid w:val="00357C46"/>
    <w:rsid w:val="00361052"/>
    <w:rsid w:val="00362663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913C5"/>
    <w:rsid w:val="00392A03"/>
    <w:rsid w:val="0039789E"/>
    <w:rsid w:val="003A2375"/>
    <w:rsid w:val="003A3284"/>
    <w:rsid w:val="003A5619"/>
    <w:rsid w:val="003A66BC"/>
    <w:rsid w:val="003B0700"/>
    <w:rsid w:val="003B0B39"/>
    <w:rsid w:val="003B2344"/>
    <w:rsid w:val="003B35C5"/>
    <w:rsid w:val="003B4BD3"/>
    <w:rsid w:val="003B57BA"/>
    <w:rsid w:val="003C07DA"/>
    <w:rsid w:val="003C7D3D"/>
    <w:rsid w:val="003E151F"/>
    <w:rsid w:val="003E5004"/>
    <w:rsid w:val="003E54AF"/>
    <w:rsid w:val="003E662B"/>
    <w:rsid w:val="003F17F9"/>
    <w:rsid w:val="003F3605"/>
    <w:rsid w:val="003F4BE4"/>
    <w:rsid w:val="003F66C7"/>
    <w:rsid w:val="003F7084"/>
    <w:rsid w:val="0040315E"/>
    <w:rsid w:val="0040395B"/>
    <w:rsid w:val="00406DD2"/>
    <w:rsid w:val="00415A84"/>
    <w:rsid w:val="00416760"/>
    <w:rsid w:val="00416797"/>
    <w:rsid w:val="00421F76"/>
    <w:rsid w:val="00424F4C"/>
    <w:rsid w:val="00430125"/>
    <w:rsid w:val="00430190"/>
    <w:rsid w:val="004349B0"/>
    <w:rsid w:val="00434B31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4A1"/>
    <w:rsid w:val="00486A86"/>
    <w:rsid w:val="00491A9C"/>
    <w:rsid w:val="00492D09"/>
    <w:rsid w:val="00494B20"/>
    <w:rsid w:val="0049617E"/>
    <w:rsid w:val="004967A3"/>
    <w:rsid w:val="004A022C"/>
    <w:rsid w:val="004A1056"/>
    <w:rsid w:val="004A22FA"/>
    <w:rsid w:val="004B2EF7"/>
    <w:rsid w:val="004B41E2"/>
    <w:rsid w:val="004B77BE"/>
    <w:rsid w:val="004C1089"/>
    <w:rsid w:val="004C187F"/>
    <w:rsid w:val="004C54C6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1948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488D"/>
    <w:rsid w:val="00615412"/>
    <w:rsid w:val="0061665C"/>
    <w:rsid w:val="0061797B"/>
    <w:rsid w:val="0062218C"/>
    <w:rsid w:val="006228AC"/>
    <w:rsid w:val="00624227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516A"/>
    <w:rsid w:val="00676455"/>
    <w:rsid w:val="00676FA6"/>
    <w:rsid w:val="00680630"/>
    <w:rsid w:val="00685D47"/>
    <w:rsid w:val="00687007"/>
    <w:rsid w:val="00690B2F"/>
    <w:rsid w:val="006910E0"/>
    <w:rsid w:val="0069203E"/>
    <w:rsid w:val="00693B85"/>
    <w:rsid w:val="006953AE"/>
    <w:rsid w:val="00695C58"/>
    <w:rsid w:val="006A6DC4"/>
    <w:rsid w:val="006A7A73"/>
    <w:rsid w:val="006B03FD"/>
    <w:rsid w:val="006B0FE4"/>
    <w:rsid w:val="006B1ABF"/>
    <w:rsid w:val="006B409E"/>
    <w:rsid w:val="006B5CD7"/>
    <w:rsid w:val="006C439F"/>
    <w:rsid w:val="006C689D"/>
    <w:rsid w:val="006C6996"/>
    <w:rsid w:val="006D0C04"/>
    <w:rsid w:val="006D2100"/>
    <w:rsid w:val="006D4B26"/>
    <w:rsid w:val="006E1D66"/>
    <w:rsid w:val="006E2920"/>
    <w:rsid w:val="006F355E"/>
    <w:rsid w:val="006F3F3F"/>
    <w:rsid w:val="006F4666"/>
    <w:rsid w:val="006F5AB5"/>
    <w:rsid w:val="00701CE3"/>
    <w:rsid w:val="007032AD"/>
    <w:rsid w:val="00705C9D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1A9E"/>
    <w:rsid w:val="007368B2"/>
    <w:rsid w:val="00736F3E"/>
    <w:rsid w:val="0074055D"/>
    <w:rsid w:val="00740724"/>
    <w:rsid w:val="007414F1"/>
    <w:rsid w:val="0074171C"/>
    <w:rsid w:val="00741B4C"/>
    <w:rsid w:val="00751A9E"/>
    <w:rsid w:val="00752147"/>
    <w:rsid w:val="00754080"/>
    <w:rsid w:val="007553D7"/>
    <w:rsid w:val="00766AA8"/>
    <w:rsid w:val="00770193"/>
    <w:rsid w:val="007718F9"/>
    <w:rsid w:val="00773546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772B"/>
    <w:rsid w:val="007B0BEF"/>
    <w:rsid w:val="007B3E62"/>
    <w:rsid w:val="007B4309"/>
    <w:rsid w:val="007B62C8"/>
    <w:rsid w:val="007C2F59"/>
    <w:rsid w:val="007C3B14"/>
    <w:rsid w:val="007C4CD0"/>
    <w:rsid w:val="007D11BE"/>
    <w:rsid w:val="007D172F"/>
    <w:rsid w:val="007D2695"/>
    <w:rsid w:val="007D328E"/>
    <w:rsid w:val="007D39FE"/>
    <w:rsid w:val="007D55FD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259B"/>
    <w:rsid w:val="00833277"/>
    <w:rsid w:val="00833DC1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2721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F37"/>
    <w:rsid w:val="00902DE0"/>
    <w:rsid w:val="00903E79"/>
    <w:rsid w:val="009060B8"/>
    <w:rsid w:val="00906DCD"/>
    <w:rsid w:val="00907A67"/>
    <w:rsid w:val="009110F2"/>
    <w:rsid w:val="009111CD"/>
    <w:rsid w:val="00911F41"/>
    <w:rsid w:val="00917D69"/>
    <w:rsid w:val="009225FD"/>
    <w:rsid w:val="009253FF"/>
    <w:rsid w:val="00927AE3"/>
    <w:rsid w:val="00930455"/>
    <w:rsid w:val="009313D8"/>
    <w:rsid w:val="00931A47"/>
    <w:rsid w:val="00933289"/>
    <w:rsid w:val="009344B3"/>
    <w:rsid w:val="00935077"/>
    <w:rsid w:val="00940BD9"/>
    <w:rsid w:val="009448A1"/>
    <w:rsid w:val="00947E12"/>
    <w:rsid w:val="00950C8D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678"/>
    <w:rsid w:val="009D13BC"/>
    <w:rsid w:val="009D1535"/>
    <w:rsid w:val="009D5DA4"/>
    <w:rsid w:val="009D7200"/>
    <w:rsid w:val="009E0E03"/>
    <w:rsid w:val="009E2D46"/>
    <w:rsid w:val="009E7232"/>
    <w:rsid w:val="009E75AA"/>
    <w:rsid w:val="009E78E5"/>
    <w:rsid w:val="009F3279"/>
    <w:rsid w:val="009F411A"/>
    <w:rsid w:val="00A04FDC"/>
    <w:rsid w:val="00A056DB"/>
    <w:rsid w:val="00A10EF4"/>
    <w:rsid w:val="00A139ED"/>
    <w:rsid w:val="00A14367"/>
    <w:rsid w:val="00A14504"/>
    <w:rsid w:val="00A1571D"/>
    <w:rsid w:val="00A15B0A"/>
    <w:rsid w:val="00A203F3"/>
    <w:rsid w:val="00A21A5E"/>
    <w:rsid w:val="00A21F61"/>
    <w:rsid w:val="00A22328"/>
    <w:rsid w:val="00A2333E"/>
    <w:rsid w:val="00A319EC"/>
    <w:rsid w:val="00A32C6E"/>
    <w:rsid w:val="00A33159"/>
    <w:rsid w:val="00A3573E"/>
    <w:rsid w:val="00A37D3C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35AF"/>
    <w:rsid w:val="00A7469F"/>
    <w:rsid w:val="00A75FAE"/>
    <w:rsid w:val="00A76F38"/>
    <w:rsid w:val="00A77987"/>
    <w:rsid w:val="00A81CB9"/>
    <w:rsid w:val="00A83CDA"/>
    <w:rsid w:val="00A8590B"/>
    <w:rsid w:val="00A861A2"/>
    <w:rsid w:val="00A8636B"/>
    <w:rsid w:val="00A8741C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313"/>
    <w:rsid w:val="00AE454E"/>
    <w:rsid w:val="00AE54C6"/>
    <w:rsid w:val="00AE72A4"/>
    <w:rsid w:val="00AF0656"/>
    <w:rsid w:val="00AF29E7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3BA4"/>
    <w:rsid w:val="00B15E13"/>
    <w:rsid w:val="00B228A7"/>
    <w:rsid w:val="00B23C2C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C006AE"/>
    <w:rsid w:val="00C048AC"/>
    <w:rsid w:val="00C058FC"/>
    <w:rsid w:val="00C115BA"/>
    <w:rsid w:val="00C11FA8"/>
    <w:rsid w:val="00C12E0C"/>
    <w:rsid w:val="00C1471E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20EE"/>
    <w:rsid w:val="00C954C1"/>
    <w:rsid w:val="00CA18EA"/>
    <w:rsid w:val="00CA1A8B"/>
    <w:rsid w:val="00CA1B99"/>
    <w:rsid w:val="00CA26D3"/>
    <w:rsid w:val="00CA2E9F"/>
    <w:rsid w:val="00CA5435"/>
    <w:rsid w:val="00CA7229"/>
    <w:rsid w:val="00CB3100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23D5"/>
    <w:rsid w:val="00CE351A"/>
    <w:rsid w:val="00CE5531"/>
    <w:rsid w:val="00CE6FB9"/>
    <w:rsid w:val="00CE7F09"/>
    <w:rsid w:val="00CF2DBC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209B1"/>
    <w:rsid w:val="00D20D1F"/>
    <w:rsid w:val="00D236FC"/>
    <w:rsid w:val="00D24105"/>
    <w:rsid w:val="00D250A7"/>
    <w:rsid w:val="00D26816"/>
    <w:rsid w:val="00D27B1A"/>
    <w:rsid w:val="00D30D5E"/>
    <w:rsid w:val="00D32C67"/>
    <w:rsid w:val="00D362D6"/>
    <w:rsid w:val="00D36BDD"/>
    <w:rsid w:val="00D37127"/>
    <w:rsid w:val="00D40C02"/>
    <w:rsid w:val="00D41306"/>
    <w:rsid w:val="00D42366"/>
    <w:rsid w:val="00D42F11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7486"/>
    <w:rsid w:val="00DD096B"/>
    <w:rsid w:val="00DD136B"/>
    <w:rsid w:val="00DE44A0"/>
    <w:rsid w:val="00DE47AD"/>
    <w:rsid w:val="00DE6FCC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1933"/>
    <w:rsid w:val="00E31C37"/>
    <w:rsid w:val="00E349C8"/>
    <w:rsid w:val="00E52EDC"/>
    <w:rsid w:val="00E5441A"/>
    <w:rsid w:val="00E5475D"/>
    <w:rsid w:val="00E562C2"/>
    <w:rsid w:val="00E5725D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EF72FC"/>
    <w:rsid w:val="00EF7C89"/>
    <w:rsid w:val="00F02430"/>
    <w:rsid w:val="00F03753"/>
    <w:rsid w:val="00F12491"/>
    <w:rsid w:val="00F1355C"/>
    <w:rsid w:val="00F14179"/>
    <w:rsid w:val="00F14718"/>
    <w:rsid w:val="00F15959"/>
    <w:rsid w:val="00F15DA7"/>
    <w:rsid w:val="00F253F1"/>
    <w:rsid w:val="00F26145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A00D6"/>
    <w:rsid w:val="00FA0FB0"/>
    <w:rsid w:val="00FA40EF"/>
    <w:rsid w:val="00FA62F9"/>
    <w:rsid w:val="00FA654E"/>
    <w:rsid w:val="00FA6EC6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31A9E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6138</TotalTime>
  <Pages>54</Pages>
  <Words>10881</Words>
  <Characters>62024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389</cp:revision>
  <cp:lastPrinted>2023-09-14T11:55:00Z</cp:lastPrinted>
  <dcterms:created xsi:type="dcterms:W3CDTF">2023-03-27T07:31:00Z</dcterms:created>
  <dcterms:modified xsi:type="dcterms:W3CDTF">2023-10-09T21:37:00Z</dcterms:modified>
</cp:coreProperties>
</file>